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D200" w14:textId="5907C97A" w:rsidR="00001894" w:rsidRPr="00001894" w:rsidRDefault="002055A3" w:rsidP="00001894">
      <w:pPr>
        <w:rPr>
          <w:rtl/>
        </w:rPr>
      </w:pPr>
      <w:r>
        <w:rPr>
          <w:rFonts w:hint="cs"/>
          <w:rtl/>
        </w:rPr>
        <w:t>تعمیر تلویزیون</w:t>
      </w:r>
    </w:p>
    <w:sectPr w:rsidR="00001894" w:rsidRPr="0000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A3"/>
    <w:rsid w:val="00001894"/>
    <w:rsid w:val="000267EB"/>
    <w:rsid w:val="001C6343"/>
    <w:rsid w:val="002055A3"/>
    <w:rsid w:val="00303809"/>
    <w:rsid w:val="00517F2D"/>
    <w:rsid w:val="009048B1"/>
    <w:rsid w:val="00DF525B"/>
    <w:rsid w:val="00E3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898D829"/>
  <w15:chartTrackingRefBased/>
  <w15:docId w15:val="{BF9FD08D-7E72-428D-B7DA-EE782B54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1</cp:revision>
  <dcterms:created xsi:type="dcterms:W3CDTF">2026-08-29T10:40:00Z</dcterms:created>
  <dcterms:modified xsi:type="dcterms:W3CDTF">2026-08-29T10:41:00Z</dcterms:modified>
</cp:coreProperties>
</file>