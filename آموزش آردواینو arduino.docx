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4ACB" w14:textId="3EA88853" w:rsidR="00001894" w:rsidRDefault="00FB70B9" w:rsidP="00001894">
      <w:pPr>
        <w:rPr>
          <w:rtl/>
        </w:rPr>
      </w:pPr>
      <w:r>
        <w:rPr>
          <w:rFonts w:hint="cs"/>
          <w:rtl/>
        </w:rPr>
        <w:t>آموزش آردواینو</w:t>
      </w:r>
      <w:r w:rsidRPr="00FB70B9">
        <w:t xml:space="preserve"> </w:t>
      </w:r>
      <w:r w:rsidRPr="00FB70B9">
        <w:t>arduino</w:t>
      </w:r>
    </w:p>
    <w:p w14:paraId="6D4B4230" w14:textId="77777777" w:rsidR="00FB70B9" w:rsidRPr="00FB70B9" w:rsidRDefault="00FB70B9" w:rsidP="00FB70B9">
      <w:r w:rsidRPr="00FB70B9">
        <w:rPr>
          <w:rtl/>
          <w:lang w:bidi="ar-SA"/>
        </w:rPr>
        <w:t>این بخش در فصل اول قرار داشت، اما برای اینکه وضوح بیشتری پیدا کند و نصب نرم‌افزار به صورت یک گام کاملاً مشخص دیده شود، عناوین فصل اول و دوم را به‌روزرسانی کردم:</w:t>
      </w:r>
    </w:p>
    <w:p w14:paraId="7B371B61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rtl/>
          <w:lang w:bidi="ar-SA"/>
        </w:rPr>
        <w:br/>
      </w:r>
    </w:p>
    <w:p w14:paraId="0C224078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۱: </w:t>
      </w:r>
      <w:r w:rsidRPr="00FB70B9">
        <w:rPr>
          <w:bCs/>
          <w:rtl/>
          <w:lang w:bidi="ar-SA"/>
        </w:rPr>
        <w:t>پایه‌ها و شروع به‌کار (</w:t>
      </w:r>
      <w:r w:rsidRPr="00FB70B9">
        <w:rPr>
          <w:bCs/>
        </w:rPr>
        <w:t>Fundamentals</w:t>
      </w:r>
      <w:r w:rsidRPr="00FB70B9">
        <w:rPr>
          <w:bCs/>
          <w:rtl/>
          <w:lang w:bidi="ar-SA"/>
        </w:rPr>
        <w:t>)</w:t>
      </w:r>
    </w:p>
    <w:p w14:paraId="190FE22F" w14:textId="77777777" w:rsidR="00FB70B9" w:rsidRPr="00FB70B9" w:rsidRDefault="00FB70B9" w:rsidP="00FB70B9">
      <w:pPr>
        <w:numPr>
          <w:ilvl w:val="0"/>
          <w:numId w:val="1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۱: </w:t>
      </w:r>
      <w:r w:rsidRPr="00FB70B9">
        <w:rPr>
          <w:bCs/>
          <w:rtl/>
          <w:lang w:bidi="ar-SA"/>
        </w:rPr>
        <w:t xml:space="preserve">ورود به دنیای آردوینو و دانلود/نصب </w:t>
      </w:r>
      <w:r w:rsidRPr="00FB70B9">
        <w:rPr>
          <w:bCs/>
        </w:rPr>
        <w:t>IDE</w:t>
      </w:r>
    </w:p>
    <w:p w14:paraId="1164ED75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(آشنایی با کاربردها و انواع بردهای آردوینو، آناتومی برد </w:t>
      </w:r>
      <w:r w:rsidRPr="00FB70B9">
        <w:rPr>
          <w:iCs/>
        </w:rPr>
        <w:t>Uno</w:t>
      </w:r>
      <w:r w:rsidRPr="00FB70B9">
        <w:rPr>
          <w:iCs/>
          <w:rtl/>
          <w:lang w:bidi="ar-SA"/>
        </w:rPr>
        <w:t xml:space="preserve">، </w:t>
      </w:r>
      <w:r w:rsidRPr="00FB70B9">
        <w:rPr>
          <w:bCs/>
          <w:iCs/>
          <w:rtl/>
          <w:lang w:bidi="ar-SA"/>
        </w:rPr>
        <w:t xml:space="preserve">آموزش کامل دانلود و نصب </w:t>
      </w:r>
      <w:r w:rsidRPr="00FB70B9">
        <w:rPr>
          <w:bCs/>
          <w:iCs/>
        </w:rPr>
        <w:t>Arduino IDE</w:t>
      </w:r>
      <w:r w:rsidRPr="00FB70B9">
        <w:rPr>
          <w:iCs/>
          <w:rtl/>
          <w:lang w:bidi="ar-SA"/>
        </w:rPr>
        <w:t>، راه اندازی درایورها و اتصال برد به کامپیوتر)</w:t>
      </w:r>
    </w:p>
    <w:p w14:paraId="67F666CF" w14:textId="77777777" w:rsidR="00FB70B9" w:rsidRPr="00FB70B9" w:rsidRDefault="00FB70B9" w:rsidP="00FB70B9">
      <w:pPr>
        <w:rPr>
          <w:rtl/>
          <w:lang w:bidi="ar-SA"/>
        </w:rPr>
      </w:pPr>
    </w:p>
    <w:p w14:paraId="72D31413" w14:textId="77777777" w:rsidR="00FB70B9" w:rsidRPr="00FB70B9" w:rsidRDefault="00FB70B9" w:rsidP="00FB70B9">
      <w:pPr>
        <w:numPr>
          <w:ilvl w:val="0"/>
          <w:numId w:val="1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۲: </w:t>
      </w:r>
      <w:r w:rsidRPr="00FB70B9">
        <w:rPr>
          <w:bCs/>
          <w:rtl/>
          <w:lang w:bidi="ar-SA"/>
        </w:rPr>
        <w:t>برنامه‌نویسی اولیه و اجرای اولین برنامه</w:t>
      </w:r>
    </w:p>
    <w:p w14:paraId="26B606EE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(مفهوم </w:t>
      </w:r>
      <w:r w:rsidRPr="00FB70B9">
        <w:rPr>
          <w:iCs/>
        </w:rPr>
        <w:t>Sketch</w:t>
      </w:r>
      <w:r w:rsidRPr="00FB70B9">
        <w:rPr>
          <w:iCs/>
          <w:rtl/>
          <w:lang w:bidi="ar-SA"/>
        </w:rPr>
        <w:t xml:space="preserve">، تحلیل و </w:t>
      </w:r>
      <w:r w:rsidRPr="00FB70B9">
        <w:rPr>
          <w:iCs/>
        </w:rPr>
        <w:t>Upload</w:t>
      </w:r>
      <w:r w:rsidRPr="00FB70B9">
        <w:rPr>
          <w:iCs/>
          <w:rtl/>
          <w:lang w:bidi="ar-SA"/>
        </w:rPr>
        <w:t xml:space="preserve"> برنامه </w:t>
      </w:r>
      <w:r w:rsidRPr="00FB70B9">
        <w:rPr>
          <w:iCs/>
        </w:rPr>
        <w:t>Blink</w:t>
      </w:r>
      <w:r w:rsidRPr="00FB70B9">
        <w:rPr>
          <w:iCs/>
          <w:rtl/>
          <w:lang w:bidi="ar-SA"/>
        </w:rPr>
        <w:t>، آشنایی با محیط کدنویسی و ساختار اجرا)</w:t>
      </w:r>
    </w:p>
    <w:p w14:paraId="30348CD6" w14:textId="77777777" w:rsidR="00FB70B9" w:rsidRPr="00FB70B9" w:rsidRDefault="00FB70B9" w:rsidP="00FB70B9">
      <w:pPr>
        <w:rPr>
          <w:rtl/>
          <w:lang w:bidi="ar-SA"/>
        </w:rPr>
      </w:pPr>
    </w:p>
    <w:p w14:paraId="6B0BC64E" w14:textId="77777777" w:rsidR="00FB70B9" w:rsidRPr="00FB70B9" w:rsidRDefault="00FB70B9" w:rsidP="00FB70B9">
      <w:pPr>
        <w:numPr>
          <w:ilvl w:val="0"/>
          <w:numId w:val="1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۳: </w:t>
      </w:r>
      <w:r w:rsidRPr="00FB70B9">
        <w:rPr>
          <w:bCs/>
          <w:rtl/>
          <w:lang w:bidi="ar-SA"/>
        </w:rPr>
        <w:t>مبانی الکترونیک و ابزارشناسی سخت‌افزار</w:t>
      </w:r>
    </w:p>
    <w:p w14:paraId="3DC39300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(ولتاژ، جریان، قانون اهم، کار با </w:t>
      </w:r>
      <w:r w:rsidRPr="00FB70B9">
        <w:rPr>
          <w:iCs/>
        </w:rPr>
        <w:t>Breadboard</w:t>
      </w:r>
      <w:r w:rsidRPr="00FB70B9">
        <w:rPr>
          <w:iCs/>
          <w:rtl/>
          <w:lang w:bidi="ar-SA"/>
        </w:rPr>
        <w:t>، سیم‌های جامپر، خواندن مقاومت‌ها و کار با مولتی‌متر)</w:t>
      </w:r>
    </w:p>
    <w:p w14:paraId="12EB39CD" w14:textId="77777777" w:rsidR="00FB70B9" w:rsidRPr="00FB70B9" w:rsidRDefault="00FB70B9" w:rsidP="00FB70B9">
      <w:pPr>
        <w:rPr>
          <w:rtl/>
          <w:lang w:bidi="ar-SA"/>
        </w:rPr>
      </w:pPr>
    </w:p>
    <w:p w14:paraId="651515EF" w14:textId="77777777" w:rsidR="00FB70B9" w:rsidRPr="00FB70B9" w:rsidRDefault="00FB70B9" w:rsidP="00FB70B9">
      <w:pPr>
        <w:numPr>
          <w:ilvl w:val="0"/>
          <w:numId w:val="1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۴: </w:t>
      </w:r>
      <w:r w:rsidRPr="00FB70B9">
        <w:rPr>
          <w:bCs/>
          <w:rtl/>
          <w:lang w:bidi="ar-SA"/>
        </w:rPr>
        <w:t xml:space="preserve">الفبای برنامه‌نویسی </w:t>
      </w:r>
      <w:r w:rsidRPr="00FB70B9">
        <w:rPr>
          <w:bCs/>
        </w:rPr>
        <w:t>C/C</w:t>
      </w:r>
      <w:r w:rsidRPr="00FB70B9">
        <w:rPr>
          <w:bCs/>
          <w:rtl/>
          <w:lang w:bidi="ar-SA"/>
        </w:rPr>
        <w:t>++ در آردوینو</w:t>
      </w:r>
    </w:p>
    <w:p w14:paraId="74F74EF5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(ساختار اصلی </w:t>
      </w:r>
      <w:r w:rsidRPr="00FB70B9">
        <w:t>setup</w:t>
      </w:r>
      <w:r w:rsidRPr="00FB70B9">
        <w:rPr>
          <w:rtl/>
          <w:lang w:bidi="ar-SA"/>
        </w:rPr>
        <w:t>()</w:t>
      </w:r>
      <w:r w:rsidRPr="00FB70B9">
        <w:rPr>
          <w:iCs/>
          <w:rtl/>
          <w:lang w:bidi="ar-SA"/>
        </w:rPr>
        <w:t xml:space="preserve"> و </w:t>
      </w:r>
      <w:r w:rsidRPr="00FB70B9">
        <w:t>loop</w:t>
      </w:r>
      <w:r w:rsidRPr="00FB70B9">
        <w:rPr>
          <w:rtl/>
          <w:lang w:bidi="ar-SA"/>
        </w:rPr>
        <w:t>()</w:t>
      </w:r>
      <w:r w:rsidRPr="00FB70B9">
        <w:rPr>
          <w:iCs/>
          <w:rtl/>
          <w:lang w:bidi="ar-SA"/>
        </w:rPr>
        <w:t>، متغیرها، داده‌ها، شرط‌ها، حلقه‌ها، توابع، آرایه‌ها و اصول کدنویسی تمیز)</w:t>
      </w:r>
    </w:p>
    <w:p w14:paraId="4E9D04BD" w14:textId="77777777" w:rsidR="00FB70B9" w:rsidRPr="00FB70B9" w:rsidRDefault="00FB70B9" w:rsidP="00FB70B9">
      <w:pPr>
        <w:rPr>
          <w:rtl/>
          <w:lang w:bidi="ar-SA"/>
        </w:rPr>
      </w:pPr>
    </w:p>
    <w:p w14:paraId="78CBAAB0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۲: </w:t>
      </w:r>
      <w:r w:rsidRPr="00FB70B9">
        <w:rPr>
          <w:bCs/>
          <w:rtl/>
          <w:lang w:bidi="ar-SA"/>
        </w:rPr>
        <w:t>ورودی‌ها، خروجی‌ها و زمان‌بندی (</w:t>
      </w:r>
      <w:r w:rsidRPr="00FB70B9">
        <w:rPr>
          <w:bCs/>
        </w:rPr>
        <w:t>IO</w:t>
      </w:r>
      <w:r w:rsidRPr="00FB70B9">
        <w:rPr>
          <w:bCs/>
          <w:rtl/>
          <w:lang w:bidi="ar-SA"/>
        </w:rPr>
        <w:t xml:space="preserve"> &amp; </w:t>
      </w:r>
      <w:r w:rsidRPr="00FB70B9">
        <w:rPr>
          <w:bCs/>
        </w:rPr>
        <w:t>Timing</w:t>
      </w:r>
      <w:r w:rsidRPr="00FB70B9">
        <w:rPr>
          <w:bCs/>
          <w:rtl/>
          <w:lang w:bidi="ar-SA"/>
        </w:rPr>
        <w:t>)</w:t>
      </w:r>
    </w:p>
    <w:p w14:paraId="38600E96" w14:textId="77777777" w:rsidR="00FB70B9" w:rsidRPr="00FB70B9" w:rsidRDefault="00FB70B9" w:rsidP="00FB70B9">
      <w:pPr>
        <w:numPr>
          <w:ilvl w:val="0"/>
          <w:numId w:val="2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۵: </w:t>
      </w:r>
      <w:r w:rsidRPr="00FB70B9">
        <w:rPr>
          <w:bCs/>
          <w:rtl/>
          <w:lang w:bidi="ar-SA"/>
        </w:rPr>
        <w:t>دیجیتال (</w:t>
      </w:r>
      <w:r w:rsidRPr="00FB70B9">
        <w:rPr>
          <w:bCs/>
        </w:rPr>
        <w:t>Digital I/O</w:t>
      </w:r>
      <w:r w:rsidRPr="00FB70B9">
        <w:rPr>
          <w:bCs/>
          <w:rtl/>
          <w:lang w:bidi="ar-SA"/>
        </w:rPr>
        <w:t>) و کنترل کلیدها</w:t>
      </w:r>
    </w:p>
    <w:p w14:paraId="581C52A7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lastRenderedPageBreak/>
        <w:t xml:space="preserve">(دیجیتال پین‌ها، </w:t>
      </w:r>
      <w:r w:rsidRPr="00FB70B9">
        <w:rPr>
          <w:iCs/>
        </w:rPr>
        <w:t>Push Button</w:t>
      </w:r>
      <w:r w:rsidRPr="00FB70B9">
        <w:rPr>
          <w:iCs/>
          <w:rtl/>
          <w:lang w:bidi="ar-SA"/>
        </w:rPr>
        <w:t xml:space="preserve">، روش‌های </w:t>
      </w:r>
      <w:r w:rsidRPr="00FB70B9">
        <w:rPr>
          <w:iCs/>
        </w:rPr>
        <w:t>Pull-up/Pull-down</w:t>
      </w:r>
      <w:r w:rsidRPr="00FB70B9">
        <w:rPr>
          <w:iCs/>
          <w:rtl/>
          <w:lang w:bidi="ar-SA"/>
        </w:rPr>
        <w:t xml:space="preserve">، رفع نویز یا </w:t>
      </w:r>
      <w:r w:rsidRPr="00FB70B9">
        <w:rPr>
          <w:iCs/>
        </w:rPr>
        <w:t>Debouncing</w:t>
      </w:r>
      <w:r w:rsidRPr="00FB70B9">
        <w:rPr>
          <w:iCs/>
          <w:rtl/>
          <w:lang w:bidi="ar-SA"/>
        </w:rPr>
        <w:t xml:space="preserve"> و پروژه کنترل چراغ)</w:t>
      </w:r>
    </w:p>
    <w:p w14:paraId="519BB96B" w14:textId="77777777" w:rsidR="00FB70B9" w:rsidRPr="00FB70B9" w:rsidRDefault="00FB70B9" w:rsidP="00FB70B9">
      <w:pPr>
        <w:rPr>
          <w:rtl/>
          <w:lang w:bidi="ar-SA"/>
        </w:rPr>
      </w:pPr>
    </w:p>
    <w:p w14:paraId="5E251529" w14:textId="77777777" w:rsidR="00FB70B9" w:rsidRPr="00FB70B9" w:rsidRDefault="00FB70B9" w:rsidP="00FB70B9">
      <w:pPr>
        <w:numPr>
          <w:ilvl w:val="0"/>
          <w:numId w:val="2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۶: </w:t>
      </w:r>
      <w:r w:rsidRPr="00FB70B9">
        <w:rPr>
          <w:bCs/>
          <w:rtl/>
          <w:lang w:bidi="ar-SA"/>
        </w:rPr>
        <w:t xml:space="preserve">سیگنال‌های آنالوگ، سنسورها و </w:t>
      </w:r>
      <w:r w:rsidRPr="00FB70B9">
        <w:rPr>
          <w:bCs/>
        </w:rPr>
        <w:t>PWM</w:t>
      </w:r>
    </w:p>
    <w:p w14:paraId="4FA9B72F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(مفهوم </w:t>
      </w:r>
      <w:r w:rsidRPr="00FB70B9">
        <w:rPr>
          <w:iCs/>
        </w:rPr>
        <w:t>ADC</w:t>
      </w:r>
      <w:r w:rsidRPr="00FB70B9">
        <w:rPr>
          <w:iCs/>
          <w:rtl/>
          <w:lang w:bidi="ar-SA"/>
        </w:rPr>
        <w:t xml:space="preserve">، خواندن پتانسیومتر و </w:t>
      </w:r>
      <w:r w:rsidRPr="00FB70B9">
        <w:rPr>
          <w:iCs/>
        </w:rPr>
        <w:t>LDR</w:t>
      </w:r>
      <w:r w:rsidRPr="00FB70B9">
        <w:rPr>
          <w:iCs/>
          <w:rtl/>
          <w:lang w:bidi="ar-SA"/>
        </w:rPr>
        <w:t xml:space="preserve">، ساخت خروجی شبه‌آنالوگ با </w:t>
      </w:r>
      <w:r w:rsidRPr="00FB70B9">
        <w:rPr>
          <w:iCs/>
        </w:rPr>
        <w:t>PWM</w:t>
      </w:r>
      <w:r w:rsidRPr="00FB70B9">
        <w:rPr>
          <w:iCs/>
          <w:rtl/>
          <w:lang w:bidi="ar-SA"/>
        </w:rPr>
        <w:t xml:space="preserve">، کنترل شدت نور </w:t>
      </w:r>
      <w:r w:rsidRPr="00FB70B9">
        <w:rPr>
          <w:iCs/>
        </w:rPr>
        <w:t>LED</w:t>
      </w:r>
      <w:r w:rsidRPr="00FB70B9">
        <w:rPr>
          <w:iCs/>
          <w:rtl/>
          <w:lang w:bidi="ar-SA"/>
        </w:rPr>
        <w:t xml:space="preserve"> و سرعت موتور)</w:t>
      </w:r>
    </w:p>
    <w:p w14:paraId="3CE5787D" w14:textId="77777777" w:rsidR="00FB70B9" w:rsidRPr="00FB70B9" w:rsidRDefault="00FB70B9" w:rsidP="00FB70B9">
      <w:pPr>
        <w:rPr>
          <w:rtl/>
          <w:lang w:bidi="ar-SA"/>
        </w:rPr>
      </w:pPr>
    </w:p>
    <w:p w14:paraId="4A4C3B43" w14:textId="77777777" w:rsidR="00FB70B9" w:rsidRPr="00FB70B9" w:rsidRDefault="00FB70B9" w:rsidP="00FB70B9">
      <w:pPr>
        <w:numPr>
          <w:ilvl w:val="0"/>
          <w:numId w:val="2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۷: </w:t>
      </w:r>
      <w:r w:rsidRPr="00FB70B9">
        <w:rPr>
          <w:bCs/>
          <w:rtl/>
          <w:lang w:bidi="ar-SA"/>
        </w:rPr>
        <w:t>ارتباط سریال (</w:t>
      </w:r>
      <w:r w:rsidRPr="00FB70B9">
        <w:rPr>
          <w:bCs/>
        </w:rPr>
        <w:t>Serial Debugging</w:t>
      </w:r>
      <w:r w:rsidRPr="00FB70B9">
        <w:rPr>
          <w:bCs/>
          <w:rtl/>
          <w:lang w:bidi="ar-SA"/>
        </w:rPr>
        <w:t>) و مدیریت زمان بدون توقف</w:t>
      </w:r>
    </w:p>
    <w:p w14:paraId="698A49BC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(ارتباط با کامپیوتر، دیباگ کد، کار با </w:t>
      </w:r>
      <w:r w:rsidRPr="00FB70B9">
        <w:t>millis</w:t>
      </w:r>
      <w:r w:rsidRPr="00FB70B9">
        <w:rPr>
          <w:rtl/>
          <w:lang w:bidi="ar-SA"/>
        </w:rPr>
        <w:t>()</w:t>
      </w:r>
      <w:r w:rsidRPr="00FB70B9">
        <w:rPr>
          <w:iCs/>
          <w:rtl/>
          <w:lang w:bidi="ar-SA"/>
        </w:rPr>
        <w:t xml:space="preserve"> و اجرای هم‌زمان چند کار بدون </w:t>
      </w:r>
      <w:r w:rsidRPr="00FB70B9">
        <w:t>delay</w:t>
      </w:r>
      <w:r w:rsidRPr="00FB70B9">
        <w:rPr>
          <w:iCs/>
          <w:rtl/>
          <w:lang w:bidi="ar-SA"/>
        </w:rPr>
        <w:t>)</w:t>
      </w:r>
    </w:p>
    <w:p w14:paraId="793BADAD" w14:textId="77777777" w:rsidR="00FB70B9" w:rsidRPr="00FB70B9" w:rsidRDefault="00FB70B9" w:rsidP="00FB70B9">
      <w:pPr>
        <w:rPr>
          <w:rtl/>
          <w:lang w:bidi="ar-SA"/>
        </w:rPr>
      </w:pPr>
    </w:p>
    <w:p w14:paraId="0182B3C6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۳: </w:t>
      </w:r>
      <w:r w:rsidRPr="00FB70B9">
        <w:rPr>
          <w:bCs/>
          <w:rtl/>
          <w:lang w:bidi="ar-SA"/>
        </w:rPr>
        <w:t>نمایشگرها، عملگرها و ارتباطات (</w:t>
      </w:r>
      <w:r w:rsidRPr="00FB70B9">
        <w:rPr>
          <w:bCs/>
        </w:rPr>
        <w:t>Peripherals</w:t>
      </w:r>
      <w:r w:rsidRPr="00FB70B9">
        <w:rPr>
          <w:bCs/>
          <w:rtl/>
          <w:lang w:bidi="ar-SA"/>
        </w:rPr>
        <w:t>)</w:t>
      </w:r>
    </w:p>
    <w:p w14:paraId="0E375207" w14:textId="77777777" w:rsidR="00FB70B9" w:rsidRPr="00FB70B9" w:rsidRDefault="00FB70B9" w:rsidP="00FB70B9">
      <w:pPr>
        <w:numPr>
          <w:ilvl w:val="0"/>
          <w:numId w:val="3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۸: </w:t>
      </w:r>
      <w:r w:rsidRPr="00FB70B9">
        <w:rPr>
          <w:bCs/>
          <w:rtl/>
          <w:lang w:bidi="ar-SA"/>
        </w:rPr>
        <w:t>نمایشگرها و رابط‌های کاربری (</w:t>
      </w:r>
      <w:r w:rsidRPr="00FB70B9">
        <w:rPr>
          <w:bCs/>
        </w:rPr>
        <w:t>Displays</w:t>
      </w:r>
      <w:r w:rsidRPr="00FB70B9">
        <w:rPr>
          <w:bCs/>
          <w:rtl/>
          <w:lang w:bidi="ar-SA"/>
        </w:rPr>
        <w:t xml:space="preserve"> &amp; </w:t>
      </w:r>
      <w:r w:rsidRPr="00FB70B9">
        <w:rPr>
          <w:bCs/>
        </w:rPr>
        <w:t>UI</w:t>
      </w:r>
      <w:r w:rsidRPr="00FB70B9">
        <w:rPr>
          <w:bCs/>
          <w:rtl/>
          <w:lang w:bidi="ar-SA"/>
        </w:rPr>
        <w:t>)</w:t>
      </w:r>
    </w:p>
    <w:p w14:paraId="7B5298A1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>(</w:t>
      </w:r>
      <w:r w:rsidRPr="00FB70B9">
        <w:rPr>
          <w:iCs/>
        </w:rPr>
        <w:t>LED RGB</w:t>
      </w:r>
      <w:r w:rsidRPr="00FB70B9">
        <w:rPr>
          <w:iCs/>
          <w:rtl/>
          <w:lang w:bidi="ar-SA"/>
        </w:rPr>
        <w:t xml:space="preserve">، سون‌سگمنت، نمایشگرهای </w:t>
      </w:r>
      <w:r w:rsidRPr="00FB70B9">
        <w:rPr>
          <w:iCs/>
        </w:rPr>
        <w:t>LCD 16x2</w:t>
      </w:r>
      <w:r w:rsidRPr="00FB70B9">
        <w:rPr>
          <w:iCs/>
          <w:rtl/>
          <w:lang w:bidi="ar-SA"/>
        </w:rPr>
        <w:t xml:space="preserve">، </w:t>
      </w:r>
      <w:r w:rsidRPr="00FB70B9">
        <w:rPr>
          <w:iCs/>
        </w:rPr>
        <w:t>I2C LCD</w:t>
      </w:r>
      <w:r w:rsidRPr="00FB70B9">
        <w:rPr>
          <w:iCs/>
          <w:rtl/>
          <w:lang w:bidi="ar-SA"/>
        </w:rPr>
        <w:t xml:space="preserve">، </w:t>
      </w:r>
      <w:r w:rsidRPr="00FB70B9">
        <w:rPr>
          <w:iCs/>
        </w:rPr>
        <w:t>OLED</w:t>
      </w:r>
      <w:r w:rsidRPr="00FB70B9">
        <w:rPr>
          <w:iCs/>
          <w:rtl/>
          <w:lang w:bidi="ar-SA"/>
        </w:rPr>
        <w:t xml:space="preserve"> و کیپد ماتریسی)</w:t>
      </w:r>
    </w:p>
    <w:p w14:paraId="2AB645C6" w14:textId="77777777" w:rsidR="00FB70B9" w:rsidRPr="00FB70B9" w:rsidRDefault="00FB70B9" w:rsidP="00FB70B9">
      <w:pPr>
        <w:rPr>
          <w:rtl/>
          <w:lang w:bidi="ar-SA"/>
        </w:rPr>
      </w:pPr>
    </w:p>
    <w:p w14:paraId="2D9F80BE" w14:textId="77777777" w:rsidR="00FB70B9" w:rsidRPr="00FB70B9" w:rsidRDefault="00FB70B9" w:rsidP="00FB70B9">
      <w:pPr>
        <w:numPr>
          <w:ilvl w:val="0"/>
          <w:numId w:val="3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۹: </w:t>
      </w:r>
      <w:r w:rsidRPr="00FB70B9">
        <w:rPr>
          <w:bCs/>
          <w:rtl/>
          <w:lang w:bidi="ar-SA"/>
        </w:rPr>
        <w:t>محرک‌ها (</w:t>
      </w:r>
      <w:r w:rsidRPr="00FB70B9">
        <w:rPr>
          <w:bCs/>
        </w:rPr>
        <w:t>Actuators</w:t>
      </w:r>
      <w:r w:rsidRPr="00FB70B9">
        <w:rPr>
          <w:bCs/>
          <w:rtl/>
          <w:lang w:bidi="ar-SA"/>
        </w:rPr>
        <w:t>) و کنترل موتورها</w:t>
      </w:r>
    </w:p>
    <w:p w14:paraId="5B1ABB42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(بازر، رله، سروو موتور، موتور </w:t>
      </w:r>
      <w:r w:rsidRPr="00FB70B9">
        <w:rPr>
          <w:iCs/>
        </w:rPr>
        <w:t>DC</w:t>
      </w:r>
      <w:r w:rsidRPr="00FB70B9">
        <w:rPr>
          <w:iCs/>
          <w:rtl/>
          <w:lang w:bidi="ar-SA"/>
        </w:rPr>
        <w:t xml:space="preserve">، استپر موتور، درایور </w:t>
      </w:r>
      <w:r w:rsidRPr="00FB70B9">
        <w:rPr>
          <w:iCs/>
        </w:rPr>
        <w:t>L298N</w:t>
      </w:r>
      <w:r w:rsidRPr="00FB70B9">
        <w:rPr>
          <w:iCs/>
          <w:rtl/>
          <w:lang w:bidi="ar-SA"/>
        </w:rPr>
        <w:t>، ترانزیستور و دیود هرزگرد)</w:t>
      </w:r>
    </w:p>
    <w:p w14:paraId="2B8EC2B2" w14:textId="77777777" w:rsidR="00FB70B9" w:rsidRPr="00FB70B9" w:rsidRDefault="00FB70B9" w:rsidP="00FB70B9">
      <w:pPr>
        <w:rPr>
          <w:rtl/>
          <w:lang w:bidi="ar-SA"/>
        </w:rPr>
      </w:pPr>
    </w:p>
    <w:p w14:paraId="1ECFF9D6" w14:textId="77777777" w:rsidR="00FB70B9" w:rsidRPr="00FB70B9" w:rsidRDefault="00FB70B9" w:rsidP="00FB70B9">
      <w:pPr>
        <w:numPr>
          <w:ilvl w:val="0"/>
          <w:numId w:val="3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۱۰: </w:t>
      </w:r>
      <w:r w:rsidRPr="00FB70B9">
        <w:rPr>
          <w:bCs/>
          <w:rtl/>
          <w:lang w:bidi="ar-SA"/>
        </w:rPr>
        <w:t>پروتکل‌های ارتباطی پیشرفته (</w:t>
      </w:r>
      <w:r w:rsidRPr="00FB70B9">
        <w:rPr>
          <w:bCs/>
        </w:rPr>
        <w:t>I2C, SPI, UART</w:t>
      </w:r>
      <w:r w:rsidRPr="00FB70B9">
        <w:rPr>
          <w:bCs/>
          <w:rtl/>
          <w:lang w:bidi="ar-SA"/>
        </w:rPr>
        <w:t>)</w:t>
      </w:r>
    </w:p>
    <w:p w14:paraId="2BB0520C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(مفهوم </w:t>
      </w:r>
      <w:r w:rsidRPr="00FB70B9">
        <w:rPr>
          <w:iCs/>
        </w:rPr>
        <w:t>Master/Slave</w:t>
      </w:r>
      <w:r w:rsidRPr="00FB70B9">
        <w:rPr>
          <w:iCs/>
          <w:rtl/>
          <w:lang w:bidi="ar-SA"/>
        </w:rPr>
        <w:t>، آدرس‌دهی، اتصال چند سنسور و ماژول هم‌زمان)</w:t>
      </w:r>
    </w:p>
    <w:p w14:paraId="26485EE4" w14:textId="77777777" w:rsidR="00FB70B9" w:rsidRPr="00FB70B9" w:rsidRDefault="00FB70B9" w:rsidP="00FB70B9">
      <w:pPr>
        <w:rPr>
          <w:rtl/>
          <w:lang w:bidi="ar-SA"/>
        </w:rPr>
      </w:pPr>
    </w:p>
    <w:p w14:paraId="416D2413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۴: </w:t>
      </w:r>
      <w:r w:rsidRPr="00FB70B9">
        <w:rPr>
          <w:bCs/>
          <w:rtl/>
          <w:lang w:bidi="ar-SA"/>
        </w:rPr>
        <w:t>ذخیره‌سازی، زمان واقعی و بی‌سیم (</w:t>
      </w:r>
      <w:r w:rsidRPr="00FB70B9">
        <w:rPr>
          <w:bCs/>
        </w:rPr>
        <w:t>Advanced Modules</w:t>
      </w:r>
      <w:r w:rsidRPr="00FB70B9">
        <w:rPr>
          <w:bCs/>
          <w:rtl/>
          <w:lang w:bidi="ar-SA"/>
        </w:rPr>
        <w:t>)</w:t>
      </w:r>
    </w:p>
    <w:p w14:paraId="130DBF2D" w14:textId="77777777" w:rsidR="00FB70B9" w:rsidRPr="00FB70B9" w:rsidRDefault="00FB70B9" w:rsidP="00FB70B9">
      <w:pPr>
        <w:numPr>
          <w:ilvl w:val="0"/>
          <w:numId w:val="4"/>
        </w:numPr>
        <w:rPr>
          <w:rtl/>
          <w:lang w:bidi="ar-SA"/>
        </w:rPr>
      </w:pPr>
      <w:r w:rsidRPr="00FB70B9">
        <w:rPr>
          <w:bCs/>
          <w:rtl/>
          <w:lang w:bidi="ar-SA"/>
        </w:rPr>
        <w:lastRenderedPageBreak/>
        <w:t xml:space="preserve">فصل </w:t>
      </w:r>
      <w:r w:rsidRPr="00FB70B9">
        <w:rPr>
          <w:bCs/>
          <w:rtl/>
        </w:rPr>
        <w:t xml:space="preserve">۱۱: </w:t>
      </w:r>
      <w:r w:rsidRPr="00FB70B9">
        <w:rPr>
          <w:bCs/>
          <w:rtl/>
          <w:lang w:bidi="ar-SA"/>
        </w:rPr>
        <w:t>مدیریت حافظه، ثبت داده‌ها (</w:t>
      </w:r>
      <w:r w:rsidRPr="00FB70B9">
        <w:rPr>
          <w:bCs/>
        </w:rPr>
        <w:t>Data Logging</w:t>
      </w:r>
      <w:r w:rsidRPr="00FB70B9">
        <w:rPr>
          <w:bCs/>
          <w:rtl/>
          <w:lang w:bidi="ar-SA"/>
        </w:rPr>
        <w:t xml:space="preserve">) و </w:t>
      </w:r>
      <w:r w:rsidRPr="00FB70B9">
        <w:rPr>
          <w:bCs/>
        </w:rPr>
        <w:t>RTC</w:t>
      </w:r>
    </w:p>
    <w:p w14:paraId="116BE5C3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(کار با </w:t>
      </w:r>
      <w:r w:rsidRPr="00FB70B9">
        <w:rPr>
          <w:iCs/>
        </w:rPr>
        <w:t>EEPROM</w:t>
      </w:r>
      <w:r w:rsidRPr="00FB70B9">
        <w:rPr>
          <w:iCs/>
          <w:rtl/>
          <w:lang w:bidi="ar-SA"/>
        </w:rPr>
        <w:t xml:space="preserve">، ماژول کارت حافظه </w:t>
      </w:r>
      <w:r w:rsidRPr="00FB70B9">
        <w:rPr>
          <w:iCs/>
        </w:rPr>
        <w:t>SD Card</w:t>
      </w:r>
      <w:r w:rsidRPr="00FB70B9">
        <w:rPr>
          <w:iCs/>
          <w:rtl/>
          <w:lang w:bidi="ar-SA"/>
        </w:rPr>
        <w:t xml:space="preserve"> و ماژول ساعت واقعی </w:t>
      </w:r>
      <w:r w:rsidRPr="00FB70B9">
        <w:rPr>
          <w:iCs/>
        </w:rPr>
        <w:t>DS3231</w:t>
      </w:r>
      <w:r w:rsidRPr="00FB70B9">
        <w:rPr>
          <w:iCs/>
          <w:rtl/>
          <w:lang w:bidi="ar-SA"/>
        </w:rPr>
        <w:t>)</w:t>
      </w:r>
    </w:p>
    <w:p w14:paraId="735A1718" w14:textId="77777777" w:rsidR="00FB70B9" w:rsidRPr="00FB70B9" w:rsidRDefault="00FB70B9" w:rsidP="00FB70B9">
      <w:pPr>
        <w:rPr>
          <w:rtl/>
          <w:lang w:bidi="ar-SA"/>
        </w:rPr>
      </w:pPr>
    </w:p>
    <w:p w14:paraId="6234E8D4" w14:textId="77777777" w:rsidR="00FB70B9" w:rsidRPr="00FB70B9" w:rsidRDefault="00FB70B9" w:rsidP="00FB70B9">
      <w:pPr>
        <w:numPr>
          <w:ilvl w:val="0"/>
          <w:numId w:val="4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۱۲: </w:t>
      </w:r>
      <w:r w:rsidRPr="00FB70B9">
        <w:rPr>
          <w:bCs/>
          <w:rtl/>
          <w:lang w:bidi="ar-SA"/>
        </w:rPr>
        <w:t xml:space="preserve">ارتباطات بی‌سیم و ورود به دنیای </w:t>
      </w:r>
      <w:r w:rsidRPr="00FB70B9">
        <w:rPr>
          <w:bCs/>
        </w:rPr>
        <w:t>IoT</w:t>
      </w:r>
    </w:p>
    <w:p w14:paraId="22D509A0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(بلوتوث </w:t>
      </w:r>
      <w:r w:rsidRPr="00FB70B9">
        <w:rPr>
          <w:iCs/>
        </w:rPr>
        <w:t>HC-05</w:t>
      </w:r>
      <w:r w:rsidRPr="00FB70B9">
        <w:rPr>
          <w:iCs/>
          <w:rtl/>
          <w:lang w:bidi="ar-SA"/>
        </w:rPr>
        <w:t xml:space="preserve">، ریموت کنترل </w:t>
      </w:r>
      <w:r w:rsidRPr="00FB70B9">
        <w:rPr>
          <w:iCs/>
        </w:rPr>
        <w:t>IR</w:t>
      </w:r>
      <w:r w:rsidRPr="00FB70B9">
        <w:rPr>
          <w:iCs/>
          <w:rtl/>
          <w:lang w:bidi="ar-SA"/>
        </w:rPr>
        <w:t xml:space="preserve">، ماژول‌های </w:t>
      </w:r>
      <w:r w:rsidRPr="00FB70B9">
        <w:rPr>
          <w:iCs/>
        </w:rPr>
        <w:t>RF</w:t>
      </w:r>
      <w:r w:rsidRPr="00FB70B9">
        <w:rPr>
          <w:iCs/>
          <w:rtl/>
          <w:lang w:bidi="ar-SA"/>
        </w:rPr>
        <w:t xml:space="preserve">، معرفی </w:t>
      </w:r>
      <w:r w:rsidRPr="00FB70B9">
        <w:rPr>
          <w:iCs/>
        </w:rPr>
        <w:t>ESP8266/ESP32</w:t>
      </w:r>
      <w:r w:rsidRPr="00FB70B9">
        <w:rPr>
          <w:iCs/>
          <w:rtl/>
          <w:lang w:bidi="ar-SA"/>
        </w:rPr>
        <w:t xml:space="preserve">، پروتکل‌های </w:t>
      </w:r>
      <w:r w:rsidRPr="00FB70B9">
        <w:rPr>
          <w:iCs/>
        </w:rPr>
        <w:t>HTTP/MQTT</w:t>
      </w:r>
      <w:r w:rsidRPr="00FB70B9">
        <w:rPr>
          <w:iCs/>
          <w:rtl/>
          <w:lang w:bidi="ar-SA"/>
        </w:rPr>
        <w:t xml:space="preserve"> و کنترل تحت وب)</w:t>
      </w:r>
    </w:p>
    <w:p w14:paraId="61DEF539" w14:textId="77777777" w:rsidR="00FB70B9" w:rsidRPr="00FB70B9" w:rsidRDefault="00FB70B9" w:rsidP="00FB70B9">
      <w:pPr>
        <w:rPr>
          <w:rtl/>
          <w:lang w:bidi="ar-SA"/>
        </w:rPr>
      </w:pPr>
    </w:p>
    <w:p w14:paraId="41726B17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۵: </w:t>
      </w:r>
      <w:r w:rsidRPr="00FB70B9">
        <w:rPr>
          <w:bCs/>
          <w:rtl/>
          <w:lang w:bidi="ar-SA"/>
        </w:rPr>
        <w:t>طراحی مهندسی، عیب‌یابی و ساخت محصول (</w:t>
      </w:r>
      <w:r w:rsidRPr="00FB70B9">
        <w:rPr>
          <w:bCs/>
        </w:rPr>
        <w:t>Engineering</w:t>
      </w:r>
      <w:r w:rsidRPr="00FB70B9">
        <w:rPr>
          <w:bCs/>
          <w:rtl/>
          <w:lang w:bidi="ar-SA"/>
        </w:rPr>
        <w:t xml:space="preserve"> &amp; </w:t>
      </w:r>
      <w:r w:rsidRPr="00FB70B9">
        <w:rPr>
          <w:bCs/>
        </w:rPr>
        <w:t>Prototyping</w:t>
      </w:r>
      <w:r w:rsidRPr="00FB70B9">
        <w:rPr>
          <w:bCs/>
          <w:rtl/>
          <w:lang w:bidi="ar-SA"/>
        </w:rPr>
        <w:t>)</w:t>
      </w:r>
    </w:p>
    <w:p w14:paraId="5D8333F6" w14:textId="77777777" w:rsidR="00FB70B9" w:rsidRPr="00FB70B9" w:rsidRDefault="00FB70B9" w:rsidP="00FB70B9">
      <w:pPr>
        <w:numPr>
          <w:ilvl w:val="0"/>
          <w:numId w:val="5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۱۳: </w:t>
      </w:r>
      <w:r w:rsidRPr="00FB70B9">
        <w:rPr>
          <w:bCs/>
          <w:rtl/>
          <w:lang w:bidi="ar-SA"/>
        </w:rPr>
        <w:t xml:space="preserve">طراحی مدار دائمی، </w:t>
      </w:r>
      <w:r w:rsidRPr="00FB70B9">
        <w:rPr>
          <w:bCs/>
        </w:rPr>
        <w:t>PCB</w:t>
      </w:r>
      <w:r w:rsidRPr="00FB70B9">
        <w:rPr>
          <w:bCs/>
          <w:rtl/>
          <w:lang w:bidi="ar-SA"/>
        </w:rPr>
        <w:t xml:space="preserve"> و سخت‌افزار</w:t>
      </w:r>
    </w:p>
    <w:p w14:paraId="0D6D3FB5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(انتقال از </w:t>
      </w:r>
      <w:r w:rsidRPr="00FB70B9">
        <w:rPr>
          <w:iCs/>
        </w:rPr>
        <w:t>Breadboard</w:t>
      </w:r>
      <w:r w:rsidRPr="00FB70B9">
        <w:rPr>
          <w:iCs/>
          <w:rtl/>
          <w:lang w:bidi="ar-SA"/>
        </w:rPr>
        <w:t xml:space="preserve">، رسم شماتیک و طراحی </w:t>
      </w:r>
      <w:r w:rsidRPr="00FB70B9">
        <w:rPr>
          <w:iCs/>
        </w:rPr>
        <w:t>PCB</w:t>
      </w:r>
      <w:r w:rsidRPr="00FB70B9">
        <w:rPr>
          <w:iCs/>
          <w:rtl/>
          <w:lang w:bidi="ar-SA"/>
        </w:rPr>
        <w:t xml:space="preserve"> با </w:t>
      </w:r>
      <w:r w:rsidRPr="00FB70B9">
        <w:rPr>
          <w:iCs/>
        </w:rPr>
        <w:t>KiCad</w:t>
      </w:r>
      <w:r w:rsidRPr="00FB70B9">
        <w:rPr>
          <w:iCs/>
          <w:rtl/>
          <w:lang w:bidi="ar-SA"/>
        </w:rPr>
        <w:t>، تغذیه و محافظت مدار، لحیم‌کاری)</w:t>
      </w:r>
    </w:p>
    <w:p w14:paraId="3331C657" w14:textId="77777777" w:rsidR="00FB70B9" w:rsidRPr="00FB70B9" w:rsidRDefault="00FB70B9" w:rsidP="00FB70B9">
      <w:pPr>
        <w:rPr>
          <w:rtl/>
          <w:lang w:bidi="ar-SA"/>
        </w:rPr>
      </w:pPr>
    </w:p>
    <w:p w14:paraId="1792CB4E" w14:textId="77777777" w:rsidR="00FB70B9" w:rsidRPr="00FB70B9" w:rsidRDefault="00FB70B9" w:rsidP="00FB70B9">
      <w:pPr>
        <w:numPr>
          <w:ilvl w:val="0"/>
          <w:numId w:val="5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۱۴: </w:t>
      </w:r>
      <w:r w:rsidRPr="00FB70B9">
        <w:rPr>
          <w:bCs/>
          <w:rtl/>
          <w:lang w:bidi="ar-SA"/>
        </w:rPr>
        <w:t>منبع تغذیه (</w:t>
      </w:r>
      <w:r w:rsidRPr="00FB70B9">
        <w:rPr>
          <w:bCs/>
        </w:rPr>
        <w:t>Power Management</w:t>
      </w:r>
      <w:r w:rsidRPr="00FB70B9">
        <w:rPr>
          <w:bCs/>
          <w:rtl/>
          <w:lang w:bidi="ar-SA"/>
        </w:rPr>
        <w:t>) و تکنیک‌های عیب‌یابی</w:t>
      </w:r>
    </w:p>
    <w:p w14:paraId="758E1EB0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 xml:space="preserve">(باتری‌ها، مبدل‌های </w:t>
      </w:r>
      <w:r w:rsidRPr="00FB70B9">
        <w:rPr>
          <w:iCs/>
        </w:rPr>
        <w:t>Buck/Boost</w:t>
      </w:r>
      <w:r w:rsidRPr="00FB70B9">
        <w:rPr>
          <w:iCs/>
          <w:rtl/>
          <w:lang w:bidi="ar-SA"/>
        </w:rPr>
        <w:t>، محاسبه مصرف جریان، روش‌های تست مدار و عیب‌یابی خط‌به‌خط)</w:t>
      </w:r>
    </w:p>
    <w:p w14:paraId="683C3E58" w14:textId="77777777" w:rsidR="00FB70B9" w:rsidRPr="00FB70B9" w:rsidRDefault="00FB70B9" w:rsidP="00FB70B9">
      <w:pPr>
        <w:rPr>
          <w:rtl/>
          <w:lang w:bidi="ar-SA"/>
        </w:rPr>
      </w:pPr>
    </w:p>
    <w:p w14:paraId="6A30B246" w14:textId="77777777" w:rsidR="00FB70B9" w:rsidRPr="00FB70B9" w:rsidRDefault="00FB70B9" w:rsidP="00FB70B9">
      <w:pPr>
        <w:rPr>
          <w:bCs/>
          <w:rtl/>
          <w:lang w:bidi="ar-SA"/>
        </w:rPr>
      </w:pPr>
      <w:r w:rsidRPr="00FB70B9">
        <w:rPr>
          <w:bCs/>
          <w:rtl/>
          <w:lang w:bidi="ar-SA"/>
        </w:rPr>
        <w:t xml:space="preserve">فاز </w:t>
      </w:r>
      <w:r w:rsidRPr="00FB70B9">
        <w:rPr>
          <w:bCs/>
          <w:rtl/>
        </w:rPr>
        <w:t xml:space="preserve">۶: </w:t>
      </w:r>
      <w:r w:rsidRPr="00FB70B9">
        <w:rPr>
          <w:bCs/>
          <w:rtl/>
          <w:lang w:bidi="ar-SA"/>
        </w:rPr>
        <w:t>پروژه‌های عملی و ساخت محصول نهایی (</w:t>
      </w:r>
      <w:r w:rsidRPr="00FB70B9">
        <w:rPr>
          <w:bCs/>
        </w:rPr>
        <w:t>Projects</w:t>
      </w:r>
      <w:r w:rsidRPr="00FB70B9">
        <w:rPr>
          <w:bCs/>
          <w:rtl/>
          <w:lang w:bidi="ar-SA"/>
        </w:rPr>
        <w:t>)</w:t>
      </w:r>
    </w:p>
    <w:p w14:paraId="69340E61" w14:textId="77777777" w:rsidR="00FB70B9" w:rsidRPr="00FB70B9" w:rsidRDefault="00FB70B9" w:rsidP="00FB70B9">
      <w:pPr>
        <w:numPr>
          <w:ilvl w:val="0"/>
          <w:numId w:val="6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۱۵: </w:t>
      </w:r>
      <w:r w:rsidRPr="00FB70B9">
        <w:rPr>
          <w:bCs/>
          <w:rtl/>
          <w:lang w:bidi="ar-SA"/>
        </w:rPr>
        <w:t>کارگاه پروژه‌های سطح متوسط</w:t>
      </w:r>
    </w:p>
    <w:p w14:paraId="0D188F1C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>(دماسنج دیجیتال، قفل الکترونیکی، روبات مسیریاب، هشداردهنده حرکت و دیتالاگر)</w:t>
      </w:r>
    </w:p>
    <w:p w14:paraId="0236DFEB" w14:textId="77777777" w:rsidR="00FB70B9" w:rsidRPr="00FB70B9" w:rsidRDefault="00FB70B9" w:rsidP="00FB70B9">
      <w:pPr>
        <w:rPr>
          <w:rtl/>
          <w:lang w:bidi="ar-SA"/>
        </w:rPr>
      </w:pPr>
    </w:p>
    <w:p w14:paraId="0E38FD6F" w14:textId="77777777" w:rsidR="00FB70B9" w:rsidRPr="00FB70B9" w:rsidRDefault="00FB70B9" w:rsidP="00FB70B9">
      <w:pPr>
        <w:numPr>
          <w:ilvl w:val="0"/>
          <w:numId w:val="6"/>
        </w:numPr>
        <w:rPr>
          <w:rtl/>
          <w:lang w:bidi="ar-SA"/>
        </w:rPr>
      </w:pPr>
      <w:r w:rsidRPr="00FB70B9">
        <w:rPr>
          <w:bCs/>
          <w:rtl/>
          <w:lang w:bidi="ar-SA"/>
        </w:rPr>
        <w:t xml:space="preserve">فصل </w:t>
      </w:r>
      <w:r w:rsidRPr="00FB70B9">
        <w:rPr>
          <w:bCs/>
          <w:rtl/>
        </w:rPr>
        <w:t xml:space="preserve">۱۶: </w:t>
      </w:r>
      <w:r w:rsidRPr="00FB70B9">
        <w:rPr>
          <w:bCs/>
          <w:rtl/>
          <w:lang w:bidi="ar-SA"/>
        </w:rPr>
        <w:t>پروژه جامع نهایی (</w:t>
      </w:r>
      <w:r w:rsidRPr="00FB70B9">
        <w:rPr>
          <w:bCs/>
        </w:rPr>
        <w:t>Smart Home System</w:t>
      </w:r>
      <w:r w:rsidRPr="00FB70B9">
        <w:rPr>
          <w:bCs/>
          <w:rtl/>
          <w:lang w:bidi="ar-SA"/>
        </w:rPr>
        <w:t>)</w:t>
      </w:r>
    </w:p>
    <w:p w14:paraId="3B5F549B" w14:textId="77777777" w:rsidR="00FB70B9" w:rsidRPr="00FB70B9" w:rsidRDefault="00FB70B9" w:rsidP="00FB70B9">
      <w:pPr>
        <w:rPr>
          <w:rtl/>
          <w:lang w:bidi="ar-SA"/>
        </w:rPr>
      </w:pPr>
      <w:r w:rsidRPr="00FB70B9">
        <w:rPr>
          <w:iCs/>
          <w:rtl/>
          <w:lang w:bidi="ar-SA"/>
        </w:rPr>
        <w:t>(طراحی سیستم جامع کنترل خانه هوشمند: ترکیب آردوینو/</w:t>
      </w:r>
      <w:r w:rsidRPr="00FB70B9">
        <w:rPr>
          <w:iCs/>
        </w:rPr>
        <w:t>ESP32</w:t>
      </w:r>
      <w:r w:rsidRPr="00FB70B9">
        <w:rPr>
          <w:iCs/>
          <w:rtl/>
          <w:lang w:bidi="ar-SA"/>
        </w:rPr>
        <w:t xml:space="preserve">، نمایشگر </w:t>
      </w:r>
      <w:r w:rsidRPr="00FB70B9">
        <w:rPr>
          <w:iCs/>
        </w:rPr>
        <w:t>OLED</w:t>
      </w:r>
      <w:r w:rsidRPr="00FB70B9">
        <w:rPr>
          <w:iCs/>
          <w:rtl/>
          <w:lang w:bidi="ar-SA"/>
        </w:rPr>
        <w:t xml:space="preserve">، </w:t>
      </w:r>
      <w:r w:rsidRPr="00FB70B9">
        <w:rPr>
          <w:iCs/>
        </w:rPr>
        <w:t>RTC</w:t>
      </w:r>
      <w:r w:rsidRPr="00FB70B9">
        <w:rPr>
          <w:iCs/>
          <w:rtl/>
          <w:lang w:bidi="ar-SA"/>
        </w:rPr>
        <w:t xml:space="preserve">، کنترل رله و سروو، ارتباط اینترنتی، طراحی </w:t>
      </w:r>
      <w:r w:rsidRPr="00FB70B9">
        <w:rPr>
          <w:iCs/>
        </w:rPr>
        <w:t>PCB</w:t>
      </w:r>
      <w:r w:rsidRPr="00FB70B9">
        <w:rPr>
          <w:iCs/>
          <w:rtl/>
          <w:lang w:bidi="ar-SA"/>
        </w:rPr>
        <w:t xml:space="preserve"> اختصاصی و مونتاژ کامل)</w:t>
      </w:r>
    </w:p>
    <w:p w14:paraId="3389B52D" w14:textId="77777777" w:rsidR="00FB70B9" w:rsidRPr="00001894" w:rsidRDefault="00FB70B9" w:rsidP="00001894">
      <w:pPr>
        <w:rPr>
          <w:rFonts w:hint="cs"/>
          <w:rtl/>
          <w:lang w:bidi="ar-SA"/>
        </w:rPr>
      </w:pPr>
    </w:p>
    <w:sectPr w:rsidR="00FB70B9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31A5"/>
    <w:multiLevelType w:val="multilevel"/>
    <w:tmpl w:val="978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F3191"/>
    <w:multiLevelType w:val="multilevel"/>
    <w:tmpl w:val="6E3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05AC0"/>
    <w:multiLevelType w:val="multilevel"/>
    <w:tmpl w:val="8F9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13A04"/>
    <w:multiLevelType w:val="multilevel"/>
    <w:tmpl w:val="EDB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86A3B"/>
    <w:multiLevelType w:val="multilevel"/>
    <w:tmpl w:val="2C5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D1D1C"/>
    <w:multiLevelType w:val="multilevel"/>
    <w:tmpl w:val="C44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6675">
    <w:abstractNumId w:val="1"/>
  </w:num>
  <w:num w:numId="2" w16cid:durableId="1649163880">
    <w:abstractNumId w:val="2"/>
  </w:num>
  <w:num w:numId="3" w16cid:durableId="808327475">
    <w:abstractNumId w:val="3"/>
  </w:num>
  <w:num w:numId="4" w16cid:durableId="1570267201">
    <w:abstractNumId w:val="5"/>
  </w:num>
  <w:num w:numId="5" w16cid:durableId="828787753">
    <w:abstractNumId w:val="4"/>
  </w:num>
  <w:num w:numId="6" w16cid:durableId="208294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B9"/>
    <w:rsid w:val="00001894"/>
    <w:rsid w:val="001C6343"/>
    <w:rsid w:val="00303809"/>
    <w:rsid w:val="00517F2D"/>
    <w:rsid w:val="009048B1"/>
    <w:rsid w:val="00CF1FE8"/>
    <w:rsid w:val="00DF525B"/>
    <w:rsid w:val="00E3628D"/>
    <w:rsid w:val="00FB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8EEDE02"/>
  <w15:chartTrackingRefBased/>
  <w15:docId w15:val="{9732E180-05F7-4E00-92CA-C1AA6F53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0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2026-08-18T16:03:00Z</dcterms:created>
  <dcterms:modified xsi:type="dcterms:W3CDTF">2026-08-18T16:09:00Z</dcterms:modified>
</cp:coreProperties>
</file>