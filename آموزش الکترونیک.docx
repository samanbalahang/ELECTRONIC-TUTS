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663C" w14:textId="368813C7" w:rsidR="00001894" w:rsidRPr="00EE1A77" w:rsidRDefault="008B4F53" w:rsidP="009A2AC0">
      <w:pPr>
        <w:ind w:left="360" w:hanging="360"/>
        <w:rPr>
          <w:rtl/>
        </w:rPr>
      </w:pPr>
      <w:r w:rsidRPr="00EE1A77">
        <w:rPr>
          <w:rFonts w:hint="cs"/>
          <w:rtl/>
        </w:rPr>
        <w:t>آموزش الکترونیک</w:t>
      </w:r>
    </w:p>
    <w:p w14:paraId="51354F92" w14:textId="77777777" w:rsidR="00DD2422" w:rsidRPr="00EE1A77" w:rsidRDefault="00DD2422" w:rsidP="009A2AC0">
      <w:pPr>
        <w:pStyle w:val="Heading1"/>
        <w:ind w:left="360" w:hanging="360"/>
      </w:pPr>
      <w:r w:rsidRPr="00EE1A77">
        <w:rPr>
          <w:rtl/>
        </w:rPr>
        <w:t>فاز ۱: پایه‌ها و مهارت‌های ضروری (</w:t>
      </w:r>
      <w:r w:rsidRPr="00EE1A77">
        <w:t>Phase 1: Foundations</w:t>
      </w:r>
      <w:r w:rsidRPr="00EE1A77">
        <w:rPr>
          <w:rtl/>
        </w:rPr>
        <w:t xml:space="preserve"> &amp; </w:t>
      </w:r>
      <w:r w:rsidRPr="00EE1A77">
        <w:t>Essential Skills</w:t>
      </w:r>
      <w:r w:rsidRPr="00EE1A77">
        <w:rPr>
          <w:rtl/>
        </w:rPr>
        <w:t>)</w:t>
      </w:r>
    </w:p>
    <w:p w14:paraId="2EE95327" w14:textId="77777777" w:rsidR="00DD2422" w:rsidRPr="00EE1A77" w:rsidRDefault="00DD2422" w:rsidP="009A2AC0">
      <w:pPr>
        <w:pStyle w:val="Heading2"/>
        <w:ind w:left="360" w:hanging="360"/>
        <w:rPr>
          <w:rtl/>
        </w:rPr>
      </w:pPr>
      <w:r w:rsidRPr="00EE1A77">
        <w:rPr>
          <w:rtl/>
        </w:rPr>
        <w:t>۱. ایمنی الکتریک (</w:t>
      </w:r>
      <w:r w:rsidRPr="00EE1A77">
        <w:t>Electrical Safety</w:t>
      </w:r>
      <w:r w:rsidRPr="00EE1A77">
        <w:rPr>
          <w:rtl/>
        </w:rPr>
        <w:t xml:space="preserve"> </w:t>
      </w:r>
      <w:r w:rsidRPr="00EE1A77">
        <w:rPr>
          <w:rFonts w:ascii="Segoe UI Emoji" w:hAnsi="Segoe UI Emoji" w:cs="Segoe UI Emoji" w:hint="cs"/>
          <w:rtl/>
        </w:rPr>
        <w:t>⚠️</w:t>
      </w:r>
      <w:r w:rsidRPr="00F75122">
        <w:rPr>
          <w:rtl/>
        </w:rPr>
        <w:t>)</w:t>
      </w:r>
    </w:p>
    <w:p w14:paraId="37C920EC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 xml:space="preserve">ولتاژ پایین در برابر ولتاژ برق شهری </w:t>
      </w:r>
      <w:r w:rsidRPr="00EE1A77">
        <w:rPr>
          <w:iCs/>
          <w:rtl/>
        </w:rPr>
        <w:t>(</w:t>
      </w:r>
      <w:r w:rsidRPr="00EE1A77">
        <w:rPr>
          <w:lang w:val="en-US" w:bidi="fa-IR"/>
        </w:rPr>
        <w:t>Low voltage vs mains voltage</w:t>
      </w:r>
      <w:r w:rsidRPr="00F75122">
        <w:rPr>
          <w:rtl/>
        </w:rPr>
        <w:t>)</w:t>
      </w:r>
    </w:p>
    <w:p w14:paraId="4C35C144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 xml:space="preserve">خطرات شوک الکتریکی </w:t>
      </w:r>
      <w:r w:rsidRPr="00F75122">
        <w:rPr>
          <w:rtl/>
        </w:rPr>
        <w:t>(</w:t>
      </w:r>
      <w:r w:rsidRPr="00EE1A77">
        <w:rPr>
          <w:lang w:val="en-US" w:bidi="fa-IR"/>
        </w:rPr>
        <w:t>Electric shock hazards</w:t>
      </w:r>
      <w:r w:rsidRPr="00F75122">
        <w:rPr>
          <w:rtl/>
        </w:rPr>
        <w:t>)</w:t>
      </w:r>
    </w:p>
    <w:p w14:paraId="625D54CA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 xml:space="preserve">اتصال کوتاه و حفاظت در برابر جریان اضافی </w:t>
      </w:r>
      <w:r w:rsidRPr="00EE1A77">
        <w:rPr>
          <w:iCs/>
          <w:rtl/>
        </w:rPr>
        <w:t>(</w:t>
      </w:r>
      <w:r w:rsidRPr="00EE1A77">
        <w:rPr>
          <w:lang w:bidi="fa-IR"/>
        </w:rPr>
        <w:t>Short circuits</w:t>
      </w:r>
      <w:r w:rsidRPr="00EE1A77">
        <w:rPr>
          <w:rtl/>
        </w:rPr>
        <w:t xml:space="preserve"> &amp; </w:t>
      </w:r>
      <w:r w:rsidRPr="00EE1A77">
        <w:rPr>
          <w:lang w:bidi="fa-IR"/>
        </w:rPr>
        <w:t>overcurrent protection</w:t>
      </w:r>
      <w:r w:rsidRPr="00F75122">
        <w:rPr>
          <w:rtl/>
        </w:rPr>
        <w:t>)</w:t>
      </w:r>
    </w:p>
    <w:p w14:paraId="2E9ED3A4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فیوزها و محدودکننده جریان در منبع تغذیه آزمایشگاهی (</w:t>
      </w:r>
      <w:r w:rsidRPr="00EE1A77">
        <w:rPr>
          <w:lang w:val="en-US" w:bidi="fa-IR"/>
        </w:rPr>
        <w:t>Fuses</w:t>
      </w:r>
      <w:r w:rsidRPr="00EE1A77">
        <w:rPr>
          <w:rtl/>
        </w:rPr>
        <w:t xml:space="preserve"> &amp; </w:t>
      </w:r>
      <w:r w:rsidRPr="00EE1A77">
        <w:rPr>
          <w:lang w:val="en-US" w:bidi="fa-IR"/>
        </w:rPr>
        <w:t>current limiting</w:t>
      </w:r>
      <w:r w:rsidRPr="00EE1A77">
        <w:rPr>
          <w:rtl/>
        </w:rPr>
        <w:t>)</w:t>
      </w:r>
    </w:p>
    <w:p w14:paraId="4AC9534F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 xml:space="preserve">تخلیه امن خازن‌ها </w:t>
      </w:r>
      <w:r w:rsidRPr="00EE1A77">
        <w:rPr>
          <w:iCs/>
          <w:rtl/>
        </w:rPr>
        <w:t>(</w:t>
      </w:r>
      <w:r w:rsidRPr="00EE1A77">
        <w:rPr>
          <w:lang w:val="en-US"/>
        </w:rPr>
        <w:t>Safe capacitor discharge</w:t>
      </w:r>
      <w:r w:rsidRPr="00EE1A77">
        <w:rPr>
          <w:iCs/>
          <w:rtl/>
        </w:rPr>
        <w:t>)</w:t>
      </w:r>
    </w:p>
    <w:p w14:paraId="638466F6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تفاوت اتصال زمین</w:t>
      </w:r>
      <w:r w:rsidRPr="00F75122">
        <w:rPr>
          <w:rtl/>
        </w:rPr>
        <w:t xml:space="preserve"> (</w:t>
      </w:r>
      <w:r w:rsidRPr="00F75122">
        <w:rPr>
          <w:iCs/>
          <w:lang w:val="en-US" w:bidi="fa-IR"/>
        </w:rPr>
        <w:t>Ground</w:t>
      </w:r>
      <w:r w:rsidRPr="00F75122">
        <w:rPr>
          <w:rtl/>
        </w:rPr>
        <w:t>)</w:t>
      </w:r>
      <w:r w:rsidRPr="00EE1A77">
        <w:rPr>
          <w:rtl/>
        </w:rPr>
        <w:t xml:space="preserve"> و ارت </w:t>
      </w:r>
      <w:r w:rsidRPr="00F75122">
        <w:rPr>
          <w:rtl/>
        </w:rPr>
        <w:t>(</w:t>
      </w:r>
      <w:r w:rsidRPr="00F75122">
        <w:rPr>
          <w:iCs/>
          <w:lang w:val="en-US" w:bidi="fa-IR"/>
        </w:rPr>
        <w:t>Earth</w:t>
      </w:r>
      <w:r w:rsidRPr="00F75122">
        <w:rPr>
          <w:rtl/>
        </w:rPr>
        <w:t>)</w:t>
      </w:r>
      <w:r w:rsidRPr="00EE1A77">
        <w:rPr>
          <w:rtl/>
        </w:rPr>
        <w:t xml:space="preserve"> و ایزولاسیون</w:t>
      </w:r>
      <w:r w:rsidRPr="00EE1A77">
        <w:rPr>
          <w:iCs/>
          <w:rtl/>
        </w:rPr>
        <w:t xml:space="preserve"> </w:t>
      </w:r>
      <w:r w:rsidRPr="00F75122">
        <w:rPr>
          <w:rtl/>
        </w:rPr>
        <w:t>(</w:t>
      </w:r>
      <w:r w:rsidRPr="00F75122">
        <w:rPr>
          <w:iCs/>
          <w:lang w:val="en-US" w:bidi="fa-IR"/>
        </w:rPr>
        <w:t>Isolation</w:t>
      </w:r>
      <w:r w:rsidRPr="00F75122">
        <w:rPr>
          <w:rtl/>
        </w:rPr>
        <w:t>)</w:t>
      </w:r>
    </w:p>
    <w:p w14:paraId="5A0ECE3C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راه‌اندازی محیط کار ایمن در برابر الکتریسیته ساکن</w:t>
      </w:r>
      <w:r w:rsidRPr="00C329A2">
        <w:rPr>
          <w:iCs/>
          <w:rtl/>
        </w:rPr>
        <w:t xml:space="preserve"> </w:t>
      </w:r>
      <w:r w:rsidRPr="00C329A2">
        <w:rPr>
          <w:rtl/>
        </w:rPr>
        <w:t>(</w:t>
      </w:r>
      <w:r w:rsidRPr="00EE1A77">
        <w:rPr>
          <w:lang w:val="en-US" w:bidi="fa-IR"/>
        </w:rPr>
        <w:t>ESD-safe workspace setup</w:t>
      </w:r>
      <w:r w:rsidRPr="00F75122">
        <w:rPr>
          <w:rtl/>
        </w:rPr>
        <w:t>)</w:t>
      </w:r>
    </w:p>
    <w:p w14:paraId="07354690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 xml:space="preserve">روش‌های امن اندازه‌گیری با مولتی‌متر و اسیلوسکوپ </w:t>
      </w:r>
      <w:r w:rsidRPr="00530A87">
        <w:rPr>
          <w:rtl/>
        </w:rPr>
        <w:t>(</w:t>
      </w:r>
      <w:r w:rsidRPr="00EE1A77">
        <w:rPr>
          <w:lang w:val="en-US" w:bidi="fa-IR"/>
        </w:rPr>
        <w:t>Safe probing</w:t>
      </w:r>
      <w:r w:rsidRPr="00530A87">
        <w:rPr>
          <w:rtl/>
        </w:rPr>
        <w:t>)</w:t>
      </w:r>
    </w:p>
    <w:p w14:paraId="4254F2F4" w14:textId="77777777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ایمنی ولتاژ بالا در منابع تغذیه سوئیچینگ و لامپ‌های تصویر</w:t>
      </w:r>
      <w:r w:rsidRPr="00530A87">
        <w:rPr>
          <w:rtl/>
        </w:rPr>
        <w:t xml:space="preserve"> (</w:t>
      </w:r>
      <w:r w:rsidRPr="00EE1A77">
        <w:rPr>
          <w:lang w:val="en-US" w:bidi="fa-IR"/>
        </w:rPr>
        <w:t>High-voltage safety in SMPS</w:t>
      </w:r>
      <w:r w:rsidRPr="00EE1A77">
        <w:rPr>
          <w:rtl/>
        </w:rPr>
        <w:t xml:space="preserve"> &amp; </w:t>
      </w:r>
      <w:r w:rsidRPr="00EE1A77">
        <w:rPr>
          <w:lang w:val="en-US" w:bidi="fa-IR"/>
        </w:rPr>
        <w:t>CRT/TV</w:t>
      </w:r>
      <w:r w:rsidRPr="00530A87">
        <w:rPr>
          <w:rtl/>
        </w:rPr>
        <w:t>)</w:t>
      </w:r>
    </w:p>
    <w:p w14:paraId="2D136E5F" w14:textId="2052CCAB" w:rsidR="00DD2422" w:rsidRPr="00EE1A77" w:rsidRDefault="00DD2422" w:rsidP="009A2AC0">
      <w:pPr>
        <w:pStyle w:val="Heading2"/>
        <w:ind w:left="360" w:hanging="360"/>
        <w:rPr>
          <w:rtl/>
        </w:rPr>
      </w:pPr>
      <w:r w:rsidRPr="00EE1A77">
        <w:rPr>
          <w:rtl/>
        </w:rPr>
        <w:lastRenderedPageBreak/>
        <w:t>۲. اصول و مفاهیم الکتریسیته</w:t>
      </w:r>
      <w:r w:rsidRPr="00EE1A77">
        <w:rPr>
          <w:iCs/>
          <w:rtl/>
        </w:rPr>
        <w:t xml:space="preserve"> </w:t>
      </w:r>
      <w:r w:rsidRPr="00EE1A77">
        <w:rPr>
          <w:rtl/>
        </w:rPr>
        <w:t>(</w:t>
      </w:r>
      <w:r w:rsidRPr="00EE1A77">
        <w:t>Electricity Fundamentals</w:t>
      </w:r>
      <w:r w:rsidRPr="00EE1A77">
        <w:rPr>
          <w:rtl/>
        </w:rPr>
        <w:t>)</w:t>
      </w:r>
    </w:p>
    <w:p w14:paraId="4FF1CF99" w14:textId="77777777" w:rsidR="009E3921" w:rsidRPr="00EE1A77" w:rsidRDefault="009E3921" w:rsidP="009A2AC0">
      <w:pPr>
        <w:pStyle w:val="Heading3"/>
        <w:ind w:left="360" w:hanging="360"/>
      </w:pPr>
      <w:r w:rsidRPr="00EE1A77">
        <w:rPr>
          <w:rtl/>
        </w:rPr>
        <w:t>بار الکتریکی</w:t>
      </w:r>
      <w:r w:rsidRPr="00EE1A77">
        <w:t xml:space="preserve"> - Electric Charge:</w:t>
      </w:r>
    </w:p>
    <w:p w14:paraId="72BF0575" w14:textId="77777777" w:rsidR="00E668F4" w:rsidRPr="00E668F4" w:rsidRDefault="00E668F4" w:rsidP="009A2AC0">
      <w:pPr>
        <w:ind w:left="360" w:hanging="360"/>
      </w:pPr>
      <w:r w:rsidRPr="00E668F4">
        <w:rPr>
          <w:rtl/>
        </w:rPr>
        <w:t>بار الکتریکی</w:t>
      </w:r>
      <w:r w:rsidRPr="00E668F4">
        <w:t xml:space="preserve"> (Electric Charge) </w:t>
      </w:r>
      <w:r w:rsidRPr="00E668F4">
        <w:rPr>
          <w:rtl/>
        </w:rPr>
        <w:t>یکی از ویژگی‌های بنیادی ماده است که باعث ایجاد نیروی الکتریکی بین ذرات می‌شود</w:t>
      </w:r>
      <w:r w:rsidRPr="00E668F4">
        <w:t>.</w:t>
      </w:r>
    </w:p>
    <w:p w14:paraId="254158CF" w14:textId="77777777" w:rsidR="00E668F4" w:rsidRPr="00E668F4" w:rsidRDefault="00E668F4" w:rsidP="009A2AC0">
      <w:pPr>
        <w:ind w:left="360" w:hanging="360"/>
      </w:pPr>
      <w:r w:rsidRPr="00E668F4">
        <w:rPr>
          <w:rtl/>
        </w:rPr>
        <w:t>بار الکتریکی دو نوع دارد</w:t>
      </w:r>
      <w:r w:rsidRPr="00E668F4">
        <w:t>:</w:t>
      </w:r>
    </w:p>
    <w:p w14:paraId="56F8C80D" w14:textId="77777777" w:rsidR="00E668F4" w:rsidRPr="00E668F4" w:rsidRDefault="00E668F4" w:rsidP="009A2AC0">
      <w:pPr>
        <w:pStyle w:val="ListParagraph"/>
        <w:numPr>
          <w:ilvl w:val="0"/>
          <w:numId w:val="157"/>
        </w:numPr>
        <w:ind w:left="360"/>
      </w:pPr>
      <w:r w:rsidRPr="00E668F4">
        <w:rPr>
          <w:rtl/>
        </w:rPr>
        <w:t>بار مثبت</w:t>
      </w:r>
      <w:r w:rsidRPr="00E668F4">
        <w:t xml:space="preserve"> (+) → </w:t>
      </w:r>
      <w:r w:rsidRPr="00E668F4">
        <w:rPr>
          <w:rtl/>
        </w:rPr>
        <w:t>مانند بار پروتون</w:t>
      </w:r>
    </w:p>
    <w:p w14:paraId="211F862C" w14:textId="77777777" w:rsidR="00E668F4" w:rsidRPr="00E668F4" w:rsidRDefault="00E668F4" w:rsidP="009A2AC0">
      <w:pPr>
        <w:pStyle w:val="ListParagraph"/>
        <w:numPr>
          <w:ilvl w:val="0"/>
          <w:numId w:val="157"/>
        </w:numPr>
        <w:ind w:left="360"/>
      </w:pPr>
      <w:r w:rsidRPr="00E668F4">
        <w:rPr>
          <w:rtl/>
        </w:rPr>
        <w:t>بار منفی</w:t>
      </w:r>
      <w:r w:rsidRPr="00E668F4">
        <w:t xml:space="preserve"> (−) → </w:t>
      </w:r>
      <w:r w:rsidRPr="00E668F4">
        <w:rPr>
          <w:rtl/>
        </w:rPr>
        <w:t>مانند بار الکترون</w:t>
      </w:r>
    </w:p>
    <w:p w14:paraId="516B0B98" w14:textId="77777777" w:rsidR="00E668F4" w:rsidRPr="00E668F4" w:rsidRDefault="00E668F4" w:rsidP="009A2AC0">
      <w:pPr>
        <w:ind w:left="360" w:hanging="360"/>
      </w:pPr>
      <w:r w:rsidRPr="00E668F4">
        <w:rPr>
          <w:rtl/>
        </w:rPr>
        <w:t>واحد اندازه‌گیری بار الکتریکی در سیستم</w:t>
      </w:r>
      <w:r w:rsidRPr="00E668F4">
        <w:t xml:space="preserve"> SI</w:t>
      </w:r>
      <w:r w:rsidRPr="00E668F4">
        <w:rPr>
          <w:rtl/>
        </w:rPr>
        <w:t>، کولن</w:t>
      </w:r>
      <w:r w:rsidRPr="00E668F4">
        <w:t xml:space="preserve"> (Coulomb) </w:t>
      </w:r>
      <w:r w:rsidRPr="00E668F4">
        <w:rPr>
          <w:rtl/>
        </w:rPr>
        <w:t xml:space="preserve">با نماد </w:t>
      </w:r>
      <w:r w:rsidRPr="00E668F4">
        <w:t xml:space="preserve">C </w:t>
      </w:r>
      <w:r w:rsidRPr="00E668F4">
        <w:rPr>
          <w:rtl/>
        </w:rPr>
        <w:t>است</w:t>
      </w:r>
      <w:r w:rsidRPr="00E668F4">
        <w:t>.</w:t>
      </w:r>
    </w:p>
    <w:p w14:paraId="12A8963F" w14:textId="77777777" w:rsidR="00E668F4" w:rsidRPr="00E668F4" w:rsidRDefault="00E668F4" w:rsidP="009A2AC0">
      <w:pPr>
        <w:ind w:left="360" w:hanging="360"/>
      </w:pPr>
      <w:r w:rsidRPr="00E668F4">
        <w:rPr>
          <w:rtl/>
        </w:rPr>
        <w:t>رابطه مهم</w:t>
      </w:r>
    </w:p>
    <w:p w14:paraId="6898A210" w14:textId="551D96A4" w:rsidR="00E668F4" w:rsidRPr="00E668F4" w:rsidRDefault="00E668F4" w:rsidP="009A2AC0">
      <w:pPr>
        <w:ind w:left="360" w:hanging="360"/>
      </w:pPr>
      <w:r w:rsidRPr="00E668F4">
        <w:rPr>
          <w:rtl/>
        </w:rPr>
        <w:t xml:space="preserve">بار الکتریکی را معمولاً با </w:t>
      </w:r>
      <w:r w:rsidRPr="00E668F4">
        <w:t xml:space="preserve">Q </w:t>
      </w:r>
      <w:r w:rsidRPr="00E668F4">
        <w:rPr>
          <w:rtl/>
        </w:rPr>
        <w:t xml:space="preserve">یا </w:t>
      </w:r>
      <w:r w:rsidRPr="00E668F4">
        <w:t xml:space="preserve">q </w:t>
      </w:r>
      <w:r w:rsidRPr="00E668F4">
        <w:rPr>
          <w:rtl/>
        </w:rPr>
        <w:t>نشان می‌دهیم</w:t>
      </w:r>
      <w:r w:rsidRPr="00E668F4">
        <w:t>:</w:t>
      </w:r>
    </w:p>
    <w:p w14:paraId="428E1BF9" w14:textId="02F3C5CD" w:rsidR="00E668F4" w:rsidRPr="00E668F4" w:rsidRDefault="00E668F4" w:rsidP="009A2AC0">
      <w:pPr>
        <w:ind w:left="360" w:hanging="360"/>
        <w:rPr>
          <w:lang w:val="es-ES"/>
        </w:rPr>
      </w:pPr>
      <w:r w:rsidRPr="00E668F4">
        <w:rPr>
          <w:lang w:val="es-ES"/>
        </w:rPr>
        <w:t>Q=ne</w:t>
      </w:r>
    </w:p>
    <w:p w14:paraId="60D40954" w14:textId="77777777" w:rsidR="00E668F4" w:rsidRPr="00E668F4" w:rsidRDefault="00E668F4" w:rsidP="009A2AC0">
      <w:pPr>
        <w:ind w:left="360" w:hanging="360"/>
        <w:rPr>
          <w:lang w:val="es-ES"/>
        </w:rPr>
      </w:pPr>
      <w:r w:rsidRPr="00E668F4">
        <w:rPr>
          <w:rtl/>
        </w:rPr>
        <w:t>که در آن</w:t>
      </w:r>
      <w:r w:rsidRPr="00E668F4">
        <w:rPr>
          <w:lang w:val="es-ES"/>
        </w:rPr>
        <w:t>:</w:t>
      </w:r>
    </w:p>
    <w:p w14:paraId="4176CE9B" w14:textId="3570D7FD" w:rsidR="00E668F4" w:rsidRPr="00611E93" w:rsidRDefault="00E668F4" w:rsidP="009A2AC0">
      <w:pPr>
        <w:pStyle w:val="ListParagraph"/>
        <w:numPr>
          <w:ilvl w:val="0"/>
          <w:numId w:val="158"/>
        </w:numPr>
        <w:ind w:left="360"/>
        <w:rPr>
          <w:lang w:val="es-ES"/>
        </w:rPr>
      </w:pPr>
      <w:r w:rsidRPr="00611E93">
        <w:rPr>
          <w:lang w:val="es-ES"/>
        </w:rPr>
        <w:t xml:space="preserve">Q  </w:t>
      </w:r>
      <w:r w:rsidR="004B756D">
        <w:rPr>
          <w:rFonts w:hint="cs"/>
          <w:rtl/>
          <w:lang w:bidi="fa-IR"/>
        </w:rPr>
        <w:t xml:space="preserve"> </w:t>
      </w:r>
      <w:r w:rsidR="004B756D" w:rsidRPr="00611E93">
        <w:rPr>
          <w:lang w:val="es-ES"/>
        </w:rPr>
        <w:t>=</w:t>
      </w:r>
      <w:r w:rsidR="004B756D" w:rsidRPr="00611E93">
        <w:rPr>
          <w:rFonts w:hint="cs"/>
          <w:rtl/>
          <w:lang w:val="es-ES"/>
        </w:rPr>
        <w:t xml:space="preserve"> </w:t>
      </w:r>
      <w:r w:rsidRPr="00E668F4">
        <w:rPr>
          <w:rtl/>
        </w:rPr>
        <w:t>بار الکتریکی بر حسب کولن</w:t>
      </w:r>
      <w:r w:rsidRPr="00611E93">
        <w:rPr>
          <w:lang w:val="es-ES"/>
        </w:rPr>
        <w:t xml:space="preserve"> (C)</w:t>
      </w:r>
    </w:p>
    <w:p w14:paraId="05E0EA27" w14:textId="38D8612D" w:rsidR="00E668F4" w:rsidRPr="00E668F4" w:rsidRDefault="004B756D" w:rsidP="009A2AC0">
      <w:pPr>
        <w:pStyle w:val="ListParagraph"/>
        <w:numPr>
          <w:ilvl w:val="0"/>
          <w:numId w:val="158"/>
        </w:numPr>
        <w:ind w:left="360"/>
      </w:pPr>
      <w:r>
        <w:rPr>
          <w:rFonts w:hint="cs"/>
          <w:rtl/>
        </w:rPr>
        <w:t xml:space="preserve"> </w:t>
      </w:r>
      <w:r w:rsidR="00E668F4" w:rsidRPr="00E668F4">
        <w:t xml:space="preserve">n </w:t>
      </w:r>
      <w:r>
        <w:rPr>
          <w:rFonts w:hint="cs"/>
          <w:rtl/>
        </w:rPr>
        <w:t xml:space="preserve"> </w:t>
      </w:r>
      <w:r w:rsidRPr="00E668F4">
        <w:t xml:space="preserve">= </w:t>
      </w:r>
      <w:r>
        <w:rPr>
          <w:rFonts w:hint="cs"/>
          <w:rtl/>
        </w:rPr>
        <w:t xml:space="preserve"> </w:t>
      </w:r>
      <w:r w:rsidR="00E668F4" w:rsidRPr="00E668F4">
        <w:rPr>
          <w:rtl/>
        </w:rPr>
        <w:t>تعداد الکترون‌ها یا پروتون‌ها</w:t>
      </w:r>
    </w:p>
    <w:p w14:paraId="2083857B" w14:textId="2DE48434" w:rsidR="00E668F4" w:rsidRPr="00E668F4" w:rsidRDefault="00E668F4" w:rsidP="009A2AC0">
      <w:pPr>
        <w:pStyle w:val="ListParagraph"/>
        <w:numPr>
          <w:ilvl w:val="0"/>
          <w:numId w:val="158"/>
        </w:numPr>
        <w:ind w:left="360"/>
      </w:pPr>
      <w:r w:rsidRPr="00E668F4">
        <w:t xml:space="preserve">e  </w:t>
      </w:r>
      <w:r w:rsidR="004B756D">
        <w:rPr>
          <w:rFonts w:hint="cs"/>
          <w:rtl/>
        </w:rPr>
        <w:t xml:space="preserve"> </w:t>
      </w:r>
      <w:r w:rsidR="004B756D" w:rsidRPr="00E668F4">
        <w:t>=</w:t>
      </w:r>
      <w:r w:rsidR="004B756D">
        <w:rPr>
          <w:rFonts w:hint="cs"/>
          <w:rtl/>
        </w:rPr>
        <w:t xml:space="preserve"> </w:t>
      </w:r>
      <w:r w:rsidRPr="00E668F4">
        <w:rPr>
          <w:rtl/>
        </w:rPr>
        <w:t>بار بنیادی</w:t>
      </w:r>
    </w:p>
    <w:p w14:paraId="70A472B5" w14:textId="4EBF1564" w:rsidR="00E668F4" w:rsidRPr="00E668F4" w:rsidRDefault="00E668F4" w:rsidP="009A2AC0">
      <w:pPr>
        <w:ind w:left="360" w:hanging="360"/>
      </w:pPr>
      <w:r w:rsidRPr="00E668F4">
        <w:t>e=1.602×10</w:t>
      </w:r>
      <w:r w:rsidRPr="00E668F4">
        <w:rPr>
          <w:vertAlign w:val="superscript"/>
        </w:rPr>
        <w:t>−19</w:t>
      </w:r>
      <w:r w:rsidRPr="00E668F4">
        <w:t>C</w:t>
      </w:r>
    </w:p>
    <w:p w14:paraId="6FD17E57" w14:textId="77777777" w:rsidR="00E668F4" w:rsidRPr="00E668F4" w:rsidRDefault="00E668F4" w:rsidP="009A2AC0">
      <w:pPr>
        <w:ind w:left="360" w:hanging="360"/>
      </w:pPr>
      <w:r w:rsidRPr="00E668F4">
        <w:rPr>
          <w:rtl/>
        </w:rPr>
        <w:t>بنابراین بار یک الکترون</w:t>
      </w:r>
      <w:r w:rsidRPr="00E668F4">
        <w:t>:</w:t>
      </w:r>
    </w:p>
    <w:p w14:paraId="52E8C1B8" w14:textId="6D291CAB" w:rsidR="00E668F4" w:rsidRPr="00E668F4" w:rsidRDefault="00E668F4" w:rsidP="009A2AC0">
      <w:pPr>
        <w:ind w:left="360" w:hanging="360"/>
      </w:pPr>
      <w:r w:rsidRPr="00E668F4">
        <w:t>q</w:t>
      </w:r>
      <w:r w:rsidRPr="00E668F4">
        <w:rPr>
          <w:vertAlign w:val="subscript"/>
        </w:rPr>
        <w:t>e</w:t>
      </w:r>
      <w:r w:rsidRPr="00E668F4">
        <w:t>=−1.602×10</w:t>
      </w:r>
      <w:r w:rsidRPr="00E668F4">
        <w:rPr>
          <w:vertAlign w:val="superscript"/>
        </w:rPr>
        <w:t>−19</w:t>
      </w:r>
      <w:r w:rsidRPr="00E668F4">
        <w:t>C</w:t>
      </w:r>
    </w:p>
    <w:p w14:paraId="465CA242" w14:textId="77777777" w:rsidR="00E668F4" w:rsidRPr="00E668F4" w:rsidRDefault="00E668F4" w:rsidP="009A2AC0">
      <w:pPr>
        <w:ind w:left="360" w:hanging="360"/>
      </w:pPr>
      <w:r w:rsidRPr="00E668F4">
        <w:rPr>
          <w:rtl/>
        </w:rPr>
        <w:t>و بار یک پروتون</w:t>
      </w:r>
      <w:r w:rsidRPr="00E668F4">
        <w:t>:</w:t>
      </w:r>
    </w:p>
    <w:p w14:paraId="6AC9A5D3" w14:textId="5D3DB7CB" w:rsidR="00E668F4" w:rsidRPr="00E668F4" w:rsidRDefault="00E668F4" w:rsidP="009A2AC0">
      <w:pPr>
        <w:ind w:left="360" w:hanging="360"/>
      </w:pPr>
      <w:r w:rsidRPr="00E668F4">
        <w:t>q</w:t>
      </w:r>
      <w:r w:rsidRPr="00E668F4">
        <w:rPr>
          <w:vertAlign w:val="subscript"/>
        </w:rPr>
        <w:t>p</w:t>
      </w:r>
      <w:r w:rsidRPr="00E668F4">
        <w:t>=+1.602×10</w:t>
      </w:r>
      <w:r w:rsidRPr="00E668F4">
        <w:rPr>
          <w:vertAlign w:val="superscript"/>
        </w:rPr>
        <w:t>−19</w:t>
      </w:r>
    </w:p>
    <w:p w14:paraId="54EB866A" w14:textId="2CA82FE0" w:rsidR="00E668F4" w:rsidRPr="00E668F4" w:rsidRDefault="00E668F4" w:rsidP="009A2AC0">
      <w:pPr>
        <w:ind w:left="360" w:hanging="360"/>
      </w:pPr>
      <w:r w:rsidRPr="00E668F4">
        <w:rPr>
          <w:rtl/>
        </w:rPr>
        <w:lastRenderedPageBreak/>
        <w:t>نکته مهم</w:t>
      </w:r>
      <w:r w:rsidRPr="00E668F4">
        <w:t xml:space="preserve">: </w:t>
      </w:r>
      <w:r w:rsidRPr="00E668F4">
        <w:rPr>
          <w:rtl/>
        </w:rPr>
        <w:t xml:space="preserve">در مدارهای الکتریکی، معمولاً با مقدار بسیار بزرگی از بارها سروکار داریم و به همین دلیل واحدهایی مثل </w:t>
      </w:r>
      <w:r w:rsidR="004B756D">
        <w:rPr>
          <w:rFonts w:hint="cs"/>
          <w:rtl/>
        </w:rPr>
        <w:t xml:space="preserve"> </w:t>
      </w:r>
      <w:r w:rsidRPr="00E668F4">
        <w:t>mC</w:t>
      </w:r>
      <w:r w:rsidR="004B756D">
        <w:rPr>
          <w:rFonts w:hint="cs"/>
          <w:rtl/>
        </w:rPr>
        <w:t xml:space="preserve"> </w:t>
      </w:r>
      <w:r w:rsidR="004B756D" w:rsidRPr="004B756D">
        <w:rPr>
          <w:rtl/>
        </w:rPr>
        <w:t>میلی‌کولن</w:t>
      </w:r>
      <w:r w:rsidR="004B756D" w:rsidRPr="004B756D">
        <w:rPr>
          <w:lang w:val="en-US"/>
        </w:rPr>
        <w:t xml:space="preserve"> (millicoulomb)</w:t>
      </w:r>
      <w:r w:rsidR="004B756D">
        <w:rPr>
          <w:rFonts w:hint="cs"/>
          <w:rtl/>
        </w:rPr>
        <w:t xml:space="preserve"> </w:t>
      </w:r>
      <w:r w:rsidRPr="00E668F4">
        <w:rPr>
          <w:rtl/>
        </w:rPr>
        <w:t xml:space="preserve">، </w:t>
      </w:r>
      <w:r w:rsidRPr="00E668F4">
        <w:t xml:space="preserve">μC </w:t>
      </w:r>
      <w:r w:rsidR="004B756D" w:rsidRPr="004B756D">
        <w:rPr>
          <w:rtl/>
        </w:rPr>
        <w:t>میکروکولن</w:t>
      </w:r>
      <w:r w:rsidR="004B756D" w:rsidRPr="004B756D">
        <w:t xml:space="preserve"> (microcoulomb)</w:t>
      </w:r>
      <w:r w:rsidR="004B756D">
        <w:rPr>
          <w:rFonts w:hint="cs"/>
          <w:rtl/>
        </w:rPr>
        <w:t xml:space="preserve"> </w:t>
      </w:r>
      <w:r w:rsidRPr="00E668F4">
        <w:rPr>
          <w:rtl/>
        </w:rPr>
        <w:t>و</w:t>
      </w:r>
      <w:r w:rsidRPr="00E668F4">
        <w:t xml:space="preserve"> nC </w:t>
      </w:r>
      <w:r w:rsidR="004B756D" w:rsidRPr="004B756D">
        <w:rPr>
          <w:rtl/>
        </w:rPr>
        <w:t>نانوکولن</w:t>
      </w:r>
      <w:r w:rsidR="004B756D" w:rsidRPr="004B756D">
        <w:t xml:space="preserve"> (nanocoulomb)</w:t>
      </w:r>
      <w:r w:rsidRPr="00E668F4">
        <w:rPr>
          <w:rtl/>
        </w:rPr>
        <w:t>نیز استفاده می‌شوند</w:t>
      </w:r>
      <w:r w:rsidRPr="00E668F4">
        <w:t>.</w:t>
      </w:r>
    </w:p>
    <w:p w14:paraId="0AB60C68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جریان الکتریکی</w:t>
      </w:r>
      <w:r w:rsidRPr="00575674">
        <w:rPr>
          <w:lang w:val="en-US"/>
        </w:rPr>
        <w:t xml:space="preserve"> - Electric Current:</w:t>
      </w:r>
    </w:p>
    <w:p w14:paraId="5835B68B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جریان الکتریکی</w:t>
      </w:r>
      <w:r w:rsidRPr="009579BF">
        <w:t xml:space="preserve"> (Electric Current) </w:t>
      </w:r>
      <w:r w:rsidRPr="009579BF">
        <w:rPr>
          <w:rtl/>
        </w:rPr>
        <w:t>به نرخ عبور بار الکتریکی از یک نقطه در مدار در واحد زمان گفته می‌شود</w:t>
      </w:r>
      <w:r w:rsidRPr="009579BF">
        <w:t>.</w:t>
      </w:r>
    </w:p>
    <w:p w14:paraId="1FA8D9B6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به زبان ساده</w:t>
      </w:r>
      <w:r w:rsidRPr="009579BF">
        <w:t>:</w:t>
      </w:r>
    </w:p>
    <w:p w14:paraId="2BB4E9CB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جریان الکتریکی یعنی مقدار بار الکتریکی که در هر ثانیه از یک نقطه عبور می‌کند</w:t>
      </w:r>
      <w:r w:rsidRPr="009579BF">
        <w:t>.</w:t>
      </w:r>
    </w:p>
    <w:p w14:paraId="5679DFF2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 xml:space="preserve">جریان با نماد </w:t>
      </w:r>
      <w:r w:rsidRPr="009579BF">
        <w:t xml:space="preserve">I </w:t>
      </w:r>
      <w:r w:rsidRPr="009579BF">
        <w:rPr>
          <w:rtl/>
        </w:rPr>
        <w:t>و با واحد آمپر</w:t>
      </w:r>
      <w:r w:rsidRPr="009579BF">
        <w:t xml:space="preserve"> (Ampere) </w:t>
      </w:r>
      <w:r w:rsidRPr="009579BF">
        <w:rPr>
          <w:rtl/>
        </w:rPr>
        <w:t xml:space="preserve">و نماد </w:t>
      </w:r>
      <w:r w:rsidRPr="009579BF">
        <w:t xml:space="preserve">A </w:t>
      </w:r>
      <w:r w:rsidRPr="009579BF">
        <w:rPr>
          <w:rtl/>
        </w:rPr>
        <w:t>اندازه‌گیری می‌شود</w:t>
      </w:r>
      <w:r w:rsidRPr="009579BF">
        <w:t>.</w:t>
      </w:r>
    </w:p>
    <w:p w14:paraId="1C912088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فرمول جریان</w:t>
      </w:r>
    </w:p>
    <w:p w14:paraId="7AF1C695" w14:textId="00F235F0" w:rsidR="009579BF" w:rsidRPr="00EE1A77" w:rsidRDefault="00EE1A77" w:rsidP="009A2AC0">
      <w:pPr>
        <w:ind w:left="360" w:hanging="360"/>
        <w:rPr>
          <w:rtl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532183BC" w14:textId="57E157CA" w:rsidR="009579BF" w:rsidRPr="009579BF" w:rsidRDefault="009579BF" w:rsidP="009A2AC0">
      <w:pPr>
        <w:ind w:left="360" w:hanging="360"/>
      </w:pPr>
      <w:r w:rsidRPr="009579BF">
        <w:rPr>
          <w:rtl/>
        </w:rPr>
        <w:t>که در آن</w:t>
      </w:r>
      <w:r w:rsidRPr="009579BF">
        <w:t>:</w:t>
      </w:r>
    </w:p>
    <w:p w14:paraId="47C7B6C3" w14:textId="575812D1" w:rsidR="009579BF" w:rsidRPr="009579BF" w:rsidRDefault="009579BF" w:rsidP="009A2AC0">
      <w:pPr>
        <w:pStyle w:val="ListParagraph"/>
        <w:numPr>
          <w:ilvl w:val="0"/>
          <w:numId w:val="159"/>
        </w:numPr>
        <w:ind w:left="360"/>
      </w:pPr>
      <w:r w:rsidRPr="009579BF">
        <w:t xml:space="preserve">I = </w:t>
      </w:r>
      <w:r w:rsidRPr="009579BF">
        <w:rPr>
          <w:rtl/>
        </w:rPr>
        <w:t>جریان الکتریکی، بر حسب آمپر</w:t>
      </w:r>
      <w:r w:rsidRPr="009579BF">
        <w:t xml:space="preserve"> (A)</w:t>
      </w:r>
    </w:p>
    <w:p w14:paraId="53BB2D28" w14:textId="68D6B636" w:rsidR="009579BF" w:rsidRPr="009579BF" w:rsidRDefault="009579BF" w:rsidP="009A2AC0">
      <w:pPr>
        <w:pStyle w:val="ListParagraph"/>
        <w:numPr>
          <w:ilvl w:val="0"/>
          <w:numId w:val="159"/>
        </w:numPr>
        <w:ind w:left="360"/>
      </w:pPr>
      <w:r w:rsidRPr="009579BF">
        <w:t xml:space="preserve">Q = </w:t>
      </w:r>
      <w:r w:rsidRPr="009579BF">
        <w:rPr>
          <w:rtl/>
        </w:rPr>
        <w:t>بار الکتریکی، بر حسب کولن</w:t>
      </w:r>
      <w:r w:rsidRPr="009579BF">
        <w:t xml:space="preserve"> (C)</w:t>
      </w:r>
    </w:p>
    <w:p w14:paraId="4EC03AF6" w14:textId="1019311A" w:rsidR="009579BF" w:rsidRPr="009579BF" w:rsidRDefault="009579BF" w:rsidP="009A2AC0">
      <w:pPr>
        <w:pStyle w:val="ListParagraph"/>
        <w:numPr>
          <w:ilvl w:val="0"/>
          <w:numId w:val="159"/>
        </w:numPr>
        <w:ind w:left="360"/>
      </w:pPr>
      <w:r w:rsidRPr="009579BF">
        <w:t xml:space="preserve">t = </w:t>
      </w:r>
      <w:r w:rsidRPr="009579BF">
        <w:rPr>
          <w:rtl/>
        </w:rPr>
        <w:t>زمان، بر حسب ثانیه</w:t>
      </w:r>
      <w:r w:rsidRPr="009579BF">
        <w:t xml:space="preserve"> (s)</w:t>
      </w:r>
    </w:p>
    <w:p w14:paraId="3FA2CAA1" w14:textId="77777777" w:rsidR="009579BF" w:rsidRPr="00EE1A77" w:rsidRDefault="009579BF" w:rsidP="009A2AC0">
      <w:pPr>
        <w:ind w:left="360" w:hanging="360"/>
      </w:pPr>
      <w:r w:rsidRPr="009579BF">
        <w:rPr>
          <w:rtl/>
        </w:rPr>
        <w:t>بنابراین</w:t>
      </w:r>
      <w:r w:rsidRPr="009579BF">
        <w:t>:</w:t>
      </w:r>
    </w:p>
    <w:p w14:paraId="34B5C9A5" w14:textId="21946B8A" w:rsidR="009579BF" w:rsidRPr="009579BF" w:rsidRDefault="00EE1A77" w:rsidP="009A2AC0">
      <w:pPr>
        <w:ind w:left="360" w:hanging="360"/>
      </w:pPr>
      <m:oMathPara>
        <m:oMath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b"/>
            </m:rPr>
            <w:rPr>
              <w:rFonts w:ascii="Cambria Math" w:hAnsi="Cambria Math"/>
            </w:rPr>
            <m:t>=1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51F58469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یعنی ۱</w:t>
      </w:r>
      <w:r w:rsidRPr="009579BF">
        <w:t xml:space="preserve"> </w:t>
      </w:r>
      <w:r w:rsidRPr="009579BF">
        <w:rPr>
          <w:rtl/>
        </w:rPr>
        <w:t>آمپر جریان برابر است با عبور ۱</w:t>
      </w:r>
      <w:r w:rsidRPr="009579BF">
        <w:t xml:space="preserve"> </w:t>
      </w:r>
      <w:r w:rsidRPr="009579BF">
        <w:rPr>
          <w:rtl/>
        </w:rPr>
        <w:t>کولن بار در هر ثانیه</w:t>
      </w:r>
      <w:r w:rsidRPr="009579BF">
        <w:t>.</w:t>
      </w:r>
    </w:p>
    <w:p w14:paraId="52E5857D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مثال ساده</w:t>
      </w:r>
    </w:p>
    <w:p w14:paraId="4A3EE1FA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فرض کنیم در یک سیم، طی ۵</w:t>
      </w:r>
      <w:r w:rsidRPr="009579BF">
        <w:t xml:space="preserve"> </w:t>
      </w:r>
      <w:r w:rsidRPr="009579BF">
        <w:rPr>
          <w:rtl/>
        </w:rPr>
        <w:t>ثانیه، ۱۰ کولن بار عبور کند</w:t>
      </w:r>
      <w:r w:rsidRPr="009579BF">
        <w:t>:</w:t>
      </w:r>
    </w:p>
    <w:p w14:paraId="7E827FD0" w14:textId="046EED55" w:rsidR="009579BF" w:rsidRPr="00EE1A77" w:rsidRDefault="00EE1A77" w:rsidP="009A2AC0">
      <w:pPr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=2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0D47015C" w14:textId="1944C692" w:rsidR="009579BF" w:rsidRPr="009579BF" w:rsidRDefault="009579BF" w:rsidP="009A2AC0">
      <w:pPr>
        <w:ind w:left="360" w:hanging="360"/>
      </w:pPr>
      <w:r w:rsidRPr="009579BF">
        <w:rPr>
          <w:rtl/>
        </w:rPr>
        <w:lastRenderedPageBreak/>
        <w:t>پس جریان مدار برابر با ۲</w:t>
      </w:r>
      <w:r w:rsidRPr="009579BF">
        <w:t xml:space="preserve"> </w:t>
      </w:r>
      <w:r w:rsidRPr="009579BF">
        <w:rPr>
          <w:rtl/>
        </w:rPr>
        <w:t>آمپر است</w:t>
      </w:r>
      <w:r w:rsidRPr="009579BF">
        <w:t>.</w:t>
      </w:r>
    </w:p>
    <w:p w14:paraId="780BDF4A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در مدار واقعی</w:t>
      </w:r>
    </w:p>
    <w:p w14:paraId="7A8214E9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در مدارهای فلزی، حامل اصلی بار الکترون‌ها هستند و حرکت آن‌ها باعث ایجاد جریان می‌شود</w:t>
      </w:r>
      <w:r w:rsidRPr="009579BF">
        <w:t>.</w:t>
      </w:r>
    </w:p>
    <w:p w14:paraId="6B6938BC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نکته مهم این است که جهت حرکت الکترون‌ها با جهت قراردادی جریان مخالف است</w:t>
      </w:r>
      <w:r w:rsidRPr="009579BF">
        <w:t>:</w:t>
      </w:r>
    </w:p>
    <w:p w14:paraId="3EB27B82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حرکت الکترون‌ها</w:t>
      </w:r>
      <w:r w:rsidRPr="009579BF">
        <w:t>:</w:t>
      </w:r>
    </w:p>
    <w:p w14:paraId="603903C4" w14:textId="16E55EDA" w:rsidR="009579BF" w:rsidRPr="009579BF" w:rsidRDefault="009579BF" w:rsidP="009A2AC0">
      <w:pPr>
        <w:ind w:left="360" w:hanging="360"/>
      </w:pPr>
      <w:r w:rsidRPr="009579BF">
        <w:t>−→+</w:t>
      </w:r>
    </w:p>
    <w:p w14:paraId="0652525E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جهت قراردادی جریان</w:t>
      </w:r>
      <w:r w:rsidRPr="009579BF">
        <w:t>:</w:t>
      </w:r>
    </w:p>
    <w:p w14:paraId="1F2EA3A9" w14:textId="07851610" w:rsidR="009579BF" w:rsidRPr="009579BF" w:rsidRDefault="009579BF" w:rsidP="009A2AC0">
      <w:pPr>
        <w:ind w:left="360" w:hanging="360"/>
      </w:pPr>
      <w:r w:rsidRPr="009579BF">
        <w:t>+→−</w:t>
      </w:r>
    </w:p>
    <w:p w14:paraId="5B49571F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این موضوع در تحلیل مدارها بسیار مهم است</w:t>
      </w:r>
      <w:r w:rsidRPr="009579BF">
        <w:t>.</w:t>
      </w:r>
    </w:p>
    <w:p w14:paraId="0506B3DF" w14:textId="77777777" w:rsidR="009E3921" w:rsidRPr="00EE1A77" w:rsidRDefault="009E3921" w:rsidP="009A2AC0">
      <w:pPr>
        <w:pStyle w:val="ListParagraph"/>
        <w:numPr>
          <w:ilvl w:val="0"/>
          <w:numId w:val="4"/>
        </w:numPr>
        <w:ind w:left="360"/>
      </w:pPr>
      <w:r w:rsidRPr="00EE1A77">
        <w:rPr>
          <w:rtl/>
        </w:rPr>
        <w:t>ولتاژ و اختلاف پتانسیل</w:t>
      </w:r>
      <w:r w:rsidRPr="00EE1A77">
        <w:t xml:space="preserve"> - Voltage / Potential Difference:</w:t>
      </w:r>
    </w:p>
    <w:p w14:paraId="7526DFBF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ولتاژ</w:t>
      </w:r>
      <w:r w:rsidRPr="009579BF">
        <w:t xml:space="preserve"> (Voltage) </w:t>
      </w:r>
      <w:r w:rsidRPr="009579BF">
        <w:rPr>
          <w:rtl/>
        </w:rPr>
        <w:t>یا اختلاف پتانسیل الکتریکی</w:t>
      </w:r>
      <w:r w:rsidRPr="009579BF">
        <w:t xml:space="preserve"> (Potential Difference) </w:t>
      </w:r>
      <w:r w:rsidRPr="009579BF">
        <w:rPr>
          <w:rtl/>
        </w:rPr>
        <w:t>یکی از مهم‌ترین مفاهیم در الکترونیک است</w:t>
      </w:r>
      <w:r w:rsidRPr="009579BF">
        <w:t>.</w:t>
      </w:r>
    </w:p>
    <w:p w14:paraId="6F62A3DC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به زبان ساده</w:t>
      </w:r>
      <w:r w:rsidRPr="009579BF">
        <w:t>:</w:t>
      </w:r>
    </w:p>
    <w:p w14:paraId="36352A54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ولتاژ نشان‌دهنده اختلاف انرژی الکتریکی بین دو نقطه است و باعث می‌شود بارهای الکتریکی بتوانند در مدار حرکت کنند</w:t>
      </w:r>
      <w:r w:rsidRPr="009579BF">
        <w:t>.</w:t>
      </w:r>
    </w:p>
    <w:p w14:paraId="30A5B8A6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 xml:space="preserve">ولتاژ با نماد </w:t>
      </w:r>
      <w:r w:rsidRPr="009579BF">
        <w:t xml:space="preserve">V </w:t>
      </w:r>
      <w:r w:rsidRPr="009579BF">
        <w:rPr>
          <w:rtl/>
        </w:rPr>
        <w:t>و واحد ولت</w:t>
      </w:r>
      <w:r w:rsidRPr="009579BF">
        <w:t xml:space="preserve"> (Volt) </w:t>
      </w:r>
      <w:r w:rsidRPr="009579BF">
        <w:rPr>
          <w:rtl/>
        </w:rPr>
        <w:t xml:space="preserve">با نماد </w:t>
      </w:r>
      <w:r w:rsidRPr="009579BF">
        <w:t xml:space="preserve">V </w:t>
      </w:r>
      <w:r w:rsidRPr="009579BF">
        <w:rPr>
          <w:rtl/>
        </w:rPr>
        <w:t>اندازه‌گیری می‌شود</w:t>
      </w:r>
      <w:r w:rsidRPr="009579BF">
        <w:t>.</w:t>
      </w:r>
    </w:p>
    <w:p w14:paraId="60A993DE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تعریف دقیق‌تر</w:t>
      </w:r>
    </w:p>
    <w:p w14:paraId="649A8423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ولتاژ بین دو نقطه برابر است با تغییر انرژی پتانسیل الکتریکی به ازای هر واحد بار</w:t>
      </w:r>
      <w:r w:rsidRPr="009579BF">
        <w:t>:</w:t>
      </w:r>
    </w:p>
    <w:p w14:paraId="16CC206A" w14:textId="2F1DF031" w:rsidR="009579BF" w:rsidRPr="009579BF" w:rsidRDefault="009579BF" w:rsidP="009A2AC0">
      <w:pPr>
        <w:ind w:left="360" w:hanging="360"/>
      </w:pPr>
      <w:r w:rsidRPr="009579BF">
        <w:t>V=W</w:t>
      </w:r>
      <w:r w:rsidRPr="00EE1A77">
        <w:t>/</w:t>
      </w:r>
      <w:r w:rsidRPr="009579BF">
        <w:t>Q</w:t>
      </w:r>
    </w:p>
    <w:p w14:paraId="300432FD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که در آن</w:t>
      </w:r>
      <w:r w:rsidRPr="009579BF">
        <w:t>:</w:t>
      </w:r>
    </w:p>
    <w:p w14:paraId="2C24DB65" w14:textId="2A944A30" w:rsidR="009579BF" w:rsidRPr="009579BF" w:rsidRDefault="009579BF" w:rsidP="009A2AC0">
      <w:pPr>
        <w:pStyle w:val="ListParagraph"/>
        <w:numPr>
          <w:ilvl w:val="0"/>
          <w:numId w:val="160"/>
        </w:numPr>
        <w:ind w:left="360"/>
      </w:pPr>
      <w:r w:rsidRPr="009579BF">
        <w:t xml:space="preserve">V = </w:t>
      </w:r>
      <w:r w:rsidRPr="009579BF">
        <w:rPr>
          <w:rtl/>
        </w:rPr>
        <w:t>ولتاژ، بر حسب ولت</w:t>
      </w:r>
      <w:r w:rsidRPr="009579BF">
        <w:t xml:space="preserve"> (V)</w:t>
      </w:r>
    </w:p>
    <w:p w14:paraId="1D01701C" w14:textId="4B483983" w:rsidR="009579BF" w:rsidRPr="009579BF" w:rsidRDefault="009579BF" w:rsidP="009A2AC0">
      <w:pPr>
        <w:pStyle w:val="ListParagraph"/>
        <w:numPr>
          <w:ilvl w:val="0"/>
          <w:numId w:val="160"/>
        </w:numPr>
        <w:ind w:left="360"/>
      </w:pPr>
      <w:r w:rsidRPr="009579BF">
        <w:t xml:space="preserve">W = </w:t>
      </w:r>
      <w:r w:rsidRPr="009579BF">
        <w:rPr>
          <w:rtl/>
        </w:rPr>
        <w:t>انرژی یا کار الکتریکی، بر حسب ژول</w:t>
      </w:r>
      <w:r w:rsidRPr="009579BF">
        <w:t xml:space="preserve"> (J)</w:t>
      </w:r>
    </w:p>
    <w:p w14:paraId="5B36A169" w14:textId="2CD3390C" w:rsidR="009579BF" w:rsidRPr="009579BF" w:rsidRDefault="009579BF" w:rsidP="009A2AC0">
      <w:pPr>
        <w:pStyle w:val="ListParagraph"/>
        <w:numPr>
          <w:ilvl w:val="0"/>
          <w:numId w:val="160"/>
        </w:numPr>
        <w:ind w:left="360"/>
      </w:pPr>
      <w:r w:rsidRPr="009579BF">
        <w:lastRenderedPageBreak/>
        <w:t xml:space="preserve">Q = </w:t>
      </w:r>
      <w:r w:rsidRPr="009579BF">
        <w:rPr>
          <w:rtl/>
        </w:rPr>
        <w:t>بار الکتریکی، بر حسب کولن</w:t>
      </w:r>
      <w:r w:rsidRPr="009579BF">
        <w:t xml:space="preserve"> (C)</w:t>
      </w:r>
    </w:p>
    <w:p w14:paraId="59DB1EAC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بنابراین</w:t>
      </w:r>
      <w:r w:rsidRPr="009579BF">
        <w:t>:</w:t>
      </w:r>
    </w:p>
    <w:p w14:paraId="46348B0B" w14:textId="7215277C" w:rsidR="009579BF" w:rsidRPr="009579BF" w:rsidRDefault="009579BF" w:rsidP="009A2AC0">
      <w:pPr>
        <w:ind w:left="360" w:hanging="360"/>
      </w:pPr>
      <w:r w:rsidRPr="009579BF">
        <w:t>1V=1J</w:t>
      </w:r>
      <w:r w:rsidR="00350948" w:rsidRPr="00EE1A77">
        <w:t>/</w:t>
      </w:r>
      <w:r w:rsidRPr="009579BF">
        <w:t>C</w:t>
      </w:r>
    </w:p>
    <w:p w14:paraId="68C707AD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یعنی یک ولت یعنی یک ژول انرژی به ازای هر کولن بار</w:t>
      </w:r>
      <w:r w:rsidRPr="009579BF">
        <w:t>.</w:t>
      </w:r>
    </w:p>
    <w:p w14:paraId="28556FFF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یک مثال ساده در مدار</w:t>
      </w:r>
    </w:p>
    <w:p w14:paraId="70B65DB4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 xml:space="preserve">فرض کنیم یک باتری </w:t>
      </w:r>
      <w:r w:rsidRPr="009579BF">
        <w:t xml:space="preserve">12V </w:t>
      </w:r>
      <w:r w:rsidRPr="009579BF">
        <w:rPr>
          <w:rtl/>
        </w:rPr>
        <w:t>داریم</w:t>
      </w:r>
      <w:r w:rsidRPr="009579BF">
        <w:t>.</w:t>
      </w:r>
    </w:p>
    <w:p w14:paraId="1F35BAF4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 xml:space="preserve">این یعنی باتری بین ترمینال مثبت و منفی خود </w:t>
      </w:r>
      <w:r w:rsidRPr="009579BF">
        <w:t xml:space="preserve">12 </w:t>
      </w:r>
      <w:r w:rsidRPr="009579BF">
        <w:rPr>
          <w:rtl/>
        </w:rPr>
        <w:t>ولت اختلاف پتانسیل ایجاد می‌کند</w:t>
      </w:r>
      <w:r w:rsidRPr="009579BF">
        <w:t>.</w:t>
      </w:r>
    </w:p>
    <w:p w14:paraId="6B51E028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اگر یک مدار را به این باتری متصل کنیم، این اختلاف پتانسیل می‌تواند باعث حرکت بارهای الکتریکی در مدار شود و جریان ایجاد کند</w:t>
      </w:r>
      <w:r w:rsidRPr="009579BF">
        <w:t>.</w:t>
      </w:r>
    </w:p>
    <w:p w14:paraId="3F113D3E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پس می‌توانیم به شکل ساده بگوییم</w:t>
      </w:r>
      <w:r w:rsidRPr="009579BF">
        <w:t>:</w:t>
      </w:r>
    </w:p>
    <w:p w14:paraId="13673DC8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 xml:space="preserve">ولتاژ </w:t>
      </w:r>
      <w:r w:rsidRPr="009579BF">
        <w:rPr>
          <w:rFonts w:cs="Times New Roman" w:hint="cs"/>
          <w:rtl/>
        </w:rPr>
        <w:t>→</w:t>
      </w:r>
      <w:r w:rsidRPr="009579BF">
        <w:rPr>
          <w:rtl/>
        </w:rPr>
        <w:t xml:space="preserve"> </w:t>
      </w:r>
      <w:r w:rsidRPr="009579BF">
        <w:rPr>
          <w:rFonts w:hint="cs"/>
          <w:rtl/>
        </w:rPr>
        <w:t>عامل</w:t>
      </w:r>
      <w:r w:rsidRPr="009579BF">
        <w:rPr>
          <w:rtl/>
        </w:rPr>
        <w:t xml:space="preserve"> </w:t>
      </w:r>
      <w:r w:rsidRPr="009579BF">
        <w:rPr>
          <w:rFonts w:hint="cs"/>
          <w:rtl/>
        </w:rPr>
        <w:t>ایجاد</w:t>
      </w:r>
      <w:r w:rsidRPr="009579BF">
        <w:rPr>
          <w:rtl/>
        </w:rPr>
        <w:t xml:space="preserve"> </w:t>
      </w:r>
      <w:r w:rsidRPr="009579BF">
        <w:rPr>
          <w:rFonts w:hint="cs"/>
          <w:rtl/>
        </w:rPr>
        <w:t>جریان</w:t>
      </w:r>
      <w:r w:rsidRPr="009579BF">
        <w:br/>
      </w:r>
      <w:r w:rsidRPr="009579BF">
        <w:rPr>
          <w:rtl/>
        </w:rPr>
        <w:t xml:space="preserve">جریان </w:t>
      </w:r>
      <w:r w:rsidRPr="009579BF">
        <w:rPr>
          <w:rFonts w:cs="Times New Roman" w:hint="cs"/>
          <w:rtl/>
        </w:rPr>
        <w:t>→</w:t>
      </w:r>
      <w:r w:rsidRPr="009579BF">
        <w:rPr>
          <w:rtl/>
        </w:rPr>
        <w:t xml:space="preserve"> </w:t>
      </w:r>
      <w:r w:rsidRPr="009579BF">
        <w:rPr>
          <w:rFonts w:hint="cs"/>
          <w:rtl/>
        </w:rPr>
        <w:t>حرکت</w:t>
      </w:r>
      <w:r w:rsidRPr="009579BF">
        <w:rPr>
          <w:rtl/>
        </w:rPr>
        <w:t xml:space="preserve"> </w:t>
      </w:r>
      <w:r w:rsidRPr="009579BF">
        <w:rPr>
          <w:rFonts w:hint="cs"/>
          <w:rtl/>
        </w:rPr>
        <w:t>بار</w:t>
      </w:r>
      <w:r w:rsidRPr="009579BF">
        <w:rPr>
          <w:rtl/>
        </w:rPr>
        <w:t xml:space="preserve"> </w:t>
      </w:r>
      <w:r w:rsidRPr="009579BF">
        <w:rPr>
          <w:rFonts w:hint="cs"/>
          <w:rtl/>
        </w:rPr>
        <w:t>الکتریکی</w:t>
      </w:r>
    </w:p>
    <w:p w14:paraId="7AB9D55B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البته در مدار واقعی، مقدار جریان به مقاومت مدار نیز بستگی دارد</w:t>
      </w:r>
      <w:r w:rsidRPr="009579BF">
        <w:t>.</w:t>
      </w:r>
    </w:p>
    <w:p w14:paraId="5D483C51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تفاوت ولتاژ و جریان</w:t>
      </w:r>
    </w:p>
    <w:p w14:paraId="373EC5BE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این دو را نباید با یکدیگر اشتباه گرفت</w:t>
      </w:r>
      <w:r w:rsidRPr="009579B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589"/>
        <w:gridCol w:w="1557"/>
        <w:gridCol w:w="2929"/>
      </w:tblGrid>
      <w:tr w:rsidR="009579BF" w:rsidRPr="009579BF" w14:paraId="4048C449" w14:textId="77777777" w:rsidTr="00350948">
        <w:tc>
          <w:tcPr>
            <w:tcW w:w="0" w:type="auto"/>
            <w:hideMark/>
          </w:tcPr>
          <w:p w14:paraId="7E34ED73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مفهوم</w:t>
            </w:r>
          </w:p>
        </w:tc>
        <w:tc>
          <w:tcPr>
            <w:tcW w:w="0" w:type="auto"/>
            <w:hideMark/>
          </w:tcPr>
          <w:p w14:paraId="4F865667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نماد</w:t>
            </w:r>
          </w:p>
        </w:tc>
        <w:tc>
          <w:tcPr>
            <w:tcW w:w="0" w:type="auto"/>
            <w:hideMark/>
          </w:tcPr>
          <w:p w14:paraId="6FAD908C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واحد</w:t>
            </w:r>
          </w:p>
        </w:tc>
        <w:tc>
          <w:tcPr>
            <w:tcW w:w="0" w:type="auto"/>
            <w:hideMark/>
          </w:tcPr>
          <w:p w14:paraId="708F309C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مفهوم ساده</w:t>
            </w:r>
          </w:p>
        </w:tc>
      </w:tr>
      <w:tr w:rsidR="009579BF" w:rsidRPr="009579BF" w14:paraId="35EEC378" w14:textId="77777777" w:rsidTr="00350948">
        <w:tc>
          <w:tcPr>
            <w:tcW w:w="0" w:type="auto"/>
            <w:hideMark/>
          </w:tcPr>
          <w:p w14:paraId="429F08D9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بار الکتریکی</w:t>
            </w:r>
          </w:p>
        </w:tc>
        <w:tc>
          <w:tcPr>
            <w:tcW w:w="0" w:type="auto"/>
            <w:hideMark/>
          </w:tcPr>
          <w:p w14:paraId="6A234EFC" w14:textId="77777777" w:rsidR="009579BF" w:rsidRPr="009579BF" w:rsidRDefault="009579BF" w:rsidP="009A2AC0">
            <w:pPr>
              <w:ind w:left="360" w:hanging="360"/>
            </w:pPr>
            <w:r w:rsidRPr="009579BF">
              <w:t>Q</w:t>
            </w:r>
          </w:p>
        </w:tc>
        <w:tc>
          <w:tcPr>
            <w:tcW w:w="0" w:type="auto"/>
            <w:hideMark/>
          </w:tcPr>
          <w:p w14:paraId="679A17CD" w14:textId="77777777" w:rsidR="009579BF" w:rsidRPr="009579BF" w:rsidRDefault="009579BF" w:rsidP="009A2AC0">
            <w:pPr>
              <w:ind w:left="360" w:hanging="360"/>
            </w:pPr>
            <w:r w:rsidRPr="009579BF">
              <w:t>Coulomb (C)</w:t>
            </w:r>
          </w:p>
        </w:tc>
        <w:tc>
          <w:tcPr>
            <w:tcW w:w="0" w:type="auto"/>
            <w:hideMark/>
          </w:tcPr>
          <w:p w14:paraId="1D8FEFC9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مقدار بار</w:t>
            </w:r>
          </w:p>
        </w:tc>
      </w:tr>
      <w:tr w:rsidR="009579BF" w:rsidRPr="009579BF" w14:paraId="67EEFA27" w14:textId="77777777" w:rsidTr="00350948">
        <w:tc>
          <w:tcPr>
            <w:tcW w:w="0" w:type="auto"/>
            <w:hideMark/>
          </w:tcPr>
          <w:p w14:paraId="23CD9715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جریان الکتریکی</w:t>
            </w:r>
          </w:p>
        </w:tc>
        <w:tc>
          <w:tcPr>
            <w:tcW w:w="0" w:type="auto"/>
            <w:hideMark/>
          </w:tcPr>
          <w:p w14:paraId="2129B4DB" w14:textId="77777777" w:rsidR="009579BF" w:rsidRPr="009579BF" w:rsidRDefault="009579BF" w:rsidP="009A2AC0">
            <w:pPr>
              <w:ind w:left="360" w:hanging="360"/>
            </w:pPr>
            <w:r w:rsidRPr="009579BF">
              <w:t>I</w:t>
            </w:r>
          </w:p>
        </w:tc>
        <w:tc>
          <w:tcPr>
            <w:tcW w:w="0" w:type="auto"/>
            <w:hideMark/>
          </w:tcPr>
          <w:p w14:paraId="580C0030" w14:textId="77777777" w:rsidR="009579BF" w:rsidRPr="009579BF" w:rsidRDefault="009579BF" w:rsidP="009A2AC0">
            <w:pPr>
              <w:ind w:left="360" w:hanging="360"/>
            </w:pPr>
            <w:r w:rsidRPr="009579BF">
              <w:t>Ampere (A)</w:t>
            </w:r>
          </w:p>
        </w:tc>
        <w:tc>
          <w:tcPr>
            <w:tcW w:w="0" w:type="auto"/>
            <w:hideMark/>
          </w:tcPr>
          <w:p w14:paraId="5F7007FA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نرخ عبور بار</w:t>
            </w:r>
          </w:p>
        </w:tc>
      </w:tr>
      <w:tr w:rsidR="009579BF" w:rsidRPr="009579BF" w14:paraId="4F3FCB62" w14:textId="77777777" w:rsidTr="00350948">
        <w:tc>
          <w:tcPr>
            <w:tcW w:w="0" w:type="auto"/>
            <w:hideMark/>
          </w:tcPr>
          <w:p w14:paraId="55FF9F6E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ولتاژ</w:t>
            </w:r>
          </w:p>
        </w:tc>
        <w:tc>
          <w:tcPr>
            <w:tcW w:w="0" w:type="auto"/>
            <w:hideMark/>
          </w:tcPr>
          <w:p w14:paraId="4A942311" w14:textId="77777777" w:rsidR="009579BF" w:rsidRPr="009579BF" w:rsidRDefault="009579BF" w:rsidP="009A2AC0">
            <w:pPr>
              <w:ind w:left="360" w:hanging="360"/>
            </w:pPr>
            <w:r w:rsidRPr="009579BF">
              <w:t>V</w:t>
            </w:r>
          </w:p>
        </w:tc>
        <w:tc>
          <w:tcPr>
            <w:tcW w:w="0" w:type="auto"/>
            <w:hideMark/>
          </w:tcPr>
          <w:p w14:paraId="3012106E" w14:textId="77777777" w:rsidR="009579BF" w:rsidRPr="009579BF" w:rsidRDefault="009579BF" w:rsidP="009A2AC0">
            <w:pPr>
              <w:ind w:left="360" w:hanging="360"/>
            </w:pPr>
            <w:r w:rsidRPr="009579BF">
              <w:t>Volt (V)</w:t>
            </w:r>
          </w:p>
        </w:tc>
        <w:tc>
          <w:tcPr>
            <w:tcW w:w="0" w:type="auto"/>
            <w:hideMark/>
          </w:tcPr>
          <w:p w14:paraId="400D09DA" w14:textId="77777777" w:rsidR="009579BF" w:rsidRPr="009579BF" w:rsidRDefault="009579BF" w:rsidP="009A2AC0">
            <w:pPr>
              <w:ind w:left="360" w:hanging="360"/>
            </w:pPr>
            <w:r w:rsidRPr="009579BF">
              <w:rPr>
                <w:rtl/>
              </w:rPr>
              <w:t>اختلاف پتانسیل بین دو نقطه</w:t>
            </w:r>
          </w:p>
        </w:tc>
      </w:tr>
    </w:tbl>
    <w:p w14:paraId="5D6A4A9D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مثلاً در یک مدار</w:t>
      </w:r>
      <w:r w:rsidRPr="009579BF">
        <w:t>:</w:t>
      </w:r>
    </w:p>
    <w:p w14:paraId="51BD44F9" w14:textId="7F8A8C53" w:rsidR="009579BF" w:rsidRPr="009579BF" w:rsidRDefault="009579BF" w:rsidP="009A2AC0">
      <w:pPr>
        <w:ind w:left="360" w:hanging="360"/>
      </w:pPr>
      <w:r w:rsidRPr="009579BF">
        <w:t>V=12V</w:t>
      </w:r>
    </w:p>
    <w:p w14:paraId="650BD96C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 xml:space="preserve">یعنی بین دو نقطه </w:t>
      </w:r>
      <w:r w:rsidRPr="009579BF">
        <w:t xml:space="preserve">12 </w:t>
      </w:r>
      <w:r w:rsidRPr="009579BF">
        <w:rPr>
          <w:rtl/>
        </w:rPr>
        <w:t>ولت اختلاف پتانسیل وجود دارد</w:t>
      </w:r>
      <w:r w:rsidRPr="009579BF">
        <w:t>.</w:t>
      </w:r>
    </w:p>
    <w:p w14:paraId="12A103B1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اگر در نتیجه آن</w:t>
      </w:r>
      <w:r w:rsidRPr="009579BF">
        <w:t>:</w:t>
      </w:r>
    </w:p>
    <w:p w14:paraId="46174FA7" w14:textId="0136549A" w:rsidR="009579BF" w:rsidRPr="009579BF" w:rsidRDefault="009579BF" w:rsidP="009A2AC0">
      <w:pPr>
        <w:ind w:left="360" w:hanging="360"/>
      </w:pPr>
      <w:r w:rsidRPr="009579BF">
        <w:lastRenderedPageBreak/>
        <w:t>I=2A</w:t>
      </w:r>
    </w:p>
    <w:p w14:paraId="075795E9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جریان برقرار شود، مقدار دقیق جریان به مقاومت و سایر اجزای مدار بستگی دارد</w:t>
      </w:r>
      <w:r w:rsidRPr="009579BF">
        <w:t>.</w:t>
      </w:r>
    </w:p>
    <w:p w14:paraId="461EAFC3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نکته بسیار مهم برای دانشجوی الکترونیک</w:t>
      </w:r>
    </w:p>
    <w:p w14:paraId="22499473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ولتاژ همیشه نسبت به یک نقطه یا بین دو نقطه تعریف می‌شود</w:t>
      </w:r>
      <w:r w:rsidRPr="009579BF">
        <w:t>.</w:t>
      </w:r>
    </w:p>
    <w:p w14:paraId="7BD0B3A0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مثلاً وقتی می‌گوییم</w:t>
      </w:r>
      <w:r w:rsidRPr="009579BF">
        <w:t>:</w:t>
      </w:r>
    </w:p>
    <w:p w14:paraId="1087F5A4" w14:textId="7EBD944C" w:rsidR="009579BF" w:rsidRPr="009579BF" w:rsidRDefault="00350948" w:rsidP="009A2AC0">
      <w:pPr>
        <w:ind w:left="360" w:hanging="360"/>
      </w:pPr>
      <w:r w:rsidRPr="00EE1A77">
        <w:rPr>
          <w:rFonts w:hint="cs"/>
          <w:rtl/>
        </w:rPr>
        <w:t>«</w:t>
      </w:r>
      <w:r w:rsidR="009579BF" w:rsidRPr="009579BF">
        <w:rPr>
          <w:rtl/>
        </w:rPr>
        <w:t>این نقطه 5 ولت است</w:t>
      </w:r>
      <w:r w:rsidRPr="00EE1A77">
        <w:rPr>
          <w:rFonts w:hint="cs"/>
          <w:rtl/>
        </w:rPr>
        <w:t>»</w:t>
      </w:r>
    </w:p>
    <w:p w14:paraId="4AE75970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در واقع منظورمان این است</w:t>
      </w:r>
      <w:r w:rsidRPr="009579BF">
        <w:t>:</w:t>
      </w:r>
    </w:p>
    <w:p w14:paraId="285EF4C2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ولتاژ این نقطه نسبت به نقطه مرجع، 5 ولت است</w:t>
      </w:r>
      <w:r w:rsidRPr="009579BF">
        <w:t>.</w:t>
      </w:r>
    </w:p>
    <w:p w14:paraId="5DE06C80" w14:textId="77777777" w:rsidR="009579BF" w:rsidRPr="009579BF" w:rsidRDefault="009579BF" w:rsidP="009A2AC0">
      <w:pPr>
        <w:ind w:left="360" w:hanging="360"/>
      </w:pPr>
      <w:r w:rsidRPr="009579BF">
        <w:rPr>
          <w:rtl/>
        </w:rPr>
        <w:t>در مدارها معمولاً این نقطه مرجع را زمین</w:t>
      </w:r>
      <w:r w:rsidRPr="009579BF">
        <w:t xml:space="preserve"> (Ground / GND) </w:t>
      </w:r>
      <w:r w:rsidRPr="009579BF">
        <w:rPr>
          <w:rtl/>
        </w:rPr>
        <w:t>در نظر می‌گیریم</w:t>
      </w:r>
      <w:r w:rsidRPr="009579BF">
        <w:t>.</w:t>
      </w:r>
    </w:p>
    <w:p w14:paraId="05AF42EB" w14:textId="77777777" w:rsidR="009579BF" w:rsidRPr="00575674" w:rsidRDefault="009579BF" w:rsidP="009A2AC0">
      <w:pPr>
        <w:ind w:left="360" w:hanging="360"/>
      </w:pPr>
      <w:r w:rsidRPr="009579BF">
        <w:rPr>
          <w:rtl/>
        </w:rPr>
        <w:t>مثلاً</w:t>
      </w:r>
      <w:r w:rsidRPr="00575674">
        <w:t>:</w:t>
      </w:r>
    </w:p>
    <w:p w14:paraId="2FA6F1BC" w14:textId="0B04DE53" w:rsidR="009579BF" w:rsidRPr="00575674" w:rsidRDefault="009579BF" w:rsidP="009A2AC0">
      <w:pPr>
        <w:ind w:left="360" w:hanging="360"/>
      </w:pPr>
      <w:r w:rsidRPr="00575674">
        <w:t>V</w:t>
      </w:r>
      <w:r w:rsidRPr="00575674">
        <w:rPr>
          <w:vertAlign w:val="subscript"/>
        </w:rPr>
        <w:t>A</w:t>
      </w:r>
      <w:r w:rsidRPr="00575674">
        <w:t>=5V</w:t>
      </w:r>
    </w:p>
    <w:p w14:paraId="32949443" w14:textId="77777777" w:rsidR="009579BF" w:rsidRPr="00575674" w:rsidRDefault="009579BF" w:rsidP="009A2AC0">
      <w:pPr>
        <w:ind w:left="360" w:hanging="360"/>
      </w:pPr>
      <w:r w:rsidRPr="009579BF">
        <w:rPr>
          <w:rtl/>
        </w:rPr>
        <w:t>یعنی</w:t>
      </w:r>
      <w:r w:rsidRPr="00575674">
        <w:t>:</w:t>
      </w:r>
    </w:p>
    <w:p w14:paraId="09089573" w14:textId="77777777" w:rsidR="009579BF" w:rsidRPr="00575674" w:rsidRDefault="009579BF" w:rsidP="009A2AC0">
      <w:pPr>
        <w:ind w:left="360" w:hanging="360"/>
      </w:pPr>
      <w:r w:rsidRPr="009579BF">
        <w:rPr>
          <w:rtl/>
        </w:rPr>
        <w:t>نقطه</w:t>
      </w:r>
      <w:r w:rsidRPr="00575674">
        <w:t xml:space="preserve"> A </w:t>
      </w:r>
      <w:r w:rsidRPr="009579BF">
        <w:rPr>
          <w:rtl/>
        </w:rPr>
        <w:t>نسبت به</w:t>
      </w:r>
      <w:r w:rsidRPr="00575674">
        <w:t xml:space="preserve"> GND </w:t>
      </w:r>
      <w:r w:rsidRPr="009579BF">
        <w:rPr>
          <w:rtl/>
        </w:rPr>
        <w:t>دارای اختلاف پتانسیل 5 ولت است</w:t>
      </w:r>
      <w:r w:rsidRPr="00575674">
        <w:t>.</w:t>
      </w:r>
    </w:p>
    <w:p w14:paraId="6D2F2D6D" w14:textId="77777777" w:rsidR="009E3921" w:rsidRPr="00EE1A77" w:rsidRDefault="009E3921" w:rsidP="009A2AC0">
      <w:pPr>
        <w:pStyle w:val="ListParagraph"/>
        <w:numPr>
          <w:ilvl w:val="0"/>
          <w:numId w:val="4"/>
        </w:numPr>
        <w:ind w:left="360"/>
      </w:pPr>
      <w:r w:rsidRPr="00EE1A77">
        <w:rPr>
          <w:rtl/>
        </w:rPr>
        <w:t>مقاومت الکتریکی</w:t>
      </w:r>
      <w:r w:rsidRPr="00EE1A77">
        <w:t xml:space="preserve"> - Electrical Resistance:</w:t>
      </w:r>
    </w:p>
    <w:p w14:paraId="0DC9282C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مقاومت الکتریکی</w:t>
      </w:r>
      <w:r w:rsidRPr="00350948">
        <w:t xml:space="preserve"> (Electrical Resistance) </w:t>
      </w:r>
      <w:r w:rsidRPr="00350948">
        <w:rPr>
          <w:rtl/>
        </w:rPr>
        <w:t>میزان مخالفت یک ماده یا قطعه با عبور جریان الکتریکی است</w:t>
      </w:r>
      <w:r w:rsidRPr="00350948">
        <w:t>.</w:t>
      </w:r>
    </w:p>
    <w:p w14:paraId="7916DCE6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به زبان ساده</w:t>
      </w:r>
      <w:r w:rsidRPr="00350948">
        <w:t>:</w:t>
      </w:r>
    </w:p>
    <w:p w14:paraId="7D25573E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مقاومت مشخص می‌کند یک قطعه تا چه اندازه در برابر عبور جریان مقاومت می‌کند</w:t>
      </w:r>
      <w:r w:rsidRPr="00350948">
        <w:t>.</w:t>
      </w:r>
    </w:p>
    <w:p w14:paraId="1C90D0C0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 xml:space="preserve">مقاومت با نماد </w:t>
      </w:r>
      <w:r w:rsidRPr="00350948">
        <w:t xml:space="preserve">R </w:t>
      </w:r>
      <w:r w:rsidRPr="00350948">
        <w:rPr>
          <w:rtl/>
        </w:rPr>
        <w:t>و واحد اهم</w:t>
      </w:r>
      <w:r w:rsidRPr="00350948">
        <w:t xml:space="preserve"> (Ohm) </w:t>
      </w:r>
      <w:r w:rsidRPr="00350948">
        <w:rPr>
          <w:rtl/>
        </w:rPr>
        <w:t xml:space="preserve">با نماد </w:t>
      </w:r>
      <w:r w:rsidRPr="00350948">
        <w:t xml:space="preserve">Ω </w:t>
      </w:r>
      <w:r w:rsidRPr="00350948">
        <w:rPr>
          <w:rtl/>
        </w:rPr>
        <w:t>اندازه‌گیری می‌شود</w:t>
      </w:r>
      <w:r w:rsidRPr="00350948">
        <w:t>.</w:t>
      </w:r>
    </w:p>
    <w:p w14:paraId="7AA50686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رابطه مقاومت، ولتاژ و جریان</w:t>
      </w:r>
    </w:p>
    <w:p w14:paraId="27F84C66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طبق قانون اهم</w:t>
      </w:r>
      <w:r w:rsidRPr="00350948">
        <w:t xml:space="preserve"> (Ohm's Law):</w:t>
      </w:r>
    </w:p>
    <w:p w14:paraId="7B97B97F" w14:textId="7C45AE59" w:rsidR="00350948" w:rsidRPr="00350948" w:rsidRDefault="00350948" w:rsidP="009A2AC0">
      <w:pPr>
        <w:ind w:left="360" w:hanging="360"/>
      </w:pPr>
      <w:r w:rsidRPr="00350948">
        <w:t>V=IR</w:t>
      </w:r>
    </w:p>
    <w:p w14:paraId="06B4322E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lastRenderedPageBreak/>
        <w:t>بنابراین می‌توانیم جریان را به صورت زیر محاسبه کنیم</w:t>
      </w:r>
      <w:r w:rsidRPr="00350948">
        <w:t>:</w:t>
      </w:r>
    </w:p>
    <w:p w14:paraId="49F5B7B2" w14:textId="06871701" w:rsidR="00350948" w:rsidRPr="00350948" w:rsidRDefault="00350948" w:rsidP="009A2AC0">
      <w:pPr>
        <w:ind w:left="360" w:hanging="360"/>
      </w:pPr>
      <w:r w:rsidRPr="00350948">
        <w:t>I=V</w:t>
      </w:r>
      <w:r w:rsidR="001C2196" w:rsidRPr="00EE1A77">
        <w:t>/</w:t>
      </w:r>
      <w:r w:rsidRPr="00350948">
        <w:t>R</w:t>
      </w:r>
    </w:p>
    <w:p w14:paraId="72950F36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یعنی اگر ولتاژ ثابت باشد</w:t>
      </w:r>
      <w:r w:rsidRPr="00350948">
        <w:t>:</w:t>
      </w:r>
    </w:p>
    <w:p w14:paraId="5B758BDE" w14:textId="77777777" w:rsidR="00350948" w:rsidRPr="00350948" w:rsidRDefault="00350948" w:rsidP="009A2AC0">
      <w:pPr>
        <w:pStyle w:val="ListParagraph"/>
        <w:numPr>
          <w:ilvl w:val="0"/>
          <w:numId w:val="161"/>
        </w:numPr>
        <w:ind w:left="360"/>
      </w:pPr>
      <w:r w:rsidRPr="00350948">
        <w:rPr>
          <w:rtl/>
        </w:rPr>
        <w:t xml:space="preserve">مقاومت بیشتر </w:t>
      </w:r>
      <w:r w:rsidRPr="00611E93">
        <w:rPr>
          <w:rFonts w:cs="Times New Roman" w:hint="cs"/>
          <w:rtl/>
        </w:rPr>
        <w:t>→</w:t>
      </w:r>
      <w:r w:rsidRPr="00350948">
        <w:rPr>
          <w:rtl/>
        </w:rPr>
        <w:t xml:space="preserve"> </w:t>
      </w:r>
      <w:r w:rsidRPr="00611E93">
        <w:rPr>
          <w:rFonts w:ascii="IRANSansWeb(FaNum) Light" w:hAnsi="IRANSansWeb(FaNum) Light" w:hint="cs"/>
          <w:rtl/>
        </w:rPr>
        <w:t>جریان</w:t>
      </w:r>
      <w:r w:rsidRPr="00350948">
        <w:rPr>
          <w:rtl/>
        </w:rPr>
        <w:t xml:space="preserve"> </w:t>
      </w:r>
      <w:r w:rsidRPr="00611E93">
        <w:rPr>
          <w:rFonts w:ascii="IRANSansWeb(FaNum) Light" w:hAnsi="IRANSansWeb(FaNum) Light" w:hint="cs"/>
          <w:rtl/>
        </w:rPr>
        <w:t>کمتر</w:t>
      </w:r>
    </w:p>
    <w:p w14:paraId="4783AA3A" w14:textId="77777777" w:rsidR="00350948" w:rsidRPr="00350948" w:rsidRDefault="00350948" w:rsidP="009A2AC0">
      <w:pPr>
        <w:pStyle w:val="ListParagraph"/>
        <w:numPr>
          <w:ilvl w:val="0"/>
          <w:numId w:val="161"/>
        </w:numPr>
        <w:ind w:left="360"/>
      </w:pPr>
      <w:r w:rsidRPr="00350948">
        <w:rPr>
          <w:rtl/>
        </w:rPr>
        <w:t xml:space="preserve">مقاومت کمتر </w:t>
      </w:r>
      <w:r w:rsidRPr="00611E93">
        <w:rPr>
          <w:rFonts w:cs="Times New Roman" w:hint="cs"/>
          <w:rtl/>
        </w:rPr>
        <w:t>→</w:t>
      </w:r>
      <w:r w:rsidRPr="00350948">
        <w:rPr>
          <w:rtl/>
        </w:rPr>
        <w:t xml:space="preserve"> </w:t>
      </w:r>
      <w:r w:rsidRPr="00611E93">
        <w:rPr>
          <w:rFonts w:ascii="IRANSansWeb(FaNum) Light" w:hAnsi="IRANSansWeb(FaNum) Light" w:hint="cs"/>
          <w:rtl/>
        </w:rPr>
        <w:t>جریان</w:t>
      </w:r>
      <w:r w:rsidRPr="00350948">
        <w:rPr>
          <w:rtl/>
        </w:rPr>
        <w:t xml:space="preserve"> </w:t>
      </w:r>
      <w:r w:rsidRPr="00611E93">
        <w:rPr>
          <w:rFonts w:ascii="IRANSansWeb(FaNum) Light" w:hAnsi="IRANSansWeb(FaNum) Light" w:hint="cs"/>
          <w:rtl/>
        </w:rPr>
        <w:t>بیشتر</w:t>
      </w:r>
    </w:p>
    <w:p w14:paraId="21264019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مثال</w:t>
      </w:r>
    </w:p>
    <w:p w14:paraId="5375CE6E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 xml:space="preserve">فرض کنیم یک باتری </w:t>
      </w:r>
      <w:r w:rsidRPr="00350948">
        <w:t xml:space="preserve">12V </w:t>
      </w:r>
      <w:r w:rsidRPr="00350948">
        <w:rPr>
          <w:rtl/>
        </w:rPr>
        <w:t xml:space="preserve">داریم و یک مقاومت </w:t>
      </w:r>
      <w:r w:rsidRPr="00350948">
        <w:t xml:space="preserve">1kΩ </w:t>
      </w:r>
      <w:r w:rsidRPr="00350948">
        <w:rPr>
          <w:rtl/>
        </w:rPr>
        <w:t>به آن متصل کرده‌ایم</w:t>
      </w:r>
      <w:r w:rsidRPr="00350948">
        <w:t>:</w:t>
      </w:r>
    </w:p>
    <w:p w14:paraId="5AA43E97" w14:textId="3A92AB93" w:rsidR="001C2196" w:rsidRPr="00EE1A77" w:rsidRDefault="00350948" w:rsidP="009A2AC0">
      <w:pPr>
        <w:ind w:left="360" w:hanging="360"/>
      </w:pPr>
      <w:r w:rsidRPr="00350948">
        <w:t>I=12</w:t>
      </w:r>
      <w:r w:rsidR="001C2196" w:rsidRPr="00EE1A77">
        <w:t>/</w:t>
      </w:r>
      <w:r w:rsidRPr="00350948">
        <w:t>1000</w:t>
      </w:r>
    </w:p>
    <w:p w14:paraId="697D3982" w14:textId="27CD0723" w:rsidR="00350948" w:rsidRPr="00350948" w:rsidRDefault="00350948" w:rsidP="009A2AC0">
      <w:pPr>
        <w:ind w:left="360" w:hanging="360"/>
      </w:pPr>
      <w:r w:rsidRPr="00350948">
        <w:t>I=0.012A=12mA</w:t>
      </w:r>
    </w:p>
    <w:p w14:paraId="0414317B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 xml:space="preserve">پس جریان عبوری از مقاومت </w:t>
      </w:r>
      <w:r w:rsidRPr="00350948">
        <w:t xml:space="preserve">12 </w:t>
      </w:r>
      <w:r w:rsidRPr="00350948">
        <w:rPr>
          <w:rtl/>
        </w:rPr>
        <w:t>میلی‌آمپر است</w:t>
      </w:r>
      <w:r w:rsidRPr="00350948">
        <w:t>.</w:t>
      </w:r>
    </w:p>
    <w:p w14:paraId="15BAFBD3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 xml:space="preserve">اگر مقاومت را به </w:t>
      </w:r>
      <w:r w:rsidRPr="00350948">
        <w:t xml:space="preserve">2kΩ </w:t>
      </w:r>
      <w:r w:rsidRPr="00350948">
        <w:rPr>
          <w:rtl/>
        </w:rPr>
        <w:t>افزایش دهیم</w:t>
      </w:r>
      <w:r w:rsidRPr="00350948">
        <w:t>:</w:t>
      </w:r>
    </w:p>
    <w:p w14:paraId="415B93B6" w14:textId="3DF277E1" w:rsidR="00350948" w:rsidRPr="00350948" w:rsidRDefault="00350948" w:rsidP="009A2AC0">
      <w:pPr>
        <w:ind w:left="360" w:hanging="360"/>
      </w:pPr>
      <w:r w:rsidRPr="00350948">
        <w:t>I=12</w:t>
      </w:r>
      <w:r w:rsidR="00E86C29" w:rsidRPr="00EE1A77">
        <w:t>/</w:t>
      </w:r>
      <w:r w:rsidRPr="00350948">
        <w:t>2000=6mA</w:t>
      </w:r>
    </w:p>
    <w:p w14:paraId="713E8096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بنابراین با دو برابر شدن مقاومت، جریان نصف می‌شود</w:t>
      </w:r>
      <w:r w:rsidRPr="00350948">
        <w:t>.</w:t>
      </w:r>
    </w:p>
    <w:p w14:paraId="05D7E1AC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مقاومت در مدار چه کاربردی دارد؟</w:t>
      </w:r>
    </w:p>
    <w:p w14:paraId="45F93B9B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مقاومت‌ها فقط برای «جلوگیری از جریان» استفاده نمی‌شوند؛ در الکترونیک کاربردهای بسیار زیادی دارند، از جمله</w:t>
      </w:r>
      <w:r w:rsidRPr="00350948">
        <w:t>:</w:t>
      </w:r>
    </w:p>
    <w:p w14:paraId="05708506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محدود کردن جریان</w:t>
      </w:r>
    </w:p>
    <w:p w14:paraId="48ABF73E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محافظت از</w:t>
      </w:r>
      <w:r w:rsidRPr="00350948">
        <w:t xml:space="preserve"> LED </w:t>
      </w:r>
      <w:r w:rsidRPr="00350948">
        <w:rPr>
          <w:rtl/>
        </w:rPr>
        <w:t>و سایر قطعات</w:t>
      </w:r>
    </w:p>
    <w:p w14:paraId="0838EAFB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تقسیم ولتاژ</w:t>
      </w:r>
    </w:p>
    <w:p w14:paraId="0A9B506A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ایجاد</w:t>
      </w:r>
      <w:r w:rsidRPr="00350948">
        <w:t xml:space="preserve"> Pull-up </w:t>
      </w:r>
      <w:r w:rsidRPr="00350948">
        <w:rPr>
          <w:rtl/>
        </w:rPr>
        <w:t>و</w:t>
      </w:r>
      <w:r w:rsidRPr="00350948">
        <w:t xml:space="preserve"> Pull-down</w:t>
      </w:r>
    </w:p>
    <w:p w14:paraId="0368B2F3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تنظیم بهره و شرایط کاری مدار</w:t>
      </w:r>
    </w:p>
    <w:p w14:paraId="62A5CFD8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ایجاد بار الکتریکی</w:t>
      </w:r>
    </w:p>
    <w:p w14:paraId="0E237AD2" w14:textId="77777777" w:rsidR="00350948" w:rsidRPr="00350948" w:rsidRDefault="00350948" w:rsidP="009A2AC0">
      <w:pPr>
        <w:pStyle w:val="ListParagraph"/>
        <w:numPr>
          <w:ilvl w:val="0"/>
          <w:numId w:val="162"/>
        </w:numPr>
        <w:ind w:left="360"/>
      </w:pPr>
      <w:r w:rsidRPr="00350948">
        <w:rPr>
          <w:rtl/>
        </w:rPr>
        <w:t>تبدیل انرژی الکتریکی به گرما</w:t>
      </w:r>
    </w:p>
    <w:p w14:paraId="022B8C9B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یک مثال بسیار مهم</w:t>
      </w:r>
      <w:r w:rsidRPr="00350948">
        <w:t>: LED</w:t>
      </w:r>
    </w:p>
    <w:p w14:paraId="5BBDC044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lastRenderedPageBreak/>
        <w:t>فرض کنیم یک</w:t>
      </w:r>
      <w:r w:rsidRPr="00350948">
        <w:t xml:space="preserve"> LED </w:t>
      </w:r>
      <w:r w:rsidRPr="00350948">
        <w:rPr>
          <w:rtl/>
        </w:rPr>
        <w:t>قرمز داریم</w:t>
      </w:r>
      <w:r w:rsidRPr="00350948">
        <w:t>:</w:t>
      </w:r>
    </w:p>
    <w:p w14:paraId="1985E61F" w14:textId="526F3FB4" w:rsidR="00350948" w:rsidRPr="00350948" w:rsidRDefault="00350948" w:rsidP="009A2AC0">
      <w:pPr>
        <w:ind w:left="360" w:hanging="360"/>
      </w:pPr>
      <w:r w:rsidRPr="00350948">
        <w:t>VLED=2V</w:t>
      </w:r>
    </w:p>
    <w:p w14:paraId="40D9EF94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و منبع تغذیه</w:t>
      </w:r>
      <w:r w:rsidRPr="00350948">
        <w:t>:</w:t>
      </w:r>
    </w:p>
    <w:p w14:paraId="03C8E313" w14:textId="4004F77F" w:rsidR="00350948" w:rsidRPr="00350948" w:rsidRDefault="00350948" w:rsidP="009A2AC0">
      <w:pPr>
        <w:ind w:left="360" w:hanging="360"/>
      </w:pPr>
      <w:r w:rsidRPr="00350948">
        <w:t>Vsource=12V</w:t>
      </w:r>
    </w:p>
    <w:p w14:paraId="4CBC0F5E" w14:textId="77777777" w:rsidR="00350948" w:rsidRPr="00EE1A77" w:rsidRDefault="00350948" w:rsidP="009A2AC0">
      <w:pPr>
        <w:ind w:left="360" w:hanging="360"/>
      </w:pPr>
      <w:r w:rsidRPr="00350948">
        <w:rPr>
          <w:rtl/>
        </w:rPr>
        <w:t>اگر بخواهیم جریان</w:t>
      </w:r>
      <w:r w:rsidRPr="00350948">
        <w:t xml:space="preserve"> LED </w:t>
      </w:r>
      <w:r w:rsidRPr="00350948">
        <w:rPr>
          <w:rtl/>
        </w:rPr>
        <w:t xml:space="preserve">حدود </w:t>
      </w:r>
      <w:r w:rsidRPr="00350948">
        <w:t xml:space="preserve">20mA </w:t>
      </w:r>
      <w:r w:rsidRPr="00350948">
        <w:rPr>
          <w:rtl/>
        </w:rPr>
        <w:t>باشد، از یک مقاومت سری استفاده می‌کنیم</w:t>
      </w:r>
      <w:r w:rsidRPr="00350948">
        <w:t>:</w:t>
      </w:r>
    </w:p>
    <w:p w14:paraId="79EACDE6" w14:textId="403C5826" w:rsidR="00520AB7" w:rsidRPr="00350948" w:rsidRDefault="00EE1A77" w:rsidP="009A2AC0">
      <w:pPr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Vsource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VLED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687C9CB8" w14:textId="0CA7728D" w:rsidR="00080FB1" w:rsidRPr="00EE1A77" w:rsidRDefault="00EE1A77" w:rsidP="009A2AC0">
      <w:pPr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12-2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0.02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=500</m:t>
          </m:r>
          <m:r>
            <m:rPr>
              <m:sty m:val="b"/>
            </m:rPr>
            <w:rPr>
              <w:rFonts w:ascii="Cambria Math" w:hAnsi="Cambria Math"/>
            </w:rPr>
            <w:sym w:font="Symbol" w:char="F057"/>
          </m:r>
        </m:oMath>
      </m:oMathPara>
    </w:p>
    <w:p w14:paraId="3A52FF8A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 xml:space="preserve">پس یک مقاومت حدود </w:t>
      </w:r>
      <w:r w:rsidRPr="00350948">
        <w:t xml:space="preserve">500Ω </w:t>
      </w:r>
      <w:r w:rsidRPr="00350948">
        <w:rPr>
          <w:rtl/>
        </w:rPr>
        <w:t xml:space="preserve">لازم داریم؛ در عمل می‌توان مثلاً از مقدار استاندارد </w:t>
      </w:r>
      <w:r w:rsidRPr="00350948">
        <w:t xml:space="preserve">510Ω </w:t>
      </w:r>
      <w:r w:rsidRPr="00350948">
        <w:rPr>
          <w:rtl/>
        </w:rPr>
        <w:t>استفاده کرد</w:t>
      </w:r>
      <w:r w:rsidRPr="00350948">
        <w:t>.</w:t>
      </w:r>
    </w:p>
    <w:p w14:paraId="1D2234F1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در این مثال مقاومت اضافه‌ولتاژ را روی خودش می‌اندازد و جریان</w:t>
      </w:r>
      <w:r w:rsidRPr="00350948">
        <w:t xml:space="preserve"> LED </w:t>
      </w:r>
      <w:r w:rsidRPr="00350948">
        <w:rPr>
          <w:rtl/>
        </w:rPr>
        <w:t>را محدود می‌کند</w:t>
      </w:r>
      <w:r w:rsidRPr="00350948">
        <w:t>.</w:t>
      </w:r>
    </w:p>
    <w:p w14:paraId="4455B2EE" w14:textId="77777777" w:rsidR="00350948" w:rsidRPr="00350948" w:rsidRDefault="00350948" w:rsidP="009A2AC0">
      <w:pPr>
        <w:ind w:left="360" w:hanging="360"/>
      </w:pPr>
      <w:r w:rsidRPr="00350948">
        <w:rPr>
          <w:rtl/>
        </w:rPr>
        <w:t>نکته کلیدی</w:t>
      </w:r>
      <w:r w:rsidRPr="00350948">
        <w:t xml:space="preserve">: </w:t>
      </w:r>
      <w:r w:rsidRPr="00350948">
        <w:rPr>
          <w:rtl/>
        </w:rPr>
        <w:t>مقاومت «ولتاژ را نمی‌خورد»؛ دقیق‌تر است بگوییم در اثر عبور جریان، روی مقاومت افت ولتاژ ایجاد می‌شود و مقاومت مقداری از انرژی الکتریکی را به گرما تبدیل می‌کند</w:t>
      </w:r>
      <w:r w:rsidRPr="00350948">
        <w:t>.</w:t>
      </w:r>
    </w:p>
    <w:p w14:paraId="45EEB060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توان الکتریکی</w:t>
      </w:r>
      <w:r w:rsidRPr="00575674">
        <w:rPr>
          <w:lang w:val="en-US"/>
        </w:rPr>
        <w:t xml:space="preserve"> - Electrical Power:</w:t>
      </w:r>
    </w:p>
    <w:p w14:paraId="2ECB59A3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توان الکتریکی</w:t>
      </w:r>
      <w:r w:rsidRPr="00080FB1">
        <w:t xml:space="preserve"> (Electrical Power) </w:t>
      </w:r>
      <w:r w:rsidRPr="00080FB1">
        <w:rPr>
          <w:rtl/>
        </w:rPr>
        <w:t>میزان سرعت مصرف یا انتقال انرژی الکتریکی در یک مدار است</w:t>
      </w:r>
      <w:r w:rsidRPr="00080FB1">
        <w:t>.</w:t>
      </w:r>
    </w:p>
    <w:p w14:paraId="4A3A82E1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به زبان ساده</w:t>
      </w:r>
      <w:r w:rsidRPr="00080FB1">
        <w:t>:</w:t>
      </w:r>
    </w:p>
    <w:p w14:paraId="41BBC236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توان نشان می‌دهد یک قطعه الکتریکی در هر ثانیه چه مقدار انرژی مصرف یا تبدیل می‌کند</w:t>
      </w:r>
      <w:r w:rsidRPr="00080FB1">
        <w:t>.</w:t>
      </w:r>
    </w:p>
    <w:p w14:paraId="5B166E9A" w14:textId="68EA40DA" w:rsidR="00080FB1" w:rsidRPr="00080FB1" w:rsidRDefault="00080FB1" w:rsidP="009A2AC0">
      <w:pPr>
        <w:ind w:left="360" w:hanging="360"/>
      </w:pPr>
      <w:r w:rsidRPr="00080FB1">
        <w:rPr>
          <w:rtl/>
        </w:rPr>
        <w:t xml:space="preserve">توان با نماد </w:t>
      </w:r>
      <w:r w:rsidRPr="00080FB1">
        <w:t xml:space="preserve">P </w:t>
      </w:r>
      <w:r w:rsidRPr="00EE1A77">
        <w:rPr>
          <w:rFonts w:hint="cs"/>
          <w:rtl/>
        </w:rPr>
        <w:t xml:space="preserve"> </w:t>
      </w:r>
      <w:r w:rsidRPr="00080FB1">
        <w:rPr>
          <w:rtl/>
        </w:rPr>
        <w:t>و واحد وات</w:t>
      </w:r>
      <w:r w:rsidRPr="00080FB1">
        <w:t xml:space="preserve"> (Watt) </w:t>
      </w:r>
      <w:r w:rsidRPr="00080FB1">
        <w:rPr>
          <w:rtl/>
        </w:rPr>
        <w:t xml:space="preserve">با نماد </w:t>
      </w:r>
      <w:r w:rsidRPr="00080FB1">
        <w:t xml:space="preserve">W </w:t>
      </w:r>
      <w:r w:rsidR="00D50023">
        <w:rPr>
          <w:rFonts w:hint="cs"/>
          <w:rtl/>
        </w:rPr>
        <w:t xml:space="preserve"> </w:t>
      </w:r>
      <w:r w:rsidRPr="00080FB1">
        <w:rPr>
          <w:rtl/>
        </w:rPr>
        <w:t>اندازه‌گیری می‌شود</w:t>
      </w:r>
      <w:r w:rsidRPr="00080FB1">
        <w:t>.</w:t>
      </w:r>
    </w:p>
    <w:p w14:paraId="069DF3BF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فرمول اصلی توان</w:t>
      </w:r>
    </w:p>
    <w:p w14:paraId="749CAC24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رابطه اصلی توان الکتریکی</w:t>
      </w:r>
      <w:r w:rsidRPr="00080FB1">
        <w:t>:</w:t>
      </w:r>
    </w:p>
    <w:p w14:paraId="3984E567" w14:textId="2FA8777C" w:rsidR="00080FB1" w:rsidRPr="00080FB1" w:rsidRDefault="00080FB1" w:rsidP="009A2AC0">
      <w:pPr>
        <w:ind w:left="360" w:hanging="360"/>
      </w:pPr>
      <w:r w:rsidRPr="00080FB1">
        <w:t>P=VI</w:t>
      </w:r>
    </w:p>
    <w:p w14:paraId="3A6171DE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که در آن</w:t>
      </w:r>
      <w:r w:rsidRPr="00080FB1">
        <w:t>:</w:t>
      </w:r>
    </w:p>
    <w:p w14:paraId="475A1622" w14:textId="0B2EEAE3" w:rsidR="00080FB1" w:rsidRPr="00080FB1" w:rsidRDefault="00080FB1" w:rsidP="009A2AC0">
      <w:pPr>
        <w:pStyle w:val="ListParagraph"/>
        <w:numPr>
          <w:ilvl w:val="0"/>
          <w:numId w:val="163"/>
        </w:numPr>
        <w:ind w:left="360"/>
      </w:pPr>
      <w:r w:rsidRPr="00080FB1">
        <w:t xml:space="preserve">P </w:t>
      </w:r>
      <w:r w:rsidR="00D50023">
        <w:rPr>
          <w:rFonts w:hint="cs"/>
          <w:rtl/>
        </w:rPr>
        <w:t xml:space="preserve"> </w:t>
      </w:r>
      <w:r w:rsidR="00D50023" w:rsidRPr="00080FB1">
        <w:t xml:space="preserve">= </w:t>
      </w:r>
      <w:r w:rsidR="00D50023">
        <w:rPr>
          <w:rFonts w:hint="cs"/>
          <w:rtl/>
        </w:rPr>
        <w:t xml:space="preserve"> </w:t>
      </w:r>
      <w:r w:rsidRPr="00080FB1">
        <w:rPr>
          <w:rtl/>
        </w:rPr>
        <w:t>توان، بر حسب وات</w:t>
      </w:r>
      <w:r w:rsidRPr="00080FB1">
        <w:t xml:space="preserve"> (W)</w:t>
      </w:r>
    </w:p>
    <w:p w14:paraId="660FF0F0" w14:textId="76CB4C50" w:rsidR="00080FB1" w:rsidRPr="00080FB1" w:rsidRDefault="00080FB1" w:rsidP="009A2AC0">
      <w:pPr>
        <w:pStyle w:val="ListParagraph"/>
        <w:numPr>
          <w:ilvl w:val="0"/>
          <w:numId w:val="163"/>
        </w:numPr>
        <w:ind w:left="360"/>
      </w:pPr>
      <w:r w:rsidRPr="00080FB1">
        <w:lastRenderedPageBreak/>
        <w:t xml:space="preserve">V  </w:t>
      </w:r>
      <w:r w:rsidR="00611E93">
        <w:rPr>
          <w:rFonts w:hint="cs"/>
          <w:rtl/>
        </w:rPr>
        <w:t xml:space="preserve"> </w:t>
      </w:r>
      <w:r w:rsidR="00611E93" w:rsidRPr="00080FB1">
        <w:t>=</w:t>
      </w:r>
      <w:r w:rsidR="00611E93">
        <w:rPr>
          <w:rFonts w:hint="cs"/>
          <w:rtl/>
        </w:rPr>
        <w:t xml:space="preserve"> </w:t>
      </w:r>
      <w:r w:rsidRPr="00080FB1">
        <w:rPr>
          <w:rtl/>
        </w:rPr>
        <w:t>ولتاژ، بر حسب ولت</w:t>
      </w:r>
      <w:r w:rsidRPr="00080FB1">
        <w:t xml:space="preserve"> (V)</w:t>
      </w:r>
    </w:p>
    <w:p w14:paraId="0C9B182F" w14:textId="3CEDF0FF" w:rsidR="00080FB1" w:rsidRPr="00080FB1" w:rsidRDefault="00080FB1" w:rsidP="009A2AC0">
      <w:pPr>
        <w:pStyle w:val="ListParagraph"/>
        <w:numPr>
          <w:ilvl w:val="0"/>
          <w:numId w:val="163"/>
        </w:numPr>
        <w:ind w:left="360"/>
      </w:pPr>
      <w:r w:rsidRPr="00080FB1">
        <w:t xml:space="preserve">I  </w:t>
      </w:r>
      <w:r w:rsidR="00611E93">
        <w:rPr>
          <w:rFonts w:hint="cs"/>
          <w:rtl/>
        </w:rPr>
        <w:t xml:space="preserve"> </w:t>
      </w:r>
      <w:r w:rsidR="00611E93" w:rsidRPr="00080FB1">
        <w:t>=</w:t>
      </w:r>
      <w:r w:rsidR="00611E93">
        <w:rPr>
          <w:rFonts w:hint="cs"/>
          <w:rtl/>
        </w:rPr>
        <w:t xml:space="preserve"> </w:t>
      </w:r>
      <w:r w:rsidRPr="00080FB1">
        <w:rPr>
          <w:rtl/>
        </w:rPr>
        <w:t>جریان، بر حسب آمپر</w:t>
      </w:r>
      <w:r w:rsidRPr="00080FB1">
        <w:t xml:space="preserve"> (A)</w:t>
      </w:r>
    </w:p>
    <w:p w14:paraId="34FB7341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بنابراین</w:t>
      </w:r>
      <w:r w:rsidRPr="00080FB1">
        <w:t>:</w:t>
      </w:r>
    </w:p>
    <w:p w14:paraId="2D815696" w14:textId="031689BA" w:rsidR="00080FB1" w:rsidRPr="00080FB1" w:rsidRDefault="00080FB1" w:rsidP="009A2AC0">
      <w:pPr>
        <w:ind w:left="360" w:hanging="360"/>
      </w:pPr>
      <w:r w:rsidRPr="00080FB1">
        <w:t>1W=1V×1A</w:t>
      </w:r>
    </w:p>
    <w:p w14:paraId="55E38764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 xml:space="preserve">یعنی اگر یک قطعه با ولتاژ </w:t>
      </w:r>
      <w:r w:rsidRPr="00080FB1">
        <w:t xml:space="preserve">1 </w:t>
      </w:r>
      <w:r w:rsidRPr="00080FB1">
        <w:rPr>
          <w:rtl/>
        </w:rPr>
        <w:t xml:space="preserve">ولت و جریان </w:t>
      </w:r>
      <w:r w:rsidRPr="00080FB1">
        <w:t xml:space="preserve">1 </w:t>
      </w:r>
      <w:r w:rsidRPr="00080FB1">
        <w:rPr>
          <w:rtl/>
        </w:rPr>
        <w:t xml:space="preserve">آمپر کار کند، توان آن </w:t>
      </w:r>
      <w:r w:rsidRPr="00080FB1">
        <w:t xml:space="preserve">1 </w:t>
      </w:r>
      <w:r w:rsidRPr="00080FB1">
        <w:rPr>
          <w:rtl/>
        </w:rPr>
        <w:t>وات است</w:t>
      </w:r>
      <w:r w:rsidRPr="00080FB1">
        <w:t>.</w:t>
      </w:r>
    </w:p>
    <w:p w14:paraId="3ACDCE93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مثال</w:t>
      </w:r>
    </w:p>
    <w:p w14:paraId="047AC1A9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 xml:space="preserve">فرض کنیم یک لامپ به منبع </w:t>
      </w:r>
      <w:r w:rsidRPr="00080FB1">
        <w:t xml:space="preserve">12V </w:t>
      </w:r>
      <w:r w:rsidRPr="00080FB1">
        <w:rPr>
          <w:rtl/>
        </w:rPr>
        <w:t xml:space="preserve">متصل است و جریان </w:t>
      </w:r>
      <w:r w:rsidRPr="00080FB1">
        <w:t xml:space="preserve">2A </w:t>
      </w:r>
      <w:r w:rsidRPr="00080FB1">
        <w:rPr>
          <w:rtl/>
        </w:rPr>
        <w:t>از آن عبور می‌کند</w:t>
      </w:r>
      <w:r w:rsidRPr="00080FB1">
        <w:t>:</w:t>
      </w:r>
    </w:p>
    <w:p w14:paraId="562AB89B" w14:textId="77777777" w:rsidR="00080FB1" w:rsidRPr="00EE1A77" w:rsidRDefault="00080FB1" w:rsidP="009A2AC0">
      <w:pPr>
        <w:ind w:left="360" w:hanging="360"/>
        <w:rPr>
          <w:rtl/>
        </w:rPr>
      </w:pPr>
      <w:r w:rsidRPr="00080FB1">
        <w:t>P=VI</w:t>
      </w:r>
    </w:p>
    <w:p w14:paraId="18289214" w14:textId="77777777" w:rsidR="00080FB1" w:rsidRPr="00EE1A77" w:rsidRDefault="00080FB1" w:rsidP="009A2AC0">
      <w:pPr>
        <w:ind w:left="360" w:hanging="360"/>
        <w:rPr>
          <w:rtl/>
        </w:rPr>
      </w:pPr>
      <w:r w:rsidRPr="00080FB1">
        <w:t>P=12×2=24W</w:t>
      </w:r>
    </w:p>
    <w:p w14:paraId="40F4B15B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پس توان مصرفی لامپ</w:t>
      </w:r>
      <w:r w:rsidRPr="00080FB1">
        <w:t>:</w:t>
      </w:r>
    </w:p>
    <w:p w14:paraId="0644CC00" w14:textId="6D114177" w:rsidR="00080FB1" w:rsidRPr="00080FB1" w:rsidRDefault="00080FB1" w:rsidP="009A2AC0">
      <w:pPr>
        <w:ind w:left="360" w:hanging="360"/>
      </w:pPr>
      <w:r w:rsidRPr="00080FB1">
        <w:t>P=24W</w:t>
      </w:r>
    </w:p>
    <w:p w14:paraId="1852CA9C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 xml:space="preserve">یعنی لامپ در هر ثانیه </w:t>
      </w:r>
      <w:r w:rsidRPr="00080FB1">
        <w:t xml:space="preserve">24 </w:t>
      </w:r>
      <w:r w:rsidRPr="00080FB1">
        <w:rPr>
          <w:rtl/>
        </w:rPr>
        <w:t>ژول انرژی مصرف/تبدیل می‌کند</w:t>
      </w:r>
      <w:r w:rsidRPr="00080FB1">
        <w:t>:</w:t>
      </w:r>
    </w:p>
    <w:p w14:paraId="66867FDC" w14:textId="278A08D5" w:rsidR="00080FB1" w:rsidRPr="00EE1A77" w:rsidRDefault="00080FB1" w:rsidP="009A2AC0">
      <w:pPr>
        <w:ind w:left="360" w:hanging="360"/>
        <w:rPr>
          <w:rtl/>
        </w:rPr>
      </w:pPr>
      <w:r w:rsidRPr="00080FB1">
        <w:t>1W=1J</w:t>
      </w:r>
      <w:r w:rsidRPr="00EE1A77">
        <w:t>/</w:t>
      </w:r>
      <w:r w:rsidRPr="00080FB1">
        <w:t>s</w:t>
      </w:r>
    </w:p>
    <w:p w14:paraId="402BA2C5" w14:textId="50E41282" w:rsidR="00080FB1" w:rsidRPr="00080FB1" w:rsidRDefault="00080FB1" w:rsidP="009A2AC0">
      <w:pPr>
        <w:ind w:left="360" w:hanging="360"/>
      </w:pPr>
    </w:p>
    <w:p w14:paraId="65103BCD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ارتباط توان با مقاومت</w:t>
      </w:r>
    </w:p>
    <w:p w14:paraId="3AD31851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با استفاده از قانون اهم، فرمول‌های دیگری نیز به دست می‌آیند</w:t>
      </w:r>
      <w:r w:rsidRPr="00080FB1">
        <w:t>:</w:t>
      </w:r>
    </w:p>
    <w:p w14:paraId="09E21A66" w14:textId="77777777" w:rsidR="00080FB1" w:rsidRPr="00575674" w:rsidRDefault="00080FB1" w:rsidP="009A2AC0">
      <w:pPr>
        <w:ind w:left="360" w:hanging="360"/>
      </w:pPr>
      <w:r w:rsidRPr="00575674">
        <w:t>P=VI</w:t>
      </w:r>
    </w:p>
    <w:p w14:paraId="1699A11F" w14:textId="77777777" w:rsidR="00080FB1" w:rsidRPr="00575674" w:rsidRDefault="00080FB1" w:rsidP="009A2AC0">
      <w:pPr>
        <w:ind w:left="360" w:hanging="360"/>
      </w:pPr>
      <w:r w:rsidRPr="00080FB1">
        <w:rPr>
          <w:rtl/>
        </w:rPr>
        <w:t>اگر</w:t>
      </w:r>
      <w:r w:rsidRPr="00575674">
        <w:t>:</w:t>
      </w:r>
    </w:p>
    <w:p w14:paraId="33FB8B98" w14:textId="77777777" w:rsidR="00080FB1" w:rsidRPr="00575674" w:rsidRDefault="00080FB1" w:rsidP="009A2AC0">
      <w:pPr>
        <w:ind w:left="360" w:hanging="360"/>
      </w:pPr>
      <w:r w:rsidRPr="00575674">
        <w:t>V=IR</w:t>
      </w:r>
    </w:p>
    <w:p w14:paraId="5101D74B" w14:textId="77777777" w:rsidR="00080FB1" w:rsidRPr="00575674" w:rsidRDefault="00080FB1" w:rsidP="009A2AC0">
      <w:pPr>
        <w:ind w:left="360" w:hanging="360"/>
      </w:pPr>
      <w:r w:rsidRPr="00080FB1">
        <w:rPr>
          <w:rtl/>
        </w:rPr>
        <w:t>باشد، می‌توان نوشت</w:t>
      </w:r>
      <w:r w:rsidRPr="00575674">
        <w:t>:</w:t>
      </w:r>
    </w:p>
    <w:p w14:paraId="7CC2DEB1" w14:textId="77777777" w:rsidR="00080FB1" w:rsidRPr="00575674" w:rsidRDefault="00080FB1" w:rsidP="009A2AC0">
      <w:pPr>
        <w:ind w:left="360" w:hanging="360"/>
        <w:rPr>
          <w:vertAlign w:val="superscript"/>
        </w:rPr>
      </w:pPr>
      <w:r w:rsidRPr="00575674">
        <w:t>P=I</w:t>
      </w:r>
      <w:r w:rsidRPr="00575674">
        <w:rPr>
          <w:vertAlign w:val="superscript"/>
        </w:rPr>
        <w:t>2</w:t>
      </w:r>
    </w:p>
    <w:p w14:paraId="63F19879" w14:textId="77777777" w:rsidR="00080FB1" w:rsidRPr="00575674" w:rsidRDefault="00080FB1" w:rsidP="009A2AC0">
      <w:pPr>
        <w:ind w:left="360" w:hanging="360"/>
      </w:pPr>
      <w:r w:rsidRPr="00080FB1">
        <w:rPr>
          <w:rtl/>
        </w:rPr>
        <w:t>و همچنین</w:t>
      </w:r>
      <w:r w:rsidRPr="00575674">
        <w:t>:</w:t>
      </w:r>
    </w:p>
    <w:p w14:paraId="789E979E" w14:textId="77777777" w:rsidR="00080FB1" w:rsidRPr="00575674" w:rsidRDefault="00080FB1" w:rsidP="009A2AC0">
      <w:pPr>
        <w:ind w:left="360" w:hanging="360"/>
      </w:pPr>
      <w:r w:rsidRPr="00575674">
        <w:t>P=V</w:t>
      </w:r>
      <w:r w:rsidRPr="00611E93">
        <w:rPr>
          <w:vertAlign w:val="subscript"/>
        </w:rPr>
        <w:t>2</w:t>
      </w:r>
      <w:r w:rsidRPr="00575674">
        <w:t>/R</w:t>
      </w:r>
    </w:p>
    <w:p w14:paraId="5211ABAB" w14:textId="77777777" w:rsidR="00080FB1" w:rsidRPr="00575674" w:rsidRDefault="00080FB1" w:rsidP="009A2AC0">
      <w:pPr>
        <w:ind w:left="360" w:hanging="360"/>
      </w:pPr>
      <w:r w:rsidRPr="00080FB1">
        <w:rPr>
          <w:rtl/>
        </w:rPr>
        <w:lastRenderedPageBreak/>
        <w:t>بنابراین سه فرمول مهم توان</w:t>
      </w:r>
      <w:r w:rsidRPr="00575674">
        <w:t>:</w:t>
      </w:r>
    </w:p>
    <w:p w14:paraId="5B2A38DE" w14:textId="77777777" w:rsidR="00080FB1" w:rsidRPr="00575674" w:rsidRDefault="00080FB1" w:rsidP="009A2AC0">
      <w:pPr>
        <w:ind w:left="360" w:hanging="360"/>
      </w:pPr>
      <w:r w:rsidRPr="00575674">
        <w:t>P=VI</w:t>
      </w:r>
    </w:p>
    <w:p w14:paraId="0437D6AA" w14:textId="77777777" w:rsidR="00080FB1" w:rsidRPr="00575674" w:rsidRDefault="00080FB1" w:rsidP="009A2AC0">
      <w:pPr>
        <w:ind w:left="360" w:hanging="360"/>
      </w:pPr>
      <w:r w:rsidRPr="00575674">
        <w:t>P=I</w:t>
      </w:r>
      <w:r w:rsidRPr="00575674">
        <w:rPr>
          <w:vertAlign w:val="superscript"/>
        </w:rPr>
        <w:t>2</w:t>
      </w:r>
      <w:r w:rsidRPr="00575674">
        <w:t>R</w:t>
      </w:r>
    </w:p>
    <w:p w14:paraId="0AF3AEB1" w14:textId="6D516853" w:rsidR="00080FB1" w:rsidRPr="00575674" w:rsidRDefault="00080FB1" w:rsidP="009A2AC0">
      <w:pPr>
        <w:ind w:left="360" w:hanging="360"/>
      </w:pPr>
      <w:r w:rsidRPr="00575674">
        <w:t>P=V</w:t>
      </w:r>
      <w:r w:rsidRPr="00575674">
        <w:rPr>
          <w:vertAlign w:val="superscript"/>
        </w:rPr>
        <w:t>2</w:t>
      </w:r>
      <w:r w:rsidRPr="00575674">
        <w:t>/R</w:t>
      </w:r>
    </w:p>
    <w:p w14:paraId="20533851" w14:textId="77777777" w:rsidR="00080FB1" w:rsidRPr="00575674" w:rsidRDefault="00080FB1" w:rsidP="009A2AC0">
      <w:pPr>
        <w:ind w:left="360" w:hanging="360"/>
      </w:pPr>
      <w:r w:rsidRPr="00080FB1">
        <w:rPr>
          <w:rtl/>
        </w:rPr>
        <w:t>توان در مقاومت؛ نکته بسیار مهم</w:t>
      </w:r>
    </w:p>
    <w:p w14:paraId="33A44335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مقاومت هنگام عبور جریان، انرژی الکتریکی را عمدتاً به گرما تبدیل می‌کند</w:t>
      </w:r>
      <w:r w:rsidRPr="00080FB1">
        <w:t>.</w:t>
      </w:r>
    </w:p>
    <w:p w14:paraId="3FB3228B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مثلاً اگر یک مقاومت داشته باشیم</w:t>
      </w:r>
      <w:r w:rsidRPr="00080FB1">
        <w:t>:</w:t>
      </w:r>
    </w:p>
    <w:p w14:paraId="329A67F3" w14:textId="77777777" w:rsidR="001E0BE8" w:rsidRPr="00EE1A77" w:rsidRDefault="00080FB1" w:rsidP="009A2AC0">
      <w:pPr>
        <w:ind w:left="360" w:hanging="360"/>
      </w:pPr>
      <w:r w:rsidRPr="00080FB1">
        <w:t>R=100Ω</w:t>
      </w:r>
    </w:p>
    <w:p w14:paraId="17348510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و جریان</w:t>
      </w:r>
      <w:r w:rsidRPr="00080FB1">
        <w:t>:</w:t>
      </w:r>
    </w:p>
    <w:p w14:paraId="5A4A1220" w14:textId="77777777" w:rsidR="001E0BE8" w:rsidRPr="00EE1A77" w:rsidRDefault="00080FB1" w:rsidP="009A2AC0">
      <w:pPr>
        <w:ind w:left="360" w:hanging="360"/>
      </w:pPr>
      <w:r w:rsidRPr="00080FB1">
        <w:t>I=0.2A</w:t>
      </w:r>
    </w:p>
    <w:p w14:paraId="6B0FD881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توان مقاومت</w:t>
      </w:r>
      <w:r w:rsidRPr="00080FB1">
        <w:t>:</w:t>
      </w:r>
    </w:p>
    <w:p w14:paraId="7BA553BE" w14:textId="77777777" w:rsidR="00930829" w:rsidRPr="00EE1A77" w:rsidRDefault="00080FB1" w:rsidP="009A2AC0">
      <w:pPr>
        <w:ind w:left="360" w:hanging="360"/>
      </w:pPr>
      <w:r w:rsidRPr="00080FB1">
        <w:t>P=I</w:t>
      </w:r>
      <w:r w:rsidRPr="00080FB1">
        <w:rPr>
          <w:vertAlign w:val="superscript"/>
        </w:rPr>
        <w:t>2</w:t>
      </w:r>
      <w:r w:rsidRPr="00080FB1">
        <w:t>R</w:t>
      </w:r>
    </w:p>
    <w:p w14:paraId="2ED02EEB" w14:textId="77777777" w:rsidR="00930829" w:rsidRPr="00EE1A77" w:rsidRDefault="00080FB1" w:rsidP="009A2AC0">
      <w:pPr>
        <w:ind w:left="360" w:hanging="360"/>
      </w:pPr>
      <w:r w:rsidRPr="00080FB1">
        <w:t>P=(0.2)</w:t>
      </w:r>
      <w:r w:rsidRPr="00080FB1">
        <w:rPr>
          <w:vertAlign w:val="superscript"/>
        </w:rPr>
        <w:t>2</w:t>
      </w:r>
      <w:r w:rsidRPr="00080FB1">
        <w:t>×100=4W</w:t>
      </w:r>
    </w:p>
    <w:p w14:paraId="28F95D85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 xml:space="preserve">یعنی مقاومت باید بتواند حدود </w:t>
      </w:r>
      <w:r w:rsidRPr="00080FB1">
        <w:t xml:space="preserve">4 </w:t>
      </w:r>
      <w:r w:rsidRPr="00080FB1">
        <w:rPr>
          <w:rtl/>
        </w:rPr>
        <w:t>وات توان را تحمل کند</w:t>
      </w:r>
      <w:r w:rsidRPr="00080FB1">
        <w:t>.</w:t>
      </w:r>
    </w:p>
    <w:p w14:paraId="01856EEB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>پس هنگام انتخاب مقاومت فقط مقدار مقاومت</w:t>
      </w:r>
      <w:r w:rsidRPr="00080FB1">
        <w:t xml:space="preserve"> (Ω) </w:t>
      </w:r>
      <w:r w:rsidRPr="00080FB1">
        <w:rPr>
          <w:rtl/>
        </w:rPr>
        <w:t>مهم نیست؛ توان قابل تحمل مقاومت</w:t>
      </w:r>
      <w:r w:rsidRPr="00080FB1">
        <w:t xml:space="preserve"> (W) </w:t>
      </w:r>
      <w:r w:rsidRPr="00080FB1">
        <w:rPr>
          <w:rtl/>
        </w:rPr>
        <w:t>نیز اهمیت دارد</w:t>
      </w:r>
      <w:r w:rsidRPr="00080FB1">
        <w:t>.</w:t>
      </w:r>
    </w:p>
    <w:p w14:paraId="76FCD84D" w14:textId="77777777" w:rsidR="00080FB1" w:rsidRPr="00080FB1" w:rsidRDefault="00080FB1" w:rsidP="009A2AC0">
      <w:pPr>
        <w:ind w:left="360" w:hanging="360"/>
      </w:pPr>
      <w:r w:rsidRPr="00080FB1">
        <w:rPr>
          <w:rtl/>
        </w:rPr>
        <w:t xml:space="preserve">مثلاً برای یک مقاومت که حدود 4 وات مصرف می‌کند، استفاده از مقاومت </w:t>
      </w:r>
      <w:r w:rsidRPr="00080FB1">
        <w:t xml:space="preserve">4 </w:t>
      </w:r>
      <w:r w:rsidRPr="00080FB1">
        <w:rPr>
          <w:rtl/>
        </w:rPr>
        <w:t>واتی دقیقاً لب‌مرز است و معمولاً بهتر است مقاومت با توان نامی بالاتر انتخاب شود</w:t>
      </w:r>
      <w:r w:rsidRPr="00080FB1">
        <w:t>.</w:t>
      </w:r>
    </w:p>
    <w:p w14:paraId="70F11D6D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انرژی الکتریکی</w:t>
      </w:r>
      <w:r w:rsidRPr="00575674">
        <w:rPr>
          <w:lang w:val="en-US"/>
        </w:rPr>
        <w:t xml:space="preserve"> - Electrical Energy:</w:t>
      </w:r>
    </w:p>
    <w:p w14:paraId="430AFECD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>انرژی الکتریکی</w:t>
      </w:r>
      <w:r w:rsidRPr="00575674">
        <w:t xml:space="preserve"> (Electrical Energy) </w:t>
      </w:r>
      <w:r w:rsidRPr="00930829">
        <w:rPr>
          <w:rtl/>
        </w:rPr>
        <w:t>مقدار انرژی‌ای است که یک وسیله یا مدار مصرف، ذخیره یا منتقل می‌کند</w:t>
      </w:r>
      <w:r w:rsidRPr="00575674">
        <w:t>.</w:t>
      </w:r>
    </w:p>
    <w:p w14:paraId="17DDE6DA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>به زبان ساده</w:t>
      </w:r>
      <w:r w:rsidRPr="00575674">
        <w:t>:</w:t>
      </w:r>
    </w:p>
    <w:p w14:paraId="36EDEDA5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lastRenderedPageBreak/>
        <w:t>انرژی نشان می‌دهد یک قطعه در طول یک مدت زمان مشخص، چه مقدار کار الکتریکی انجام داده یا چه مقدار انرژی مصرف کرده است</w:t>
      </w:r>
      <w:r w:rsidRPr="00575674">
        <w:t>.</w:t>
      </w:r>
    </w:p>
    <w:p w14:paraId="60C2B279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 xml:space="preserve">انرژی با نماد </w:t>
      </w:r>
      <w:r w:rsidRPr="00575674">
        <w:t xml:space="preserve">E </w:t>
      </w:r>
      <w:r w:rsidRPr="00930829">
        <w:rPr>
          <w:rtl/>
        </w:rPr>
        <w:t xml:space="preserve">یا گاهی </w:t>
      </w:r>
      <w:r w:rsidRPr="00575674">
        <w:t xml:space="preserve">W </w:t>
      </w:r>
      <w:r w:rsidRPr="00930829">
        <w:rPr>
          <w:rtl/>
        </w:rPr>
        <w:t>و در سیستم</w:t>
      </w:r>
      <w:r w:rsidRPr="00575674">
        <w:t xml:space="preserve"> SI </w:t>
      </w:r>
      <w:r w:rsidRPr="00930829">
        <w:rPr>
          <w:rtl/>
        </w:rPr>
        <w:t>با واحد ژول</w:t>
      </w:r>
      <w:r w:rsidRPr="00575674">
        <w:t xml:space="preserve"> (Joule) </w:t>
      </w:r>
      <w:r w:rsidRPr="00930829">
        <w:rPr>
          <w:rtl/>
        </w:rPr>
        <w:t xml:space="preserve">و نماد </w:t>
      </w:r>
      <w:r w:rsidRPr="00575674">
        <w:t xml:space="preserve">J </w:t>
      </w:r>
      <w:r w:rsidRPr="00930829">
        <w:rPr>
          <w:rtl/>
        </w:rPr>
        <w:t>اندازه‌گیری می‌شود</w:t>
      </w:r>
      <w:r w:rsidRPr="00575674">
        <w:t>.</w:t>
      </w:r>
    </w:p>
    <w:p w14:paraId="2845BC80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>رابطه انرژی و توان</w:t>
      </w:r>
    </w:p>
    <w:p w14:paraId="165D4D99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>توان نشان می‌دهد انرژی با چه سرعتی مصرف می‌شود</w:t>
      </w:r>
      <w:r w:rsidRPr="00575674">
        <w:t>:</w:t>
      </w:r>
    </w:p>
    <w:p w14:paraId="2CF0EFAF" w14:textId="3227D841" w:rsidR="00930829" w:rsidRPr="00575674" w:rsidRDefault="00930829" w:rsidP="009A2AC0">
      <w:pPr>
        <w:ind w:left="360" w:hanging="360"/>
        <w:rPr>
          <w:lang w:val="es-ES"/>
        </w:rPr>
      </w:pPr>
      <w:r w:rsidRPr="00575674">
        <w:rPr>
          <w:lang w:val="es-ES"/>
        </w:rPr>
        <w:t>P=E/t</w:t>
      </w:r>
    </w:p>
    <w:p w14:paraId="2787C606" w14:textId="77777777" w:rsidR="00930829" w:rsidRPr="00575674" w:rsidRDefault="00930829" w:rsidP="009A2AC0">
      <w:pPr>
        <w:ind w:left="360" w:hanging="360"/>
        <w:rPr>
          <w:lang w:val="es-ES"/>
        </w:rPr>
      </w:pPr>
      <w:r w:rsidRPr="00930829">
        <w:rPr>
          <w:rtl/>
        </w:rPr>
        <w:t>بنابراین</w:t>
      </w:r>
      <w:r w:rsidRPr="00575674">
        <w:rPr>
          <w:lang w:val="es-ES"/>
        </w:rPr>
        <w:t>:</w:t>
      </w:r>
    </w:p>
    <w:p w14:paraId="3D5E8AC4" w14:textId="77777777" w:rsidR="00930829" w:rsidRPr="00575674" w:rsidRDefault="00930829" w:rsidP="009A2AC0">
      <w:pPr>
        <w:ind w:left="360" w:hanging="360"/>
        <w:rPr>
          <w:lang w:val="es-ES"/>
        </w:rPr>
      </w:pPr>
      <w:r w:rsidRPr="00575674">
        <w:rPr>
          <w:lang w:val="es-ES"/>
        </w:rPr>
        <w:t>E=Pt</w:t>
      </w:r>
    </w:p>
    <w:p w14:paraId="79497383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که در آن</w:t>
      </w:r>
      <w:r w:rsidRPr="00930829">
        <w:t>:</w:t>
      </w:r>
    </w:p>
    <w:p w14:paraId="11E167F9" w14:textId="6EFE5558" w:rsidR="00930829" w:rsidRPr="00930829" w:rsidRDefault="00930829" w:rsidP="009A2AC0">
      <w:pPr>
        <w:pStyle w:val="ListParagraph"/>
        <w:numPr>
          <w:ilvl w:val="0"/>
          <w:numId w:val="164"/>
        </w:numPr>
        <w:ind w:left="360"/>
      </w:pPr>
      <w:r w:rsidRPr="00930829">
        <w:t xml:space="preserve">E = </w:t>
      </w:r>
      <w:r w:rsidRPr="00930829">
        <w:rPr>
          <w:rtl/>
        </w:rPr>
        <w:t>انرژی، بر حسب ژول</w:t>
      </w:r>
      <w:r w:rsidRPr="00930829">
        <w:t xml:space="preserve"> (J)</w:t>
      </w:r>
    </w:p>
    <w:p w14:paraId="0F5E66D8" w14:textId="2E1D1080" w:rsidR="00930829" w:rsidRPr="00930829" w:rsidRDefault="00930829" w:rsidP="009A2AC0">
      <w:pPr>
        <w:pStyle w:val="ListParagraph"/>
        <w:numPr>
          <w:ilvl w:val="0"/>
          <w:numId w:val="164"/>
        </w:numPr>
        <w:ind w:left="360"/>
      </w:pPr>
      <w:r w:rsidRPr="00930829">
        <w:t xml:space="preserve">P = </w:t>
      </w:r>
      <w:r w:rsidRPr="00930829">
        <w:rPr>
          <w:rtl/>
        </w:rPr>
        <w:t>توان، بر حسب وات</w:t>
      </w:r>
      <w:r w:rsidRPr="00930829">
        <w:t xml:space="preserve"> (W)</w:t>
      </w:r>
    </w:p>
    <w:p w14:paraId="339C2677" w14:textId="2C0EB7F9" w:rsidR="00930829" w:rsidRPr="00930829" w:rsidRDefault="00930829" w:rsidP="009A2AC0">
      <w:pPr>
        <w:pStyle w:val="ListParagraph"/>
        <w:numPr>
          <w:ilvl w:val="0"/>
          <w:numId w:val="164"/>
        </w:numPr>
        <w:ind w:left="360"/>
      </w:pPr>
      <w:r w:rsidRPr="00930829">
        <w:t xml:space="preserve">t = </w:t>
      </w:r>
      <w:r w:rsidRPr="00930829">
        <w:rPr>
          <w:rtl/>
        </w:rPr>
        <w:t>زمان، بر حسب ثانیه</w:t>
      </w:r>
      <w:r w:rsidRPr="00930829">
        <w:t xml:space="preserve"> (s)</w:t>
      </w:r>
    </w:p>
    <w:p w14:paraId="087C6D57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از آنجا که</w:t>
      </w:r>
      <w:r w:rsidRPr="00930829">
        <w:t>:</w:t>
      </w:r>
    </w:p>
    <w:p w14:paraId="684AF36A" w14:textId="40727F52" w:rsidR="00930829" w:rsidRPr="00EE1A77" w:rsidRDefault="00930829" w:rsidP="009A2AC0">
      <w:pPr>
        <w:ind w:left="360" w:hanging="360"/>
      </w:pPr>
      <w:r w:rsidRPr="00930829">
        <w:t>1W=1J</w:t>
      </w:r>
      <w:r w:rsidRPr="00EE1A77">
        <w:t>/</w:t>
      </w:r>
      <w:r w:rsidRPr="00930829">
        <w:t>s</w:t>
      </w:r>
    </w:p>
    <w:p w14:paraId="1C942CF8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 xml:space="preserve">اگر وسیله‌ای با توان </w:t>
      </w:r>
      <w:r w:rsidRPr="00930829">
        <w:t xml:space="preserve">100W </w:t>
      </w:r>
      <w:r w:rsidRPr="00930829">
        <w:rPr>
          <w:rtl/>
        </w:rPr>
        <w:t xml:space="preserve">به مدت </w:t>
      </w:r>
      <w:r w:rsidRPr="00930829">
        <w:t xml:space="preserve">10 </w:t>
      </w:r>
      <w:r w:rsidRPr="00930829">
        <w:rPr>
          <w:rtl/>
        </w:rPr>
        <w:t>ثانیه کار کند</w:t>
      </w:r>
      <w:r w:rsidRPr="00930829">
        <w:t>:</w:t>
      </w:r>
    </w:p>
    <w:p w14:paraId="0F3B9605" w14:textId="77777777" w:rsidR="00930829" w:rsidRPr="00EE1A77" w:rsidRDefault="00930829" w:rsidP="009A2AC0">
      <w:pPr>
        <w:ind w:left="360" w:hanging="360"/>
      </w:pPr>
      <w:r w:rsidRPr="00930829">
        <w:t>E=100×10=1000J</w:t>
      </w:r>
    </w:p>
    <w:p w14:paraId="0F97FCE8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 xml:space="preserve">پس </w:t>
      </w:r>
      <w:r w:rsidRPr="00930829">
        <w:t xml:space="preserve">1000 </w:t>
      </w:r>
      <w:r w:rsidRPr="00930829">
        <w:rPr>
          <w:rtl/>
        </w:rPr>
        <w:t>ژول انرژی مصرف کرده است</w:t>
      </w:r>
      <w:r w:rsidRPr="00930829">
        <w:t>.</w:t>
      </w:r>
    </w:p>
    <w:p w14:paraId="00F11E71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رابطه انرژی با ولتاژ و جریان</w:t>
      </w:r>
    </w:p>
    <w:p w14:paraId="3D298DEC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چون</w:t>
      </w:r>
      <w:r w:rsidRPr="00930829">
        <w:t>:</w:t>
      </w:r>
    </w:p>
    <w:p w14:paraId="7E366B67" w14:textId="4C65727A" w:rsidR="00930829" w:rsidRPr="00930829" w:rsidRDefault="00930829" w:rsidP="009A2AC0">
      <w:pPr>
        <w:ind w:left="360" w:hanging="360"/>
      </w:pPr>
      <w:r w:rsidRPr="00930829">
        <w:t>P=VI</w:t>
      </w:r>
    </w:p>
    <w:p w14:paraId="08C33D77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و</w:t>
      </w:r>
      <w:r w:rsidRPr="00930829">
        <w:t>:</w:t>
      </w:r>
    </w:p>
    <w:p w14:paraId="041948BE" w14:textId="77777777" w:rsidR="00930829" w:rsidRPr="00575674" w:rsidRDefault="00930829" w:rsidP="009A2AC0">
      <w:pPr>
        <w:ind w:left="360" w:hanging="360"/>
      </w:pPr>
      <w:r w:rsidRPr="00575674">
        <w:t>E=Pt</w:t>
      </w:r>
    </w:p>
    <w:p w14:paraId="06E2B17F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>داریم</w:t>
      </w:r>
      <w:r w:rsidRPr="00575674">
        <w:t>:</w:t>
      </w:r>
    </w:p>
    <w:p w14:paraId="2EA18F8E" w14:textId="189F5042" w:rsidR="00930829" w:rsidRPr="00575674" w:rsidRDefault="00930829" w:rsidP="009A2AC0">
      <w:pPr>
        <w:ind w:left="360" w:hanging="360"/>
      </w:pPr>
      <w:r w:rsidRPr="00575674">
        <w:lastRenderedPageBreak/>
        <w:t>E=Vit</w:t>
      </w:r>
    </w:p>
    <w:p w14:paraId="0081706B" w14:textId="77777777" w:rsidR="00930829" w:rsidRPr="00575674" w:rsidRDefault="00930829" w:rsidP="009A2AC0">
      <w:pPr>
        <w:ind w:left="360" w:hanging="360"/>
      </w:pPr>
      <w:r w:rsidRPr="00930829">
        <w:rPr>
          <w:rtl/>
        </w:rPr>
        <w:t>مثلاً یک وسیله با مشخصات زیر</w:t>
      </w:r>
      <w:r w:rsidRPr="00575674">
        <w:t>:</w:t>
      </w:r>
    </w:p>
    <w:p w14:paraId="73F92FBC" w14:textId="77777777" w:rsidR="00930829" w:rsidRPr="00EE1A77" w:rsidRDefault="00930829" w:rsidP="009A2AC0">
      <w:pPr>
        <w:ind w:left="360" w:hanging="360"/>
      </w:pPr>
      <w:r w:rsidRPr="00930829">
        <w:t>V=12V</w:t>
      </w:r>
    </w:p>
    <w:p w14:paraId="00C2575F" w14:textId="7EE92B12" w:rsidR="00930829" w:rsidRPr="00930829" w:rsidRDefault="00930829" w:rsidP="009A2AC0">
      <w:pPr>
        <w:ind w:left="360" w:hanging="360"/>
      </w:pPr>
      <w:r w:rsidRPr="00930829">
        <w:t>I=2A</w:t>
      </w:r>
    </w:p>
    <w:p w14:paraId="3A9E8838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به مدت</w:t>
      </w:r>
      <w:r w:rsidRPr="00930829">
        <w:t>:</w:t>
      </w:r>
    </w:p>
    <w:p w14:paraId="3BC0FBB9" w14:textId="77777777" w:rsidR="00930829" w:rsidRPr="00EE1A77" w:rsidRDefault="00930829" w:rsidP="009A2AC0">
      <w:pPr>
        <w:ind w:left="360" w:hanging="360"/>
      </w:pPr>
      <w:r w:rsidRPr="00930829">
        <w:t>t=60s</w:t>
      </w:r>
    </w:p>
    <w:p w14:paraId="1E3B4DC0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کار می‌کند</w:t>
      </w:r>
      <w:r w:rsidRPr="00930829">
        <w:t>.</w:t>
      </w:r>
    </w:p>
    <w:p w14:paraId="642278F8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ابتدا توان</w:t>
      </w:r>
      <w:r w:rsidRPr="00930829">
        <w:t>:</w:t>
      </w:r>
    </w:p>
    <w:p w14:paraId="28E4E75A" w14:textId="77777777" w:rsidR="00930829" w:rsidRPr="00EE1A77" w:rsidRDefault="00930829" w:rsidP="009A2AC0">
      <w:pPr>
        <w:ind w:left="360" w:hanging="360"/>
      </w:pPr>
      <w:r w:rsidRPr="00930829">
        <w:t>P=VI=12×2=24W</w:t>
      </w:r>
    </w:p>
    <w:p w14:paraId="033C4894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سپس انرژی</w:t>
      </w:r>
      <w:r w:rsidRPr="00930829">
        <w:t>:</w:t>
      </w:r>
    </w:p>
    <w:p w14:paraId="088D40DB" w14:textId="77777777" w:rsidR="00090829" w:rsidRPr="00EE1A77" w:rsidRDefault="00930829" w:rsidP="009A2AC0">
      <w:pPr>
        <w:ind w:left="360" w:hanging="360"/>
      </w:pPr>
      <w:r w:rsidRPr="00930829">
        <w:t>E=Pt=24×60=1440J</w:t>
      </w:r>
    </w:p>
    <w:p w14:paraId="65349D42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 xml:space="preserve">بنابراین وسیله در این یک دقیقه </w:t>
      </w:r>
      <w:r w:rsidRPr="00930829">
        <w:t xml:space="preserve">1440 </w:t>
      </w:r>
      <w:r w:rsidRPr="00930829">
        <w:rPr>
          <w:rtl/>
        </w:rPr>
        <w:t>ژول انرژی مصرف کرده است</w:t>
      </w:r>
      <w:r w:rsidRPr="00930829">
        <w:t>.</w:t>
      </w:r>
    </w:p>
    <w:p w14:paraId="48DF561C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تفاوت توان و انرژی</w:t>
      </w:r>
    </w:p>
    <w:p w14:paraId="3AF739AD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این دو مفهوم بسیار مهم‌اند و نباید با هم اشتباه شوند</w:t>
      </w:r>
      <w:r w:rsidRPr="0093082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3878"/>
        <w:gridCol w:w="1047"/>
      </w:tblGrid>
      <w:tr w:rsidR="00930829" w:rsidRPr="00930829" w14:paraId="27E789B5" w14:textId="77777777" w:rsidTr="00090829">
        <w:tc>
          <w:tcPr>
            <w:tcW w:w="0" w:type="auto"/>
            <w:hideMark/>
          </w:tcPr>
          <w:p w14:paraId="396C82F5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مفهوم</w:t>
            </w:r>
          </w:p>
        </w:tc>
        <w:tc>
          <w:tcPr>
            <w:tcW w:w="0" w:type="auto"/>
            <w:hideMark/>
          </w:tcPr>
          <w:p w14:paraId="12E8B411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سؤال اصلی</w:t>
            </w:r>
          </w:p>
        </w:tc>
        <w:tc>
          <w:tcPr>
            <w:tcW w:w="0" w:type="auto"/>
            <w:hideMark/>
          </w:tcPr>
          <w:p w14:paraId="0450B976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واحد</w:t>
            </w:r>
          </w:p>
        </w:tc>
      </w:tr>
      <w:tr w:rsidR="00930829" w:rsidRPr="00930829" w14:paraId="02F50842" w14:textId="77777777" w:rsidTr="00090829">
        <w:tc>
          <w:tcPr>
            <w:tcW w:w="0" w:type="auto"/>
            <w:hideMark/>
          </w:tcPr>
          <w:p w14:paraId="789AB42D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توان</w:t>
            </w:r>
            <w:r w:rsidRPr="00930829">
              <w:t xml:space="preserve"> (Power)</w:t>
            </w:r>
          </w:p>
        </w:tc>
        <w:tc>
          <w:tcPr>
            <w:tcW w:w="0" w:type="auto"/>
            <w:hideMark/>
          </w:tcPr>
          <w:p w14:paraId="61FF10DD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انرژی با چه سرعتی مصرف می‌شود؟</w:t>
            </w:r>
          </w:p>
        </w:tc>
        <w:tc>
          <w:tcPr>
            <w:tcW w:w="0" w:type="auto"/>
            <w:hideMark/>
          </w:tcPr>
          <w:p w14:paraId="1136EB7E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وات</w:t>
            </w:r>
            <w:r w:rsidRPr="00930829">
              <w:t xml:space="preserve"> (W)</w:t>
            </w:r>
          </w:p>
        </w:tc>
      </w:tr>
      <w:tr w:rsidR="00930829" w:rsidRPr="00930829" w14:paraId="2DC832E8" w14:textId="77777777" w:rsidTr="00090829">
        <w:tc>
          <w:tcPr>
            <w:tcW w:w="0" w:type="auto"/>
            <w:hideMark/>
          </w:tcPr>
          <w:p w14:paraId="0D4A8A65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انرژی</w:t>
            </w:r>
            <w:r w:rsidRPr="00930829">
              <w:t xml:space="preserve"> (Energy)</w:t>
            </w:r>
          </w:p>
        </w:tc>
        <w:tc>
          <w:tcPr>
            <w:tcW w:w="0" w:type="auto"/>
            <w:hideMark/>
          </w:tcPr>
          <w:p w14:paraId="7FAC03EE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در مجموع چه مقدار انرژی مصرف شده؟</w:t>
            </w:r>
          </w:p>
        </w:tc>
        <w:tc>
          <w:tcPr>
            <w:tcW w:w="0" w:type="auto"/>
            <w:hideMark/>
          </w:tcPr>
          <w:p w14:paraId="051FBDFC" w14:textId="77777777" w:rsidR="00930829" w:rsidRPr="00930829" w:rsidRDefault="00930829" w:rsidP="009A2AC0">
            <w:pPr>
              <w:ind w:left="360" w:hanging="360"/>
            </w:pPr>
            <w:r w:rsidRPr="00930829">
              <w:rPr>
                <w:rtl/>
              </w:rPr>
              <w:t>ژول</w:t>
            </w:r>
            <w:r w:rsidRPr="00930829">
              <w:t xml:space="preserve"> (J)</w:t>
            </w:r>
          </w:p>
        </w:tc>
      </w:tr>
    </w:tbl>
    <w:p w14:paraId="7455B742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مثلاً</w:t>
      </w:r>
      <w:r w:rsidRPr="00930829">
        <w:t>:</w:t>
      </w:r>
    </w:p>
    <w:p w14:paraId="17645C09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لامپ 100</w:t>
      </w:r>
      <w:r w:rsidRPr="00930829">
        <w:t xml:space="preserve">W → </w:t>
      </w:r>
      <w:r w:rsidRPr="00930829">
        <w:rPr>
          <w:rtl/>
        </w:rPr>
        <w:t>توان لامپ است</w:t>
      </w:r>
      <w:r w:rsidRPr="00930829">
        <w:t>.</w:t>
      </w:r>
      <w:r w:rsidRPr="00930829">
        <w:br/>
      </w:r>
      <w:r w:rsidRPr="00930829">
        <w:rPr>
          <w:rtl/>
        </w:rPr>
        <w:t>لامپ 100</w:t>
      </w:r>
      <w:r w:rsidRPr="00930829">
        <w:t xml:space="preserve">W </w:t>
      </w:r>
      <w:r w:rsidRPr="00930829">
        <w:rPr>
          <w:rtl/>
        </w:rPr>
        <w:t xml:space="preserve">که یک ساعت روشن بوده </w:t>
      </w:r>
      <w:r w:rsidRPr="00930829">
        <w:t xml:space="preserve">→ </w:t>
      </w:r>
      <w:r w:rsidRPr="00930829">
        <w:rPr>
          <w:rtl/>
        </w:rPr>
        <w:t>مقدار انرژی مصرف‌شده را مشخص می‌کند</w:t>
      </w:r>
      <w:r w:rsidRPr="00930829">
        <w:t>.</w:t>
      </w:r>
    </w:p>
    <w:p w14:paraId="002B7EE5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در سیستم برق خانگی معمولاً انرژی را با کیلووات‌ساعت</w:t>
      </w:r>
      <w:r w:rsidRPr="00930829">
        <w:t xml:space="preserve"> (kWh) </w:t>
      </w:r>
      <w:r w:rsidRPr="00930829">
        <w:rPr>
          <w:rtl/>
        </w:rPr>
        <w:t>بیان می‌کنند، نه ژول</w:t>
      </w:r>
      <w:r w:rsidRPr="00930829">
        <w:t>.</w:t>
      </w:r>
    </w:p>
    <w:p w14:paraId="709C168E" w14:textId="77777777" w:rsidR="00090829" w:rsidRPr="00EE1A77" w:rsidRDefault="00930829" w:rsidP="009A2AC0">
      <w:pPr>
        <w:ind w:left="360" w:hanging="360"/>
      </w:pPr>
      <w:r w:rsidRPr="00930829">
        <w:t>1kWh=3.6×106J</w:t>
      </w:r>
    </w:p>
    <w:p w14:paraId="342A48E0" w14:textId="77777777" w:rsidR="00930829" w:rsidRPr="00930829" w:rsidRDefault="00930829" w:rsidP="009A2AC0">
      <w:pPr>
        <w:ind w:left="360" w:hanging="360"/>
      </w:pPr>
      <w:r w:rsidRPr="00930829">
        <w:rPr>
          <w:rtl/>
        </w:rPr>
        <w:t>پس به‌صورت مفهومی</w:t>
      </w:r>
      <w:r w:rsidRPr="00930829">
        <w:t>:</w:t>
      </w:r>
    </w:p>
    <w:p w14:paraId="553A8E58" w14:textId="77777777" w:rsidR="00930829" w:rsidRPr="00611E93" w:rsidRDefault="00930829" w:rsidP="009A2AC0">
      <w:pPr>
        <w:ind w:left="360" w:hanging="360"/>
      </w:pPr>
      <w:r w:rsidRPr="00611E93">
        <w:rPr>
          <w:rtl/>
        </w:rPr>
        <w:lastRenderedPageBreak/>
        <w:t>توان = سرعت مصرف انرژی</w:t>
      </w:r>
      <w:r w:rsidRPr="00611E93">
        <w:br/>
      </w:r>
      <w:r w:rsidRPr="00611E93">
        <w:rPr>
          <w:rtl/>
        </w:rPr>
        <w:t>انرژی = توان × زمان</w:t>
      </w:r>
    </w:p>
    <w:p w14:paraId="6D02D488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رسانا و عایق</w:t>
      </w:r>
      <w:r w:rsidRPr="00575674">
        <w:rPr>
          <w:lang w:val="en-US"/>
        </w:rPr>
        <w:t xml:space="preserve"> - Conductor &amp; Insulator:</w:t>
      </w:r>
    </w:p>
    <w:p w14:paraId="47C6B1A2" w14:textId="77777777" w:rsidR="00090829" w:rsidRPr="00575674" w:rsidRDefault="00090829" w:rsidP="009A2AC0">
      <w:pPr>
        <w:ind w:left="360" w:hanging="360"/>
      </w:pPr>
      <w:r w:rsidRPr="00090829">
        <w:rPr>
          <w:rtl/>
        </w:rPr>
        <w:t>رسانا</w:t>
      </w:r>
      <w:r w:rsidRPr="00575674">
        <w:t xml:space="preserve"> (Conductor) </w:t>
      </w:r>
      <w:r w:rsidRPr="00090829">
        <w:rPr>
          <w:rtl/>
        </w:rPr>
        <w:t>و عایق</w:t>
      </w:r>
      <w:r w:rsidRPr="00575674">
        <w:t xml:space="preserve"> (Insulator) </w:t>
      </w:r>
      <w:r w:rsidRPr="00090829">
        <w:rPr>
          <w:rtl/>
        </w:rPr>
        <w:t>دو دسته مهم از مواد در الکترونیک هستند که تفاوت اصلی آن‌ها به توانایی عبور جریان الکتریکی مربوط می‌شود</w:t>
      </w:r>
      <w:r w:rsidRPr="00575674">
        <w:t>.</w:t>
      </w:r>
    </w:p>
    <w:p w14:paraId="15E0E7AA" w14:textId="77777777" w:rsidR="00090829" w:rsidRPr="00090829" w:rsidRDefault="00090829" w:rsidP="009A2AC0">
      <w:pPr>
        <w:ind w:left="360" w:hanging="360"/>
      </w:pPr>
      <w:r w:rsidRPr="00090829">
        <w:t xml:space="preserve">1. </w:t>
      </w:r>
      <w:r w:rsidRPr="00090829">
        <w:rPr>
          <w:rtl/>
        </w:rPr>
        <w:t>رسانا</w:t>
      </w:r>
      <w:r w:rsidRPr="00090829">
        <w:t xml:space="preserve"> — Conductor</w:t>
      </w:r>
    </w:p>
    <w:p w14:paraId="702421F9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رسانا ماده‌ای است که اجازه می‌دهد بارهای الکتریکی نسبتاً آزادانه در آن حرکت کنند؛ بنابراین جریان الکتریکی می‌تواند به‌راحتی از آن عبور کند</w:t>
      </w:r>
      <w:r w:rsidRPr="00090829">
        <w:t>.</w:t>
      </w:r>
    </w:p>
    <w:p w14:paraId="353836A8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در رساناها تعداد زیادی الکترون آزاد وجود دارد</w:t>
      </w:r>
      <w:r w:rsidRPr="00090829">
        <w:t>.</w:t>
      </w:r>
    </w:p>
    <w:p w14:paraId="4895A5C5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نمونه‌های مهم</w:t>
      </w:r>
      <w:r w:rsidRPr="00090829">
        <w:t>:</w:t>
      </w:r>
    </w:p>
    <w:p w14:paraId="30054F22" w14:textId="77777777" w:rsidR="00090829" w:rsidRPr="00090829" w:rsidRDefault="00090829" w:rsidP="009A2AC0">
      <w:pPr>
        <w:pStyle w:val="ListParagraph"/>
        <w:numPr>
          <w:ilvl w:val="0"/>
          <w:numId w:val="165"/>
        </w:numPr>
        <w:ind w:left="360"/>
      </w:pPr>
      <w:r w:rsidRPr="00090829">
        <w:rPr>
          <w:rtl/>
        </w:rPr>
        <w:t>مس</w:t>
      </w:r>
      <w:r w:rsidRPr="00090829">
        <w:t xml:space="preserve"> (Copper) ← </w:t>
      </w:r>
      <w:r w:rsidRPr="00090829">
        <w:rPr>
          <w:rtl/>
        </w:rPr>
        <w:t>رایج‌ترین ماده برای سیم‌ها و</w:t>
      </w:r>
      <w:r w:rsidRPr="00090829">
        <w:t xml:space="preserve"> PCB</w:t>
      </w:r>
    </w:p>
    <w:p w14:paraId="56B999A7" w14:textId="77777777" w:rsidR="00090829" w:rsidRPr="00090829" w:rsidRDefault="00090829" w:rsidP="009A2AC0">
      <w:pPr>
        <w:pStyle w:val="ListParagraph"/>
        <w:numPr>
          <w:ilvl w:val="0"/>
          <w:numId w:val="165"/>
        </w:numPr>
        <w:ind w:left="360"/>
      </w:pPr>
      <w:r w:rsidRPr="00090829">
        <w:rPr>
          <w:rtl/>
        </w:rPr>
        <w:t>آلومینیوم</w:t>
      </w:r>
      <w:r w:rsidRPr="00090829">
        <w:t xml:space="preserve"> (Aluminum)</w:t>
      </w:r>
    </w:p>
    <w:p w14:paraId="29486E64" w14:textId="77777777" w:rsidR="00090829" w:rsidRPr="00090829" w:rsidRDefault="00090829" w:rsidP="009A2AC0">
      <w:pPr>
        <w:pStyle w:val="ListParagraph"/>
        <w:numPr>
          <w:ilvl w:val="0"/>
          <w:numId w:val="165"/>
        </w:numPr>
        <w:ind w:left="360"/>
      </w:pPr>
      <w:r w:rsidRPr="00090829">
        <w:rPr>
          <w:rtl/>
        </w:rPr>
        <w:t>نقره</w:t>
      </w:r>
      <w:r w:rsidRPr="00090829">
        <w:t xml:space="preserve"> (Silver)</w:t>
      </w:r>
    </w:p>
    <w:p w14:paraId="5ABFBA2F" w14:textId="77777777" w:rsidR="00090829" w:rsidRPr="00090829" w:rsidRDefault="00090829" w:rsidP="009A2AC0">
      <w:pPr>
        <w:pStyle w:val="ListParagraph"/>
        <w:numPr>
          <w:ilvl w:val="0"/>
          <w:numId w:val="165"/>
        </w:numPr>
        <w:ind w:left="360"/>
      </w:pPr>
      <w:r w:rsidRPr="00090829">
        <w:rPr>
          <w:rtl/>
        </w:rPr>
        <w:t>طلا</w:t>
      </w:r>
      <w:r w:rsidRPr="00090829">
        <w:t xml:space="preserve"> (Gold)</w:t>
      </w:r>
    </w:p>
    <w:p w14:paraId="08567E56" w14:textId="77777777" w:rsidR="00090829" w:rsidRPr="00090829" w:rsidRDefault="00090829" w:rsidP="009A2AC0">
      <w:pPr>
        <w:pStyle w:val="ListParagraph"/>
        <w:numPr>
          <w:ilvl w:val="0"/>
          <w:numId w:val="165"/>
        </w:numPr>
        <w:ind w:left="360"/>
      </w:pPr>
      <w:r w:rsidRPr="00090829">
        <w:rPr>
          <w:rtl/>
        </w:rPr>
        <w:t>آهن</w:t>
      </w:r>
      <w:r w:rsidRPr="00090829">
        <w:t xml:space="preserve"> (Iron)</w:t>
      </w:r>
    </w:p>
    <w:p w14:paraId="793953E0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مثلاً در یک سیم مسی</w:t>
      </w:r>
      <w:r w:rsidRPr="00090829">
        <w:t>:</w:t>
      </w:r>
    </w:p>
    <w:p w14:paraId="27539FC7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 xml:space="preserve">منبع تغذیه </w:t>
      </w:r>
      <w:r w:rsidRPr="00090829">
        <w:rPr>
          <w:rFonts w:cs="Times New Roman" w:hint="cs"/>
          <w:rtl/>
        </w:rPr>
        <w:t>→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سیم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مسی</w:t>
      </w:r>
      <w:r w:rsidRPr="00090829">
        <w:rPr>
          <w:rtl/>
        </w:rPr>
        <w:t xml:space="preserve"> </w:t>
      </w:r>
      <w:r w:rsidRPr="00090829">
        <w:rPr>
          <w:rFonts w:cs="Times New Roman" w:hint="cs"/>
          <w:rtl/>
        </w:rPr>
        <w:t>→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مقاومت</w:t>
      </w:r>
      <w:r w:rsidRPr="00090829">
        <w:rPr>
          <w:rtl/>
        </w:rPr>
        <w:t xml:space="preserve"> </w:t>
      </w:r>
      <w:r w:rsidRPr="00090829">
        <w:rPr>
          <w:rFonts w:cs="Times New Roman" w:hint="cs"/>
          <w:rtl/>
        </w:rPr>
        <w:t>→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سیم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مسی</w:t>
      </w:r>
      <w:r w:rsidRPr="00090829">
        <w:rPr>
          <w:rtl/>
        </w:rPr>
        <w:t xml:space="preserve"> </w:t>
      </w:r>
      <w:r w:rsidRPr="00090829">
        <w:rPr>
          <w:rFonts w:cs="Times New Roman" w:hint="cs"/>
          <w:rtl/>
        </w:rPr>
        <w:t>→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منبع</w:t>
      </w:r>
      <w:r w:rsidRPr="00090829">
        <w:rPr>
          <w:rtl/>
        </w:rPr>
        <w:t xml:space="preserve"> </w:t>
      </w:r>
      <w:r w:rsidRPr="00090829">
        <w:rPr>
          <w:rFonts w:hint="cs"/>
          <w:rtl/>
        </w:rPr>
        <w:t>تغذیه</w:t>
      </w:r>
    </w:p>
    <w:p w14:paraId="4E25623E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الکترون‌ها می‌توانند در سیم حرکت کنند و مدار جریان داشته باشد</w:t>
      </w:r>
      <w:r w:rsidRPr="00090829">
        <w:t>.</w:t>
      </w:r>
    </w:p>
    <w:p w14:paraId="5153C360" w14:textId="77777777" w:rsidR="00090829" w:rsidRPr="00090829" w:rsidRDefault="00090829" w:rsidP="009A2AC0">
      <w:pPr>
        <w:ind w:left="360" w:hanging="360"/>
      </w:pPr>
      <w:r w:rsidRPr="00090829">
        <w:t xml:space="preserve">2. </w:t>
      </w:r>
      <w:r w:rsidRPr="00090829">
        <w:rPr>
          <w:rtl/>
        </w:rPr>
        <w:t>عایق</w:t>
      </w:r>
      <w:r w:rsidRPr="00090829">
        <w:t xml:space="preserve"> — Insulator</w:t>
      </w:r>
    </w:p>
    <w:p w14:paraId="157B1464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عایق ماده‌ای است که اجازه نمی‌دهد بارهای الکتریکی به‌راحتی در آن حرکت کنند؛ بنابراین جریان بسیار کمی از آن عبور می‌کند</w:t>
      </w:r>
      <w:r w:rsidRPr="00090829">
        <w:t>.</w:t>
      </w:r>
    </w:p>
    <w:p w14:paraId="2DCA03FD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در عایق‌ها الکترون‌ها به اتم‌های خود محکم‌تر وابسته هستند</w:t>
      </w:r>
      <w:r w:rsidRPr="00090829">
        <w:t>.</w:t>
      </w:r>
    </w:p>
    <w:p w14:paraId="3A07DB93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نمونه‌های مهم</w:t>
      </w:r>
      <w:r w:rsidRPr="00090829">
        <w:t>:</w:t>
      </w:r>
    </w:p>
    <w:p w14:paraId="5A7F67FF" w14:textId="77777777" w:rsidR="00090829" w:rsidRPr="00090829" w:rsidRDefault="00090829" w:rsidP="009A2AC0">
      <w:pPr>
        <w:pStyle w:val="ListParagraph"/>
        <w:numPr>
          <w:ilvl w:val="0"/>
          <w:numId w:val="166"/>
        </w:numPr>
        <w:ind w:left="360"/>
      </w:pPr>
      <w:r w:rsidRPr="00090829">
        <w:rPr>
          <w:rtl/>
        </w:rPr>
        <w:lastRenderedPageBreak/>
        <w:t>پلاستیک</w:t>
      </w:r>
      <w:r w:rsidRPr="00090829">
        <w:t xml:space="preserve"> (Plastic)</w:t>
      </w:r>
    </w:p>
    <w:p w14:paraId="64C59A6B" w14:textId="77777777" w:rsidR="00090829" w:rsidRPr="00090829" w:rsidRDefault="00090829" w:rsidP="009A2AC0">
      <w:pPr>
        <w:pStyle w:val="ListParagraph"/>
        <w:numPr>
          <w:ilvl w:val="0"/>
          <w:numId w:val="166"/>
        </w:numPr>
        <w:ind w:left="360"/>
      </w:pPr>
      <w:r w:rsidRPr="00090829">
        <w:rPr>
          <w:rtl/>
        </w:rPr>
        <w:t>لاستیک</w:t>
      </w:r>
      <w:r w:rsidRPr="00090829">
        <w:t xml:space="preserve"> (Rubber)</w:t>
      </w:r>
    </w:p>
    <w:p w14:paraId="0BC1F396" w14:textId="77777777" w:rsidR="00090829" w:rsidRPr="00090829" w:rsidRDefault="00090829" w:rsidP="009A2AC0">
      <w:pPr>
        <w:pStyle w:val="ListParagraph"/>
        <w:numPr>
          <w:ilvl w:val="0"/>
          <w:numId w:val="166"/>
        </w:numPr>
        <w:ind w:left="360"/>
      </w:pPr>
      <w:r w:rsidRPr="00090829">
        <w:rPr>
          <w:rtl/>
        </w:rPr>
        <w:t>شیشه</w:t>
      </w:r>
      <w:r w:rsidRPr="00090829">
        <w:t xml:space="preserve"> (Glass)</w:t>
      </w:r>
    </w:p>
    <w:p w14:paraId="2AAA6682" w14:textId="77777777" w:rsidR="00090829" w:rsidRPr="00090829" w:rsidRDefault="00090829" w:rsidP="009A2AC0">
      <w:pPr>
        <w:pStyle w:val="ListParagraph"/>
        <w:numPr>
          <w:ilvl w:val="0"/>
          <w:numId w:val="166"/>
        </w:numPr>
        <w:ind w:left="360"/>
      </w:pPr>
      <w:r w:rsidRPr="00090829">
        <w:rPr>
          <w:rtl/>
        </w:rPr>
        <w:t>سرامیک</w:t>
      </w:r>
      <w:r w:rsidRPr="00090829">
        <w:t xml:space="preserve"> (Ceramic)</w:t>
      </w:r>
    </w:p>
    <w:p w14:paraId="662B58B9" w14:textId="77777777" w:rsidR="00090829" w:rsidRPr="00090829" w:rsidRDefault="00090829" w:rsidP="009A2AC0">
      <w:pPr>
        <w:pStyle w:val="ListParagraph"/>
        <w:numPr>
          <w:ilvl w:val="0"/>
          <w:numId w:val="166"/>
        </w:numPr>
        <w:ind w:left="360"/>
      </w:pPr>
      <w:r w:rsidRPr="00090829">
        <w:rPr>
          <w:rtl/>
        </w:rPr>
        <w:t>چوب خشک</w:t>
      </w:r>
      <w:r w:rsidRPr="00090829">
        <w:t xml:space="preserve"> (Dry Wood)</w:t>
      </w:r>
    </w:p>
    <w:p w14:paraId="27F7A6B2" w14:textId="77777777" w:rsidR="00090829" w:rsidRPr="00090829" w:rsidRDefault="00090829" w:rsidP="009A2AC0">
      <w:pPr>
        <w:pStyle w:val="ListParagraph"/>
        <w:numPr>
          <w:ilvl w:val="0"/>
          <w:numId w:val="166"/>
        </w:numPr>
        <w:ind w:left="360"/>
      </w:pPr>
      <w:r w:rsidRPr="00090829">
        <w:rPr>
          <w:rtl/>
        </w:rPr>
        <w:t>هوا</w:t>
      </w:r>
      <w:r w:rsidRPr="00090829">
        <w:t xml:space="preserve"> (Air)</w:t>
      </w:r>
    </w:p>
    <w:p w14:paraId="62C2CD4F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به همین دلیل معمولاً اطراف سیم‌های مسی را با پلاستیک یا لاستیک می‌پوشانند؛ مس جریان را عبور می‌دهد و پوشش عایق از تماس ناخواسته با سیم جلوگیری می‌کند</w:t>
      </w:r>
      <w:r w:rsidRPr="00090829">
        <w:t>.</w:t>
      </w:r>
    </w:p>
    <w:p w14:paraId="6E87EDA7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تفاوت رسانا و عایق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1983"/>
        <w:gridCol w:w="1803"/>
      </w:tblGrid>
      <w:tr w:rsidR="00090829" w:rsidRPr="00090829" w14:paraId="28C269E3" w14:textId="77777777" w:rsidTr="00090829">
        <w:tc>
          <w:tcPr>
            <w:tcW w:w="0" w:type="auto"/>
            <w:hideMark/>
          </w:tcPr>
          <w:p w14:paraId="6FB516A7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1132EF98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رسانا</w:t>
            </w:r>
            <w:r w:rsidRPr="00090829">
              <w:t xml:space="preserve"> (Conductor)</w:t>
            </w:r>
          </w:p>
        </w:tc>
        <w:tc>
          <w:tcPr>
            <w:tcW w:w="0" w:type="auto"/>
            <w:hideMark/>
          </w:tcPr>
          <w:p w14:paraId="6A1E557C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عایق</w:t>
            </w:r>
            <w:r w:rsidRPr="00090829">
              <w:t xml:space="preserve"> (Insulator)</w:t>
            </w:r>
          </w:p>
        </w:tc>
      </w:tr>
      <w:tr w:rsidR="00090829" w:rsidRPr="00090829" w14:paraId="46FFC910" w14:textId="77777777" w:rsidTr="00090829">
        <w:tc>
          <w:tcPr>
            <w:tcW w:w="0" w:type="auto"/>
            <w:hideMark/>
          </w:tcPr>
          <w:p w14:paraId="4564FC43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عبور جریان</w:t>
            </w:r>
          </w:p>
        </w:tc>
        <w:tc>
          <w:tcPr>
            <w:tcW w:w="0" w:type="auto"/>
            <w:hideMark/>
          </w:tcPr>
          <w:p w14:paraId="4E2E652A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آسان</w:t>
            </w:r>
          </w:p>
        </w:tc>
        <w:tc>
          <w:tcPr>
            <w:tcW w:w="0" w:type="auto"/>
            <w:hideMark/>
          </w:tcPr>
          <w:p w14:paraId="64EBD964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بسیار دشوار</w:t>
            </w:r>
          </w:p>
        </w:tc>
      </w:tr>
      <w:tr w:rsidR="00090829" w:rsidRPr="00090829" w14:paraId="4C7D0608" w14:textId="77777777" w:rsidTr="00090829">
        <w:tc>
          <w:tcPr>
            <w:tcW w:w="0" w:type="auto"/>
            <w:hideMark/>
          </w:tcPr>
          <w:p w14:paraId="5DD14EB1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حرکت الکترون‌ها</w:t>
            </w:r>
          </w:p>
        </w:tc>
        <w:tc>
          <w:tcPr>
            <w:tcW w:w="0" w:type="auto"/>
            <w:hideMark/>
          </w:tcPr>
          <w:p w14:paraId="41C4BB03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نسبتاً آزاد</w:t>
            </w:r>
          </w:p>
        </w:tc>
        <w:tc>
          <w:tcPr>
            <w:tcW w:w="0" w:type="auto"/>
            <w:hideMark/>
          </w:tcPr>
          <w:p w14:paraId="33472C58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محدود</w:t>
            </w:r>
          </w:p>
        </w:tc>
      </w:tr>
      <w:tr w:rsidR="00090829" w:rsidRPr="00090829" w14:paraId="7CFEDBCC" w14:textId="77777777" w:rsidTr="00090829">
        <w:tc>
          <w:tcPr>
            <w:tcW w:w="0" w:type="auto"/>
            <w:hideMark/>
          </w:tcPr>
          <w:p w14:paraId="735D477B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مقاومت الکتریکی</w:t>
            </w:r>
          </w:p>
        </w:tc>
        <w:tc>
          <w:tcPr>
            <w:tcW w:w="0" w:type="auto"/>
            <w:hideMark/>
          </w:tcPr>
          <w:p w14:paraId="5C8C2D12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کم</w:t>
            </w:r>
          </w:p>
        </w:tc>
        <w:tc>
          <w:tcPr>
            <w:tcW w:w="0" w:type="auto"/>
            <w:hideMark/>
          </w:tcPr>
          <w:p w14:paraId="08AA0141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بسیار زیاد</w:t>
            </w:r>
          </w:p>
        </w:tc>
      </w:tr>
      <w:tr w:rsidR="00090829" w:rsidRPr="00090829" w14:paraId="52E62EE4" w14:textId="77777777" w:rsidTr="00090829">
        <w:tc>
          <w:tcPr>
            <w:tcW w:w="0" w:type="auto"/>
            <w:hideMark/>
          </w:tcPr>
          <w:p w14:paraId="5843225C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مثال</w:t>
            </w:r>
          </w:p>
        </w:tc>
        <w:tc>
          <w:tcPr>
            <w:tcW w:w="0" w:type="auto"/>
            <w:hideMark/>
          </w:tcPr>
          <w:p w14:paraId="228A0A00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مس، آلومینیوم</w:t>
            </w:r>
          </w:p>
        </w:tc>
        <w:tc>
          <w:tcPr>
            <w:tcW w:w="0" w:type="auto"/>
            <w:hideMark/>
          </w:tcPr>
          <w:p w14:paraId="24AE6F07" w14:textId="77777777" w:rsidR="00090829" w:rsidRPr="00090829" w:rsidRDefault="00090829" w:rsidP="009A2AC0">
            <w:pPr>
              <w:ind w:left="360" w:hanging="360"/>
            </w:pPr>
            <w:r w:rsidRPr="00090829">
              <w:rPr>
                <w:rtl/>
              </w:rPr>
              <w:t>پلاستیک، شیشه</w:t>
            </w:r>
          </w:p>
        </w:tc>
      </w:tr>
    </w:tbl>
    <w:p w14:paraId="63A1C861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یک نکته مهم در الکترونیک</w:t>
      </w:r>
    </w:p>
    <w:p w14:paraId="50910C20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رسانا بودن به معنی مقاومت صفر نیست</w:t>
      </w:r>
      <w:r w:rsidRPr="00090829">
        <w:t>.</w:t>
      </w:r>
    </w:p>
    <w:p w14:paraId="678B0E20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حتی یک سیم مسی هم مقدار کمی مقاومت دارد. مثلاً اگر سیم بسیار بلند و نازک باشد، مقاومت آن می‌تواند قابل توجه شود</w:t>
      </w:r>
      <w:r w:rsidRPr="00090829">
        <w:t>.</w:t>
      </w:r>
    </w:p>
    <w:p w14:paraId="5CA9CE0B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همچنین مواد کاملاً صفر و یک نیستند؛ بین رسانا و عایق، دسته مهم دیگری به نام نیمه‌رسانا</w:t>
      </w:r>
      <w:r w:rsidRPr="00090829">
        <w:t xml:space="preserve"> (Semiconductor) </w:t>
      </w:r>
      <w:r w:rsidRPr="00090829">
        <w:rPr>
          <w:rtl/>
        </w:rPr>
        <w:t>وجود دارد</w:t>
      </w:r>
      <w:r w:rsidRPr="00090829">
        <w:t>.</w:t>
      </w:r>
    </w:p>
    <w:p w14:paraId="795275D4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مثل</w:t>
      </w:r>
      <w:r w:rsidRPr="00090829">
        <w:t>:</w:t>
      </w:r>
    </w:p>
    <w:p w14:paraId="6B7F2D31" w14:textId="77777777" w:rsidR="00090829" w:rsidRPr="00090829" w:rsidRDefault="00090829" w:rsidP="009A2AC0">
      <w:pPr>
        <w:pStyle w:val="ListParagraph"/>
        <w:numPr>
          <w:ilvl w:val="0"/>
          <w:numId w:val="167"/>
        </w:numPr>
        <w:ind w:left="360"/>
      </w:pPr>
      <w:r w:rsidRPr="00090829">
        <w:rPr>
          <w:rtl/>
        </w:rPr>
        <w:t>سیلیکون</w:t>
      </w:r>
      <w:r w:rsidRPr="00090829">
        <w:t xml:space="preserve"> (Silicon)</w:t>
      </w:r>
    </w:p>
    <w:p w14:paraId="08F58F4A" w14:textId="77777777" w:rsidR="00090829" w:rsidRPr="00090829" w:rsidRDefault="00090829" w:rsidP="009A2AC0">
      <w:pPr>
        <w:pStyle w:val="ListParagraph"/>
        <w:numPr>
          <w:ilvl w:val="0"/>
          <w:numId w:val="167"/>
        </w:numPr>
        <w:ind w:left="360"/>
      </w:pPr>
      <w:r w:rsidRPr="00090829">
        <w:rPr>
          <w:rtl/>
        </w:rPr>
        <w:t>ژرمانیوم</w:t>
      </w:r>
      <w:r w:rsidRPr="00090829">
        <w:t xml:space="preserve"> (Germanium)</w:t>
      </w:r>
    </w:p>
    <w:p w14:paraId="4F86BF4E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 xml:space="preserve">نیمه‌رساناها پایه ساخت قطعاتی مانند دیود، ترانزیستور، </w:t>
      </w:r>
      <w:r w:rsidRPr="00090829">
        <w:t xml:space="preserve">LED </w:t>
      </w:r>
      <w:r w:rsidRPr="00090829">
        <w:rPr>
          <w:rtl/>
        </w:rPr>
        <w:t>و مدارهای مجتمع</w:t>
      </w:r>
      <w:r w:rsidRPr="00090829">
        <w:t xml:space="preserve"> (IC) </w:t>
      </w:r>
      <w:r w:rsidRPr="00090829">
        <w:rPr>
          <w:rtl/>
        </w:rPr>
        <w:t>هستند</w:t>
      </w:r>
      <w:r w:rsidRPr="00090829">
        <w:t>.</w:t>
      </w:r>
    </w:p>
    <w:p w14:paraId="7F6600BA" w14:textId="77777777" w:rsidR="00090829" w:rsidRPr="00090829" w:rsidRDefault="00090829" w:rsidP="009A2AC0">
      <w:pPr>
        <w:ind w:left="360" w:hanging="360"/>
      </w:pPr>
      <w:r w:rsidRPr="00090829">
        <w:rPr>
          <w:rtl/>
        </w:rPr>
        <w:t>بنابراین برای ادامه مسیر آموزش الکترونیک، بعد از رسانا و عایق، مفهوم نیمه‌رسانا بسیار مهم است</w:t>
      </w:r>
      <w:r w:rsidRPr="00090829">
        <w:t>.</w:t>
      </w:r>
    </w:p>
    <w:p w14:paraId="20A06204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lastRenderedPageBreak/>
        <w:t>مدار باز</w:t>
      </w:r>
      <w:r w:rsidRPr="00575674">
        <w:rPr>
          <w:lang w:val="en-US"/>
        </w:rPr>
        <w:t xml:space="preserve"> - Open Circuit:</w:t>
      </w:r>
    </w:p>
    <w:p w14:paraId="77650345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مدار باز</w:t>
      </w:r>
      <w:r w:rsidRPr="00575674">
        <w:t xml:space="preserve"> (Open Circuit) </w:t>
      </w:r>
      <w:r w:rsidRPr="00674ECF">
        <w:rPr>
          <w:rtl/>
        </w:rPr>
        <w:t>به حالتی گفته می‌شود که مسیر عبور جریان الکتریکی قطع شده باشد و جریان نتواند در یک مسیر بسته حرکت کند</w:t>
      </w:r>
      <w:r w:rsidRPr="00575674">
        <w:t>.</w:t>
      </w:r>
    </w:p>
    <w:p w14:paraId="793B5850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به زبان ساده</w:t>
      </w:r>
      <w:r w:rsidRPr="00575674">
        <w:t>:</w:t>
      </w:r>
    </w:p>
    <w:p w14:paraId="74B7E4C7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مدار باز یعنی مسیر جریان قطع است؛ بنابراین جریان عبوری از مدار صفر یا تقریباً صفر است</w:t>
      </w:r>
      <w:r w:rsidRPr="00575674">
        <w:t>.</w:t>
      </w:r>
    </w:p>
    <w:p w14:paraId="4DD09FE7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مثال ساده</w:t>
      </w:r>
    </w:p>
    <w:p w14:paraId="57933343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فرض کنید یک باتری، کلید و لامپ داریم</w:t>
      </w:r>
      <w:r w:rsidRPr="00575674">
        <w:t>:</w:t>
      </w:r>
    </w:p>
    <w:p w14:paraId="45228315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 xml:space="preserve">باتری </w:t>
      </w:r>
      <w:r w:rsidRPr="00674ECF">
        <w:rPr>
          <w:rFonts w:cs="Times New Roman" w:hint="cs"/>
          <w:rtl/>
        </w:rPr>
        <w:t>→</w:t>
      </w:r>
      <w:r w:rsidRPr="00674ECF">
        <w:rPr>
          <w:rtl/>
        </w:rPr>
        <w:t xml:space="preserve"> </w:t>
      </w:r>
      <w:r w:rsidRPr="00674ECF">
        <w:rPr>
          <w:rFonts w:ascii="IRANSansWeb(FaNum) Light" w:hAnsi="IRANSansWeb(FaNum) Light" w:hint="cs"/>
          <w:rtl/>
        </w:rPr>
        <w:t>کلید</w:t>
      </w:r>
      <w:r w:rsidRPr="00674ECF">
        <w:rPr>
          <w:rtl/>
        </w:rPr>
        <w:t xml:space="preserve"> </w:t>
      </w:r>
      <w:r w:rsidRPr="00674ECF">
        <w:rPr>
          <w:rFonts w:cs="Times New Roman" w:hint="cs"/>
          <w:rtl/>
        </w:rPr>
        <w:t>→</w:t>
      </w:r>
      <w:r w:rsidRPr="00674ECF">
        <w:rPr>
          <w:rtl/>
        </w:rPr>
        <w:t xml:space="preserve"> </w:t>
      </w:r>
      <w:r w:rsidRPr="00674ECF">
        <w:rPr>
          <w:rFonts w:ascii="IRANSansWeb(FaNum) Light" w:hAnsi="IRANSansWeb(FaNum) Light" w:hint="cs"/>
          <w:rtl/>
        </w:rPr>
        <w:t>لامپ</w:t>
      </w:r>
      <w:r w:rsidRPr="00674ECF">
        <w:rPr>
          <w:rtl/>
        </w:rPr>
        <w:t xml:space="preserve"> </w:t>
      </w:r>
      <w:r w:rsidRPr="00674ECF">
        <w:rPr>
          <w:rFonts w:cs="Times New Roman" w:hint="cs"/>
          <w:rtl/>
        </w:rPr>
        <w:t>→</w:t>
      </w:r>
      <w:r w:rsidRPr="00674ECF">
        <w:rPr>
          <w:rtl/>
        </w:rPr>
        <w:t xml:space="preserve"> </w:t>
      </w:r>
      <w:r w:rsidRPr="00674ECF">
        <w:rPr>
          <w:rFonts w:ascii="IRANSansWeb(FaNum) Light" w:hAnsi="IRANSansWeb(FaNum) Light" w:hint="cs"/>
          <w:rtl/>
        </w:rPr>
        <w:t>باتری</w:t>
      </w:r>
    </w:p>
    <w:p w14:paraId="580B8C20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اگر کلید باز</w:t>
      </w:r>
      <w:r w:rsidRPr="00575674">
        <w:t xml:space="preserve"> (OFF) </w:t>
      </w:r>
      <w:r w:rsidRPr="00674ECF">
        <w:rPr>
          <w:rtl/>
        </w:rPr>
        <w:t>باشد، مسیر قطع می‌شود</w:t>
      </w:r>
      <w:r w:rsidRPr="00575674">
        <w:t>:</w:t>
      </w:r>
    </w:p>
    <w:p w14:paraId="4E0B9D1D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 xml:space="preserve">باتری </w:t>
      </w:r>
      <w:r w:rsidRPr="00674ECF">
        <w:rPr>
          <w:rFonts w:cs="Times New Roman" w:hint="cs"/>
          <w:rtl/>
        </w:rPr>
        <w:t>→</w:t>
      </w:r>
      <w:r w:rsidRPr="00674ECF">
        <w:rPr>
          <w:rtl/>
        </w:rPr>
        <w:t xml:space="preserve"> </w:t>
      </w:r>
      <w:r w:rsidRPr="00674ECF">
        <w:rPr>
          <w:rFonts w:ascii="Segoe UI Symbol" w:hAnsi="Segoe UI Symbol" w:cs="Segoe UI Symbol" w:hint="cs"/>
          <w:rtl/>
        </w:rPr>
        <w:t>✕</w:t>
      </w:r>
      <w:r w:rsidRPr="00674ECF">
        <w:rPr>
          <w:rtl/>
        </w:rPr>
        <w:t xml:space="preserve"> </w:t>
      </w:r>
      <w:r w:rsidRPr="00674ECF">
        <w:rPr>
          <w:rFonts w:cs="Times New Roman" w:hint="cs"/>
          <w:rtl/>
        </w:rPr>
        <w:t>→</w:t>
      </w:r>
      <w:r w:rsidRPr="00674ECF">
        <w:rPr>
          <w:rtl/>
        </w:rPr>
        <w:t xml:space="preserve"> </w:t>
      </w:r>
      <w:r w:rsidRPr="00674ECF">
        <w:rPr>
          <w:rFonts w:ascii="IRANSansWeb(FaNum) Light" w:hAnsi="IRANSansWeb(FaNum) Light" w:hint="cs"/>
          <w:rtl/>
        </w:rPr>
        <w:t>لامپ</w:t>
      </w:r>
    </w:p>
    <w:p w14:paraId="2E97342F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در نتیجه</w:t>
      </w:r>
      <w:r w:rsidRPr="00575674">
        <w:t>:</w:t>
      </w:r>
    </w:p>
    <w:p w14:paraId="429AFA5F" w14:textId="77777777" w:rsidR="00674ECF" w:rsidRPr="00575674" w:rsidRDefault="00674ECF" w:rsidP="009A2AC0">
      <w:pPr>
        <w:ind w:left="360" w:hanging="360"/>
      </w:pPr>
      <w:r w:rsidRPr="00575674">
        <w:t>I=0A</w:t>
      </w:r>
    </w:p>
    <w:p w14:paraId="63A055BE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و لامپ روشن نمی‌شود</w:t>
      </w:r>
      <w:r w:rsidRPr="00575674">
        <w:t>.</w:t>
      </w:r>
    </w:p>
    <w:p w14:paraId="22618486" w14:textId="77777777" w:rsidR="00674ECF" w:rsidRPr="00575674" w:rsidRDefault="00674ECF" w:rsidP="009A2AC0">
      <w:pPr>
        <w:ind w:left="360" w:hanging="360"/>
      </w:pPr>
      <w:r w:rsidRPr="00674ECF">
        <w:rPr>
          <w:rtl/>
        </w:rPr>
        <w:t>مدار باز در یک کلید</w:t>
      </w:r>
    </w:p>
    <w:p w14:paraId="1225BFC1" w14:textId="77777777" w:rsidR="00674ECF" w:rsidRPr="00EE1A77" w:rsidRDefault="00674ECF" w:rsidP="009A2AC0">
      <w:pPr>
        <w:ind w:left="360" w:hanging="360"/>
      </w:pPr>
      <w:r w:rsidRPr="00674ECF">
        <w:rPr>
          <w:rtl/>
        </w:rPr>
        <w:t>وقتی کلید را باز می‌کنیم</w:t>
      </w:r>
      <w:r w:rsidRPr="00674EC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4ECF" w:rsidRPr="00EE1A77" w14:paraId="36BCA6B9" w14:textId="77777777" w:rsidTr="00674ECF">
        <w:tc>
          <w:tcPr>
            <w:tcW w:w="9350" w:type="dxa"/>
          </w:tcPr>
          <w:p w14:paraId="4E01122A" w14:textId="77777777" w:rsidR="00674ECF" w:rsidRPr="00EE1A77" w:rsidRDefault="00674EC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Open Switch</w:t>
            </w:r>
          </w:p>
          <w:p w14:paraId="1A22AFD9" w14:textId="77777777" w:rsidR="00674ECF" w:rsidRPr="00EE1A77" w:rsidRDefault="00674ECF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  ┌──/ ──┐</w:t>
            </w:r>
          </w:p>
          <w:p w14:paraId="3FC0E276" w14:textId="77777777" w:rsidR="00674ECF" w:rsidRPr="00EE1A77" w:rsidRDefault="00674ECF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  │      │</w:t>
            </w:r>
          </w:p>
          <w:p w14:paraId="65BC9F68" w14:textId="77777777" w:rsidR="00674ECF" w:rsidRPr="00EE1A77" w:rsidRDefault="00674ECF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+  │      │  -</w:t>
            </w:r>
          </w:p>
          <w:p w14:paraId="103C511F" w14:textId="77777777" w:rsidR="00674ECF" w:rsidRPr="00EE1A77" w:rsidRDefault="00674ECF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────┴──────┴────</w:t>
            </w:r>
          </w:p>
          <w:p w14:paraId="36B0C685" w14:textId="7500BACC" w:rsidR="00674ECF" w:rsidRPr="00EE1A77" w:rsidRDefault="00674EC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Battery</w:t>
            </w:r>
          </w:p>
        </w:tc>
      </w:tr>
    </w:tbl>
    <w:p w14:paraId="16CEEC66" w14:textId="77777777" w:rsidR="00674ECF" w:rsidRPr="00674ECF" w:rsidRDefault="00674ECF" w:rsidP="009A2AC0">
      <w:pPr>
        <w:bidi w:val="0"/>
        <w:ind w:left="360" w:hanging="360"/>
      </w:pPr>
    </w:p>
    <w:p w14:paraId="0B096113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دو سر کلید ممکن است اختلاف پتانسیل (ولتاژ) داشته باشند، اما چون مسیر جریان قطع است</w:t>
      </w:r>
      <w:r w:rsidRPr="00674ECF">
        <w:t>:</w:t>
      </w:r>
    </w:p>
    <w:p w14:paraId="7D392EAD" w14:textId="77777777" w:rsidR="000D43B4" w:rsidRPr="00EE1A77" w:rsidRDefault="00674ECF" w:rsidP="009A2AC0">
      <w:pPr>
        <w:ind w:left="360" w:hanging="360"/>
      </w:pPr>
      <w:r w:rsidRPr="00674ECF">
        <w:t>I=0</w:t>
      </w:r>
    </w:p>
    <w:p w14:paraId="3577B4EB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این نکته بسیار مهم است</w:t>
      </w:r>
      <w:r w:rsidRPr="00674ECF">
        <w:t>:</w:t>
      </w:r>
    </w:p>
    <w:p w14:paraId="4C646FBE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lastRenderedPageBreak/>
        <w:t>مدار باز به این معنی نیست که ولتاژ صفر است؛ ممکن است ولتاژ وجود داشته باشد، اما جریان عبور نمی‌کند</w:t>
      </w:r>
      <w:r w:rsidRPr="00674ECF">
        <w:t>.</w:t>
      </w:r>
    </w:p>
    <w:p w14:paraId="0DE5B88E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مثال مهم: سیم قطع‌شده</w:t>
      </w:r>
    </w:p>
    <w:p w14:paraId="40E5D349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اگر یک سیم در مدار قطع شود</w:t>
      </w:r>
      <w:r w:rsidRPr="00674ECF">
        <w:t>:</w:t>
      </w:r>
    </w:p>
    <w:p w14:paraId="4BE77E19" w14:textId="77777777" w:rsidR="00674ECF" w:rsidRPr="00674ECF" w:rsidRDefault="00674ECF" w:rsidP="009A2AC0">
      <w:pPr>
        <w:ind w:left="360" w:hanging="360"/>
      </w:pPr>
      <w:r w:rsidRPr="00674ECF">
        <w:t xml:space="preserve">+12V ─── Lamp ─── </w:t>
      </w:r>
      <w:r w:rsidRPr="00674ECF">
        <w:rPr>
          <w:rFonts w:ascii="Segoe UI Symbol" w:hAnsi="Segoe UI Symbol" w:cs="Segoe UI Symbol"/>
        </w:rPr>
        <w:t>✕</w:t>
      </w:r>
      <w:r w:rsidRPr="00674ECF">
        <w:t xml:space="preserve"> </w:t>
      </w:r>
      <w:r w:rsidRPr="00674ECF">
        <w:rPr>
          <w:rFonts w:cs="Times New Roman"/>
        </w:rPr>
        <w:t>───</w:t>
      </w:r>
      <w:r w:rsidRPr="00674ECF">
        <w:t xml:space="preserve"> 0V</w:t>
      </w:r>
    </w:p>
    <w:p w14:paraId="0ADD521D" w14:textId="183C527E" w:rsidR="00674ECF" w:rsidRPr="00674ECF" w:rsidRDefault="00674ECF" w:rsidP="009A2AC0">
      <w:pPr>
        <w:ind w:left="360" w:hanging="360"/>
      </w:pPr>
      <w:r w:rsidRPr="00674ECF">
        <w:t>↑</w:t>
      </w:r>
    </w:p>
    <w:p w14:paraId="67A3CB85" w14:textId="5D356A69" w:rsidR="00674ECF" w:rsidRPr="00674ECF" w:rsidRDefault="00674ECF" w:rsidP="009A2AC0">
      <w:pPr>
        <w:ind w:left="360" w:hanging="360"/>
      </w:pPr>
      <w:r w:rsidRPr="00674ECF">
        <w:rPr>
          <w:rtl/>
        </w:rPr>
        <w:t>مدار باز</w:t>
      </w:r>
    </w:p>
    <w:p w14:paraId="11C394DF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مسیر جریان قطع شده است، بنابراین</w:t>
      </w:r>
      <w:r w:rsidRPr="00674ECF">
        <w:t>:</w:t>
      </w:r>
    </w:p>
    <w:p w14:paraId="6BCA37D5" w14:textId="77777777" w:rsidR="000D43B4" w:rsidRPr="00EE1A77" w:rsidRDefault="00674ECF" w:rsidP="009A2AC0">
      <w:pPr>
        <w:ind w:left="360" w:hanging="360"/>
      </w:pPr>
      <w:r w:rsidRPr="00674ECF">
        <w:t>I=0A</w:t>
      </w:r>
    </w:p>
    <w:p w14:paraId="164FE546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اما ممکن است در محل قطع‌شدگی، اختلاف پتانسیل قابل توجهی وجود داشته باشد</w:t>
      </w:r>
      <w:r w:rsidRPr="00674ECF">
        <w:t>.</w:t>
      </w:r>
    </w:p>
    <w:p w14:paraId="4250B2E1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مدار باز در مقابل اتصال کوتاه</w:t>
      </w:r>
    </w:p>
    <w:p w14:paraId="2CEB48EB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این دو مفهوم را بهتر است همزمان یاد بگیریم</w:t>
      </w:r>
      <w:r w:rsidRPr="00674EC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2305"/>
        <w:gridCol w:w="3009"/>
      </w:tblGrid>
      <w:tr w:rsidR="00674ECF" w:rsidRPr="00674ECF" w14:paraId="29AE3E35" w14:textId="77777777" w:rsidTr="000D43B4">
        <w:tc>
          <w:tcPr>
            <w:tcW w:w="0" w:type="auto"/>
            <w:hideMark/>
          </w:tcPr>
          <w:p w14:paraId="5959176B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حالت</w:t>
            </w:r>
          </w:p>
        </w:tc>
        <w:tc>
          <w:tcPr>
            <w:tcW w:w="0" w:type="auto"/>
            <w:hideMark/>
          </w:tcPr>
          <w:p w14:paraId="49E4389D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مسیر جریان</w:t>
            </w:r>
          </w:p>
        </w:tc>
        <w:tc>
          <w:tcPr>
            <w:tcW w:w="0" w:type="auto"/>
            <w:hideMark/>
          </w:tcPr>
          <w:p w14:paraId="535CC995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جریان</w:t>
            </w:r>
          </w:p>
        </w:tc>
      </w:tr>
      <w:tr w:rsidR="00674ECF" w:rsidRPr="00674ECF" w14:paraId="3B4BE484" w14:textId="77777777" w:rsidTr="000D43B4">
        <w:tc>
          <w:tcPr>
            <w:tcW w:w="0" w:type="auto"/>
            <w:hideMark/>
          </w:tcPr>
          <w:p w14:paraId="1C95525F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مدار باز</w:t>
            </w:r>
            <w:r w:rsidRPr="00674ECF">
              <w:t xml:space="preserve"> (Open Circuit)</w:t>
            </w:r>
          </w:p>
        </w:tc>
        <w:tc>
          <w:tcPr>
            <w:tcW w:w="0" w:type="auto"/>
            <w:hideMark/>
          </w:tcPr>
          <w:p w14:paraId="2785B532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قطع است</w:t>
            </w:r>
          </w:p>
        </w:tc>
        <w:tc>
          <w:tcPr>
            <w:tcW w:w="0" w:type="auto"/>
            <w:hideMark/>
          </w:tcPr>
          <w:p w14:paraId="4F84F8DC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تقریباً صفر</w:t>
            </w:r>
          </w:p>
        </w:tc>
      </w:tr>
      <w:tr w:rsidR="00674ECF" w:rsidRPr="00674ECF" w14:paraId="2640B812" w14:textId="77777777" w:rsidTr="000D43B4">
        <w:tc>
          <w:tcPr>
            <w:tcW w:w="0" w:type="auto"/>
            <w:hideMark/>
          </w:tcPr>
          <w:p w14:paraId="698A7890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مدار بسته</w:t>
            </w:r>
            <w:r w:rsidRPr="00674ECF">
              <w:t xml:space="preserve"> (Closed Circuit)</w:t>
            </w:r>
          </w:p>
        </w:tc>
        <w:tc>
          <w:tcPr>
            <w:tcW w:w="0" w:type="auto"/>
            <w:hideMark/>
          </w:tcPr>
          <w:p w14:paraId="004019A3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برقرار است</w:t>
            </w:r>
          </w:p>
        </w:tc>
        <w:tc>
          <w:tcPr>
            <w:tcW w:w="0" w:type="auto"/>
            <w:hideMark/>
          </w:tcPr>
          <w:p w14:paraId="36243637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می‌تواند جریان عبور کند</w:t>
            </w:r>
          </w:p>
        </w:tc>
      </w:tr>
      <w:tr w:rsidR="00674ECF" w:rsidRPr="00674ECF" w14:paraId="77A5A124" w14:textId="77777777" w:rsidTr="000D43B4">
        <w:tc>
          <w:tcPr>
            <w:tcW w:w="0" w:type="auto"/>
            <w:hideMark/>
          </w:tcPr>
          <w:p w14:paraId="1BE25578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اتصال کوتاه</w:t>
            </w:r>
            <w:r w:rsidRPr="00674ECF">
              <w:t xml:space="preserve"> (Short Circuit)</w:t>
            </w:r>
          </w:p>
        </w:tc>
        <w:tc>
          <w:tcPr>
            <w:tcW w:w="0" w:type="auto"/>
            <w:hideMark/>
          </w:tcPr>
          <w:p w14:paraId="54F5A8A5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مسیر بسیار کم‌مقاومت</w:t>
            </w:r>
          </w:p>
        </w:tc>
        <w:tc>
          <w:tcPr>
            <w:tcW w:w="0" w:type="auto"/>
            <w:hideMark/>
          </w:tcPr>
          <w:p w14:paraId="6F53A9CA" w14:textId="77777777" w:rsidR="00674ECF" w:rsidRPr="00674ECF" w:rsidRDefault="00674ECF" w:rsidP="009A2AC0">
            <w:pPr>
              <w:ind w:left="360" w:hanging="360"/>
            </w:pPr>
            <w:r w:rsidRPr="00674ECF">
              <w:rPr>
                <w:rtl/>
              </w:rPr>
              <w:t>جریان می‌تواند بسیار زیاد شود</w:t>
            </w:r>
          </w:p>
        </w:tc>
      </w:tr>
    </w:tbl>
    <w:p w14:paraId="2823DE89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از دید ایده‌آل</w:t>
      </w:r>
      <w:r w:rsidRPr="00674ECF">
        <w:t>:</w:t>
      </w:r>
    </w:p>
    <w:p w14:paraId="031CFC60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مدار باز</w:t>
      </w:r>
      <w:r w:rsidRPr="00674ECF">
        <w:t>:</w:t>
      </w:r>
    </w:p>
    <w:p w14:paraId="105160D9" w14:textId="77777777" w:rsidR="000D43B4" w:rsidRPr="00EE1A77" w:rsidRDefault="00674ECF" w:rsidP="009A2AC0">
      <w:pPr>
        <w:ind w:left="360" w:hanging="360"/>
      </w:pPr>
      <w:r w:rsidRPr="00674ECF">
        <w:t>R→∞</w:t>
      </w:r>
    </w:p>
    <w:p w14:paraId="525FA6C3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بنابراین</w:t>
      </w:r>
      <w:r w:rsidRPr="00674ECF">
        <w:t>:</w:t>
      </w:r>
    </w:p>
    <w:p w14:paraId="337AED4E" w14:textId="0DEE98D7" w:rsidR="000D43B4" w:rsidRPr="00EE1A77" w:rsidRDefault="00674ECF" w:rsidP="009A2AC0">
      <w:pPr>
        <w:ind w:left="360" w:hanging="360"/>
      </w:pPr>
      <w:r w:rsidRPr="00674ECF">
        <w:t>I=V</w:t>
      </w:r>
      <w:r w:rsidR="000D43B4" w:rsidRPr="00EE1A77">
        <w:t>/</w:t>
      </w:r>
      <w:r w:rsidRPr="00674ECF">
        <w:t>R→0</w:t>
      </w:r>
    </w:p>
    <w:p w14:paraId="5BCB33FE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اتصال کوتاه</w:t>
      </w:r>
      <w:r w:rsidRPr="00674ECF">
        <w:t>:</w:t>
      </w:r>
    </w:p>
    <w:p w14:paraId="2248CF4C" w14:textId="77777777" w:rsidR="000D43B4" w:rsidRPr="00EE1A77" w:rsidRDefault="00674ECF" w:rsidP="009A2AC0">
      <w:pPr>
        <w:ind w:left="360" w:hanging="360"/>
      </w:pPr>
      <w:r w:rsidRPr="00674ECF">
        <w:t>R→0</w:t>
      </w:r>
    </w:p>
    <w:p w14:paraId="307B2BD4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و در صورت وجود منبع مناسب، جریان می‌تواند بسیار بزرگ شود</w:t>
      </w:r>
      <w:r w:rsidRPr="00674ECF">
        <w:t>.</w:t>
      </w:r>
    </w:p>
    <w:p w14:paraId="004D2C07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lastRenderedPageBreak/>
        <w:t>نکته کلیدی برای دانشجو</w:t>
      </w:r>
    </w:p>
    <w:p w14:paraId="2B9EAB03" w14:textId="77777777" w:rsidR="00674ECF" w:rsidRPr="00674ECF" w:rsidRDefault="00674ECF" w:rsidP="009A2AC0">
      <w:pPr>
        <w:ind w:left="360" w:hanging="360"/>
      </w:pPr>
      <w:r w:rsidRPr="00674ECF">
        <w:t>Open Circuit ≠ No Voltage</w:t>
      </w:r>
    </w:p>
    <w:p w14:paraId="01135ADA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بلکه</w:t>
      </w:r>
      <w:r w:rsidRPr="00674ECF">
        <w:t>:</w:t>
      </w:r>
    </w:p>
    <w:p w14:paraId="398849E9" w14:textId="77777777" w:rsidR="00E15969" w:rsidRPr="00EE1A77" w:rsidRDefault="00674ECF" w:rsidP="009A2AC0">
      <w:pPr>
        <w:ind w:left="360" w:hanging="360"/>
      </w:pPr>
      <w:r w:rsidRPr="00674ECF">
        <w:t>Open Circuit</w:t>
      </w:r>
      <w:r w:rsidRPr="00674ECF">
        <w:rPr>
          <w:rFonts w:ascii="Cambria Math" w:hAnsi="Cambria Math" w:cs="Cambria Math"/>
        </w:rPr>
        <w:t>⇒</w:t>
      </w:r>
      <w:r w:rsidRPr="00674ECF">
        <w:t>I=0</w:t>
      </w:r>
    </w:p>
    <w:p w14:paraId="7CC698D6" w14:textId="77777777" w:rsidR="00674ECF" w:rsidRPr="00674ECF" w:rsidRDefault="00674ECF" w:rsidP="009A2AC0">
      <w:pPr>
        <w:ind w:left="360" w:hanging="360"/>
      </w:pPr>
      <w:r w:rsidRPr="00674ECF">
        <w:rPr>
          <w:rtl/>
        </w:rPr>
        <w:t>ممکن است ولتاژ وجود داشته باشد، ولی جریان وجود نداشته باشد</w:t>
      </w:r>
      <w:r w:rsidRPr="00674ECF">
        <w:t>.</w:t>
      </w:r>
    </w:p>
    <w:p w14:paraId="43DCE9A0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اتصال کوتاه</w:t>
      </w:r>
      <w:r w:rsidRPr="00575674">
        <w:rPr>
          <w:lang w:val="en-US"/>
        </w:rPr>
        <w:t xml:space="preserve"> - Short Circuit:</w:t>
      </w:r>
    </w:p>
    <w:p w14:paraId="5D78F18F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اتصال کوتاه</w:t>
      </w:r>
      <w:r w:rsidRPr="00575674">
        <w:t xml:space="preserve"> (Short Circuit) </w:t>
      </w:r>
      <w:r w:rsidRPr="00E15969">
        <w:rPr>
          <w:rtl/>
        </w:rPr>
        <w:t>زمانی اتفاق می‌افتد که دو نقطه از یک مدار که نباید مستقیماً به هم متصل باشند، توسط یک مسیر با مقاومت بسیار کم به یکدیگر وصل شوند</w:t>
      </w:r>
      <w:r w:rsidRPr="00575674">
        <w:t>.</w:t>
      </w:r>
    </w:p>
    <w:p w14:paraId="03D7DC49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به زبان ساده</w:t>
      </w:r>
      <w:r w:rsidRPr="00575674">
        <w:t>:</w:t>
      </w:r>
    </w:p>
    <w:p w14:paraId="0B2A8E20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اتصال کوتاه یعنی جریان به‌جای عبور از مسیر طراحی‌شده، یک مسیر بسیار کم‌مقاومت و ناخواسته پیدا کند</w:t>
      </w:r>
      <w:r w:rsidRPr="00575674">
        <w:t>.</w:t>
      </w:r>
    </w:p>
    <w:p w14:paraId="7A9B1E8A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مثال ساده</w:t>
      </w:r>
    </w:p>
    <w:p w14:paraId="2BEF87D3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فرض کنیم یک باتری 12 ولتی داریم و یک لامپ به آن متصل است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969" w:rsidRPr="00EE1A77" w14:paraId="048C7167" w14:textId="77777777" w:rsidTr="00E15969">
        <w:tc>
          <w:tcPr>
            <w:tcW w:w="9350" w:type="dxa"/>
          </w:tcPr>
          <w:p w14:paraId="46E1CFF1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lang w:val="fr-FR"/>
              </w:rPr>
            </w:pPr>
            <w:r w:rsidRPr="00575674">
              <w:t xml:space="preserve">       </w:t>
            </w:r>
            <w:r w:rsidRPr="00EE1A77">
              <w:rPr>
                <w:lang w:val="fr-FR"/>
              </w:rPr>
              <w:t>Lamp</w:t>
            </w:r>
          </w:p>
          <w:p w14:paraId="5FF33447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rtl/>
                <w:lang w:val="fr-FR"/>
              </w:rPr>
            </w:pPr>
            <w:r w:rsidRPr="00EE1A77">
              <w:rPr>
                <w:lang w:val="fr-FR"/>
              </w:rPr>
              <w:t xml:space="preserve"> + ────( </w:t>
            </w:r>
            <w:r w:rsidRPr="00EE1A77">
              <w:rPr>
                <w:rFonts w:ascii="Segoe UI Emoji" w:hAnsi="Segoe UI Emoji" w:cs="Segoe UI Emoji"/>
                <w:lang w:val="fr-FR"/>
              </w:rPr>
              <w:t>💡</w:t>
            </w:r>
            <w:r w:rsidRPr="00EE1A77">
              <w:rPr>
                <w:lang w:val="fr-FR"/>
              </w:rPr>
              <w:t xml:space="preserve"> )────┐</w:t>
            </w:r>
          </w:p>
          <w:p w14:paraId="10297EEF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rtl/>
                <w:lang w:val="fr-FR"/>
              </w:rPr>
            </w:pPr>
            <w:r w:rsidRPr="00EE1A77">
              <w:rPr>
                <w:lang w:val="fr-FR"/>
              </w:rPr>
              <w:t xml:space="preserve"> │               │</w:t>
            </w:r>
          </w:p>
          <w:p w14:paraId="22F742F6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lang w:val="fr-FR"/>
              </w:rPr>
            </w:pPr>
            <w:r w:rsidRPr="00EE1A77">
              <w:rPr>
                <w:lang w:val="fr-FR"/>
              </w:rPr>
              <w:t xml:space="preserve"> │    Battery    │</w:t>
            </w:r>
          </w:p>
          <w:p w14:paraId="02D08A53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rtl/>
                <w:lang w:val="fr-FR"/>
              </w:rPr>
            </w:pPr>
            <w:r w:rsidRPr="00EE1A77">
              <w:rPr>
                <w:lang w:val="fr-FR"/>
              </w:rPr>
              <w:t xml:space="preserve"> └───────┬───────┘</w:t>
            </w:r>
          </w:p>
          <w:p w14:paraId="77AB5FF0" w14:textId="1557330C" w:rsidR="00E15969" w:rsidRPr="00EE1A77" w:rsidRDefault="00E15969" w:rsidP="009A2AC0">
            <w:pPr>
              <w:pStyle w:val="code"/>
              <w:ind w:left="360" w:hanging="360"/>
              <w:rPr>
                <w:bCs w:val="0"/>
                <w:lang w:val="fr-FR"/>
              </w:rPr>
            </w:pPr>
            <w:r w:rsidRPr="00EE1A77">
              <w:rPr>
                <w:lang w:val="fr-FR"/>
              </w:rPr>
              <w:t xml:space="preserve">         -</w:t>
            </w:r>
          </w:p>
        </w:tc>
      </w:tr>
    </w:tbl>
    <w:p w14:paraId="5C5D7184" w14:textId="77777777" w:rsidR="00E15969" w:rsidRPr="00E15969" w:rsidRDefault="00E15969" w:rsidP="009A2AC0">
      <w:pPr>
        <w:bidi w:val="0"/>
        <w:ind w:left="360" w:hanging="360"/>
      </w:pPr>
    </w:p>
    <w:p w14:paraId="60968C99" w14:textId="69A26389" w:rsidR="00E15969" w:rsidRPr="00E15969" w:rsidRDefault="00E15969" w:rsidP="009A2AC0">
      <w:pPr>
        <w:ind w:left="360" w:hanging="360"/>
      </w:pPr>
      <w:r w:rsidRPr="00E15969">
        <w:rPr>
          <w:rtl/>
        </w:rPr>
        <w:t>جریان باید از لامپ عبور کند</w:t>
      </w:r>
      <w:r w:rsidRPr="00E15969">
        <w:t>.</w:t>
      </w:r>
    </w:p>
    <w:p w14:paraId="0A9CB2B6" w14:textId="77777777" w:rsidR="00E15969" w:rsidRPr="00EE1A77" w:rsidRDefault="00E15969" w:rsidP="009A2AC0">
      <w:pPr>
        <w:ind w:left="360" w:hanging="360"/>
      </w:pPr>
      <w:r w:rsidRPr="00E15969">
        <w:rPr>
          <w:rtl/>
        </w:rPr>
        <w:t>اما اگر دو سر لامپ را با یک سیم مستقیماً به هم وصل کنیم</w:t>
      </w:r>
      <w:r w:rsidRPr="00E1596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969" w:rsidRPr="00EE1A77" w14:paraId="562DD61E" w14:textId="77777777" w:rsidTr="00E15969">
        <w:tc>
          <w:tcPr>
            <w:tcW w:w="9350" w:type="dxa"/>
          </w:tcPr>
          <w:p w14:paraId="70716367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lang w:val="fr-FR"/>
              </w:rPr>
            </w:pPr>
            <w:r w:rsidRPr="00EE1A77">
              <w:rPr>
                <w:lang w:val="fr-FR"/>
              </w:rPr>
              <w:t xml:space="preserve">       Lamp</w:t>
            </w:r>
          </w:p>
          <w:p w14:paraId="48FF5589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rtl/>
                <w:lang w:val="fr-FR"/>
              </w:rPr>
            </w:pPr>
            <w:r w:rsidRPr="00EE1A77">
              <w:rPr>
                <w:lang w:val="fr-FR"/>
              </w:rPr>
              <w:t xml:space="preserve"> + ────( </w:t>
            </w:r>
            <w:r w:rsidRPr="00EE1A77">
              <w:rPr>
                <w:rFonts w:ascii="Segoe UI Emoji" w:hAnsi="Segoe UI Emoji" w:cs="Segoe UI Emoji"/>
                <w:lang w:val="fr-FR"/>
              </w:rPr>
              <w:t>💡</w:t>
            </w:r>
            <w:r w:rsidRPr="00EE1A77">
              <w:rPr>
                <w:lang w:val="fr-FR"/>
              </w:rPr>
              <w:t xml:space="preserve"> )────┐</w:t>
            </w:r>
          </w:p>
          <w:p w14:paraId="06815100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rtl/>
                <w:lang w:val="fr-FR"/>
              </w:rPr>
            </w:pPr>
            <w:r w:rsidRPr="00EE1A77">
              <w:rPr>
                <w:lang w:val="fr-FR"/>
              </w:rPr>
              <w:t xml:space="preserve"> │       │       │</w:t>
            </w:r>
          </w:p>
          <w:p w14:paraId="2A0D1384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rtl/>
                <w:lang w:val="fr-FR"/>
              </w:rPr>
            </w:pPr>
            <w:r w:rsidRPr="00EE1A77">
              <w:rPr>
                <w:lang w:val="fr-FR"/>
              </w:rPr>
              <w:t xml:space="preserve"> │       └───────┤</w:t>
            </w:r>
          </w:p>
          <w:p w14:paraId="52B2705D" w14:textId="77777777" w:rsidR="00E15969" w:rsidRPr="00EE1A77" w:rsidRDefault="00E15969" w:rsidP="009A2AC0">
            <w:pPr>
              <w:pStyle w:val="code"/>
              <w:ind w:left="360" w:hanging="360"/>
              <w:rPr>
                <w:bCs w:val="0"/>
                <w:lang w:val="fr-FR"/>
              </w:rPr>
            </w:pPr>
            <w:r w:rsidRPr="00EE1A77">
              <w:rPr>
                <w:lang w:val="fr-FR"/>
              </w:rPr>
              <w:t xml:space="preserve"> │    Battery    │</w:t>
            </w:r>
          </w:p>
          <w:p w14:paraId="5BF4B76E" w14:textId="228D8F95" w:rsidR="00E15969" w:rsidRPr="00EE1A77" w:rsidRDefault="00E15969" w:rsidP="009A2AC0">
            <w:pPr>
              <w:pStyle w:val="code"/>
              <w:ind w:left="360" w:hanging="360"/>
              <w:rPr>
                <w:bCs w:val="0"/>
                <w:lang w:val="fr-FR"/>
              </w:rPr>
            </w:pPr>
            <w:r w:rsidRPr="00EE1A77">
              <w:rPr>
                <w:lang w:val="fr-FR"/>
              </w:rPr>
              <w:t xml:space="preserve"> └───────────────┘</w:t>
            </w:r>
          </w:p>
        </w:tc>
      </w:tr>
    </w:tbl>
    <w:p w14:paraId="61B5B594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سیم مقاومت بسیار کمی دارد، بنابراین جریان مسیر کوتاه و کم‌مقاومت را انتخاب می‌کند</w:t>
      </w:r>
      <w:r w:rsidRPr="00575674">
        <w:t>.</w:t>
      </w:r>
    </w:p>
    <w:p w14:paraId="1303CA1B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lastRenderedPageBreak/>
        <w:t>در حالت ایده‌آل</w:t>
      </w:r>
      <w:r w:rsidRPr="00575674">
        <w:t>:</w:t>
      </w:r>
    </w:p>
    <w:p w14:paraId="76AFB9F6" w14:textId="77777777" w:rsidR="00E15969" w:rsidRPr="00EE1A77" w:rsidRDefault="00E15969" w:rsidP="009A2AC0">
      <w:pPr>
        <w:ind w:left="360" w:hanging="360"/>
      </w:pPr>
      <w:r w:rsidRPr="00575674">
        <w:t>Rshort=0</w:t>
      </w:r>
      <w:r w:rsidRPr="00E15969">
        <w:t>Ω</w:t>
      </w:r>
    </w:p>
    <w:p w14:paraId="5F0CC362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طبق قانون اهم</w:t>
      </w:r>
      <w:r w:rsidRPr="00E15969">
        <w:t>:</w:t>
      </w:r>
    </w:p>
    <w:p w14:paraId="55B8126B" w14:textId="11A786B7" w:rsidR="00E15969" w:rsidRPr="00EE1A77" w:rsidRDefault="00E15969" w:rsidP="009A2AC0">
      <w:pPr>
        <w:ind w:left="360" w:hanging="360"/>
      </w:pPr>
      <w:r w:rsidRPr="00E15969">
        <w:t>I=V</w:t>
      </w:r>
      <w:r w:rsidRPr="00EE1A77">
        <w:t>/</w:t>
      </w:r>
      <w:r w:rsidRPr="00E15969">
        <w:t>R</w:t>
      </w:r>
    </w:p>
    <w:p w14:paraId="199245A0" w14:textId="63348785" w:rsidR="00E15969" w:rsidRPr="00E15969" w:rsidRDefault="00E15969" w:rsidP="009A2AC0">
      <w:pPr>
        <w:ind w:left="360" w:hanging="360"/>
      </w:pPr>
      <w:r w:rsidRPr="00E15969">
        <w:rPr>
          <w:rtl/>
        </w:rPr>
        <w:t xml:space="preserve">بنابراین اگر واقعاً </w:t>
      </w:r>
      <w:r w:rsidRPr="00E15969">
        <w:t xml:space="preserve">R=0 </w:t>
      </w:r>
      <w:r w:rsidRPr="00E15969">
        <w:rPr>
          <w:rtl/>
        </w:rPr>
        <w:t>باشد، از نظر تئوری جریان به سمت بی‌نهایت می‌رود</w:t>
      </w:r>
      <w:r w:rsidRPr="00E15969">
        <w:t>.</w:t>
      </w:r>
    </w:p>
    <w:p w14:paraId="1B85BAA2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البته در دنیای واقعی مقاومت صفر نیست؛ مقاومت سیم، باتری و سایر اجزا وجود دارد. با این حال جریان می‌تواند بسیار زیاد و خطرناک شود</w:t>
      </w:r>
      <w:r w:rsidRPr="00575674">
        <w:t>.</w:t>
      </w:r>
    </w:p>
    <w:p w14:paraId="11E0F996" w14:textId="77777777" w:rsidR="00E15969" w:rsidRPr="00575674" w:rsidRDefault="00E15969" w:rsidP="009A2AC0">
      <w:pPr>
        <w:ind w:left="360" w:hanging="360"/>
      </w:pPr>
      <w:r w:rsidRPr="00E15969">
        <w:rPr>
          <w:rtl/>
        </w:rPr>
        <w:t>چرا اتصال کوتاه خطرناک است؟</w:t>
      </w:r>
    </w:p>
    <w:p w14:paraId="7ED3A9DC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جریان زیاد می‌تواند باعث</w:t>
      </w:r>
      <w:r w:rsidRPr="00E15969">
        <w:t>:</w:t>
      </w:r>
    </w:p>
    <w:p w14:paraId="192849DF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گرم شدن شدید سیم‌ها</w:t>
      </w:r>
    </w:p>
    <w:p w14:paraId="39A6A7AF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سوختن قطعات</w:t>
      </w:r>
    </w:p>
    <w:p w14:paraId="497BBCD7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آسیب به</w:t>
      </w:r>
      <w:r w:rsidRPr="00E15969">
        <w:t xml:space="preserve"> PCB</w:t>
      </w:r>
    </w:p>
    <w:p w14:paraId="2B085CE6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ذوب شدن سیم یا مسیرهای مسی</w:t>
      </w:r>
    </w:p>
    <w:p w14:paraId="7AE0A065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ایجاد جرقه</w:t>
      </w:r>
    </w:p>
    <w:p w14:paraId="16762F6A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آسیب به باتری</w:t>
      </w:r>
    </w:p>
    <w:p w14:paraId="4F05BE90" w14:textId="77777777" w:rsidR="00E15969" w:rsidRPr="00E15969" w:rsidRDefault="00E15969" w:rsidP="009A2AC0">
      <w:pPr>
        <w:pStyle w:val="ListParagraph"/>
        <w:numPr>
          <w:ilvl w:val="0"/>
          <w:numId w:val="168"/>
        </w:numPr>
        <w:ind w:left="360"/>
      </w:pPr>
      <w:r w:rsidRPr="00E15969">
        <w:rPr>
          <w:rtl/>
        </w:rPr>
        <w:t>و در شرایط خاص ایجاد آتش‌سوزی</w:t>
      </w:r>
    </w:p>
    <w:p w14:paraId="2A6C77F9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شود</w:t>
      </w:r>
      <w:r w:rsidRPr="00E15969">
        <w:t>.</w:t>
      </w:r>
    </w:p>
    <w:p w14:paraId="1E43673F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به همین دلیل مدارهای واقعی معمولاً از فیوز</w:t>
      </w:r>
      <w:r w:rsidRPr="00E15969">
        <w:t xml:space="preserve"> (Fuse)</w:t>
      </w:r>
      <w:r w:rsidRPr="00E15969">
        <w:rPr>
          <w:rtl/>
        </w:rPr>
        <w:t xml:space="preserve">، </w:t>
      </w:r>
      <w:r w:rsidRPr="00E15969">
        <w:t xml:space="preserve">Circuit Breaker </w:t>
      </w:r>
      <w:r w:rsidRPr="00E15969">
        <w:rPr>
          <w:rtl/>
        </w:rPr>
        <w:t>یا مدارهای حفاظت در برابر اضافه‌جریان استفاده می‌کنند</w:t>
      </w:r>
      <w:r w:rsidRPr="00E15969">
        <w:t>.</w:t>
      </w:r>
    </w:p>
    <w:p w14:paraId="1D62F2B5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یک نکته بسیار مهم</w:t>
      </w:r>
    </w:p>
    <w:p w14:paraId="7805BB5A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اتصال کوتاه به معنی «ولتاژ زیاد» نیست؛ به معنی مقاومت بسیار کم در مسیر جریان است</w:t>
      </w:r>
      <w:r w:rsidRPr="00E15969">
        <w:t>.</w:t>
      </w:r>
    </w:p>
    <w:p w14:paraId="0EF17558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مثلاً</w:t>
      </w:r>
      <w:r w:rsidRPr="00E15969">
        <w:t>:</w:t>
      </w:r>
    </w:p>
    <w:p w14:paraId="724DBCE4" w14:textId="77777777" w:rsidR="004B4AF2" w:rsidRPr="00EE1A77" w:rsidRDefault="00E15969" w:rsidP="009A2AC0">
      <w:pPr>
        <w:ind w:left="360" w:hanging="360"/>
      </w:pPr>
      <w:r w:rsidRPr="00E15969">
        <w:t>V=12V</w:t>
      </w:r>
    </w:p>
    <w:p w14:paraId="1350108F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اگر مقاومت مسیر</w:t>
      </w:r>
      <w:r w:rsidRPr="00E15969">
        <w:t>:</w:t>
      </w:r>
    </w:p>
    <w:p w14:paraId="5FC0DE2C" w14:textId="77777777" w:rsidR="004B4AF2" w:rsidRPr="00EE1A77" w:rsidRDefault="00E15969" w:rsidP="009A2AC0">
      <w:pPr>
        <w:ind w:left="360" w:hanging="360"/>
      </w:pPr>
      <w:r w:rsidRPr="00E15969">
        <w:lastRenderedPageBreak/>
        <w:t>R=0.1Ω</w:t>
      </w:r>
    </w:p>
    <w:p w14:paraId="3C0D402B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باشد</w:t>
      </w:r>
      <w:r w:rsidRPr="00E15969">
        <w:t>:</w:t>
      </w:r>
    </w:p>
    <w:p w14:paraId="19BB5B36" w14:textId="77777777" w:rsidR="00F7020A" w:rsidRPr="00EE1A77" w:rsidRDefault="00E15969" w:rsidP="009A2AC0">
      <w:pPr>
        <w:ind w:left="360" w:hanging="360"/>
      </w:pPr>
      <w:r w:rsidRPr="00E15969">
        <w:t>I=12</w:t>
      </w:r>
      <w:r w:rsidR="00F7020A" w:rsidRPr="00EE1A77">
        <w:t>/</w:t>
      </w:r>
      <w:r w:rsidRPr="00E15969">
        <w:t>0.1=120A</w:t>
      </w:r>
    </w:p>
    <w:p w14:paraId="7C2C5389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 xml:space="preserve">یعنی حتی یک منبع </w:t>
      </w:r>
      <w:r w:rsidRPr="00E15969">
        <w:t xml:space="preserve">12 </w:t>
      </w:r>
      <w:r w:rsidRPr="00E15969">
        <w:rPr>
          <w:rtl/>
        </w:rPr>
        <w:t>ولتی نیز در صورت اتصال کوتاه می‌تواند جریان بسیار بزرگی ایجاد کند</w:t>
      </w:r>
      <w:r w:rsidRPr="00E15969">
        <w:t>.</w:t>
      </w:r>
    </w:p>
    <w:p w14:paraId="14BDC0CC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تفاوت مدار باز و اتصال کوتاه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260"/>
        <w:gridCol w:w="3381"/>
      </w:tblGrid>
      <w:tr w:rsidR="00E15969" w:rsidRPr="00E15969" w14:paraId="0F804ACC" w14:textId="77777777" w:rsidTr="00F7020A">
        <w:tc>
          <w:tcPr>
            <w:tcW w:w="0" w:type="auto"/>
            <w:hideMark/>
          </w:tcPr>
          <w:p w14:paraId="4E9A0CB4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06E630E2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مدار باز</w:t>
            </w:r>
          </w:p>
        </w:tc>
        <w:tc>
          <w:tcPr>
            <w:tcW w:w="0" w:type="auto"/>
            <w:hideMark/>
          </w:tcPr>
          <w:p w14:paraId="47EDF943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اتصال کوتاه</w:t>
            </w:r>
          </w:p>
        </w:tc>
      </w:tr>
      <w:tr w:rsidR="00E15969" w:rsidRPr="00E15969" w14:paraId="001D1869" w14:textId="77777777" w:rsidTr="00F7020A">
        <w:tc>
          <w:tcPr>
            <w:tcW w:w="0" w:type="auto"/>
            <w:hideMark/>
          </w:tcPr>
          <w:p w14:paraId="47C22437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وضعیت مسیر</w:t>
            </w:r>
          </w:p>
        </w:tc>
        <w:tc>
          <w:tcPr>
            <w:tcW w:w="0" w:type="auto"/>
            <w:hideMark/>
          </w:tcPr>
          <w:p w14:paraId="7DF41CFB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قطع</w:t>
            </w:r>
          </w:p>
        </w:tc>
        <w:tc>
          <w:tcPr>
            <w:tcW w:w="0" w:type="auto"/>
            <w:hideMark/>
          </w:tcPr>
          <w:p w14:paraId="1908C292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مسیر ناخواسته و بسیار کم‌مقاومت</w:t>
            </w:r>
          </w:p>
        </w:tc>
      </w:tr>
      <w:tr w:rsidR="00E15969" w:rsidRPr="00E15969" w14:paraId="487E1836" w14:textId="77777777" w:rsidTr="00F7020A">
        <w:tc>
          <w:tcPr>
            <w:tcW w:w="0" w:type="auto"/>
            <w:hideMark/>
          </w:tcPr>
          <w:p w14:paraId="773E1E8D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مقاومت ایده‌آل</w:t>
            </w:r>
          </w:p>
        </w:tc>
        <w:tc>
          <w:tcPr>
            <w:tcW w:w="0" w:type="auto"/>
            <w:hideMark/>
          </w:tcPr>
          <w:p w14:paraId="25270016" w14:textId="3C14E8F6" w:rsidR="00E15969" w:rsidRPr="00E15969" w:rsidRDefault="00E15969" w:rsidP="009A2AC0">
            <w:pPr>
              <w:ind w:left="360" w:hanging="360"/>
            </w:pPr>
            <w:r w:rsidRPr="00E15969">
              <w:t>R→∞</w:t>
            </w:r>
            <w:r w:rsidR="00F7020A" w:rsidRPr="00EE1A77">
              <w:t xml:space="preserve"> </w:t>
            </w:r>
          </w:p>
        </w:tc>
        <w:tc>
          <w:tcPr>
            <w:tcW w:w="0" w:type="auto"/>
            <w:hideMark/>
          </w:tcPr>
          <w:p w14:paraId="643B0D67" w14:textId="0F797784" w:rsidR="00E15969" w:rsidRPr="00E15969" w:rsidRDefault="00E15969" w:rsidP="009A2AC0">
            <w:pPr>
              <w:bidi w:val="0"/>
              <w:ind w:left="360" w:hanging="360"/>
            </w:pPr>
            <w:r w:rsidRPr="00E15969">
              <w:t>R→0</w:t>
            </w:r>
          </w:p>
        </w:tc>
      </w:tr>
      <w:tr w:rsidR="00E15969" w:rsidRPr="00E15969" w14:paraId="317333C6" w14:textId="77777777" w:rsidTr="00F7020A">
        <w:tc>
          <w:tcPr>
            <w:tcW w:w="0" w:type="auto"/>
            <w:hideMark/>
          </w:tcPr>
          <w:p w14:paraId="2873A9C2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جریان ایده‌آل</w:t>
            </w:r>
          </w:p>
        </w:tc>
        <w:tc>
          <w:tcPr>
            <w:tcW w:w="0" w:type="auto"/>
            <w:hideMark/>
          </w:tcPr>
          <w:p w14:paraId="78443EA8" w14:textId="720991C8" w:rsidR="00E15969" w:rsidRPr="00E15969" w:rsidRDefault="00E15969" w:rsidP="009A2AC0">
            <w:pPr>
              <w:bidi w:val="0"/>
              <w:ind w:left="360" w:hanging="360"/>
            </w:pPr>
            <w:r w:rsidRPr="00E15969">
              <w:t>I=0</w:t>
            </w:r>
          </w:p>
        </w:tc>
        <w:tc>
          <w:tcPr>
            <w:tcW w:w="0" w:type="auto"/>
            <w:hideMark/>
          </w:tcPr>
          <w:p w14:paraId="6D24A24C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بسیار زیاد</w:t>
            </w:r>
          </w:p>
        </w:tc>
      </w:tr>
      <w:tr w:rsidR="00E15969" w:rsidRPr="00E15969" w14:paraId="0A640A45" w14:textId="77777777" w:rsidTr="00F7020A">
        <w:tc>
          <w:tcPr>
            <w:tcW w:w="0" w:type="auto"/>
            <w:hideMark/>
          </w:tcPr>
          <w:p w14:paraId="2B95F7A4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مثال</w:t>
            </w:r>
          </w:p>
        </w:tc>
        <w:tc>
          <w:tcPr>
            <w:tcW w:w="0" w:type="auto"/>
            <w:hideMark/>
          </w:tcPr>
          <w:p w14:paraId="334A17B6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کلید باز، سیم قطع‌شده</w:t>
            </w:r>
          </w:p>
        </w:tc>
        <w:tc>
          <w:tcPr>
            <w:tcW w:w="0" w:type="auto"/>
            <w:hideMark/>
          </w:tcPr>
          <w:p w14:paraId="3C7C5F62" w14:textId="77777777" w:rsidR="00E15969" w:rsidRPr="00E15969" w:rsidRDefault="00E15969" w:rsidP="009A2AC0">
            <w:pPr>
              <w:ind w:left="360" w:hanging="360"/>
            </w:pPr>
            <w:r w:rsidRPr="00E15969">
              <w:rPr>
                <w:rtl/>
              </w:rPr>
              <w:t>اتصال مستقیم دو نقطه با سیم</w:t>
            </w:r>
          </w:p>
        </w:tc>
      </w:tr>
    </w:tbl>
    <w:p w14:paraId="3AEAC079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پس دو رابطه مهم را به خاطر بسپار</w:t>
      </w:r>
      <w:r w:rsidRPr="00E15969">
        <w:t>:</w:t>
      </w:r>
    </w:p>
    <w:p w14:paraId="215AEF91" w14:textId="77777777" w:rsidR="00F7020A" w:rsidRPr="00EE1A77" w:rsidRDefault="00E15969" w:rsidP="009A2AC0">
      <w:pPr>
        <w:ind w:left="360" w:hanging="360"/>
      </w:pPr>
      <w:r w:rsidRPr="00E15969">
        <w:t>Open Circuit</w:t>
      </w:r>
      <w:r w:rsidRPr="00E15969">
        <w:rPr>
          <w:rFonts w:ascii="Cambria Math" w:hAnsi="Cambria Math" w:cs="Cambria Math"/>
        </w:rPr>
        <w:t>⇒</w:t>
      </w:r>
      <w:r w:rsidRPr="00E15969">
        <w:t>I</w:t>
      </w:r>
      <w:r w:rsidRPr="00E15969">
        <w:rPr>
          <w:rFonts w:cs="Times New Roman"/>
        </w:rPr>
        <w:t>≈</w:t>
      </w:r>
      <w:r w:rsidRPr="00E15969">
        <w:t>0</w:t>
      </w:r>
    </w:p>
    <w:p w14:paraId="5A6AFCAE" w14:textId="0E445FB9" w:rsidR="00F7020A" w:rsidRPr="00EE1A77" w:rsidRDefault="00E15969" w:rsidP="009A2AC0">
      <w:pPr>
        <w:ind w:left="360" w:hanging="360"/>
      </w:pPr>
      <w:r w:rsidRPr="00E15969">
        <w:t>Short Circuit</w:t>
      </w:r>
      <w:r w:rsidRPr="00E15969">
        <w:rPr>
          <w:rFonts w:ascii="Cambria Math" w:hAnsi="Cambria Math" w:cs="Cambria Math"/>
        </w:rPr>
        <w:t>⇒</w:t>
      </w:r>
      <w:r w:rsidRPr="00E15969">
        <w:t>R</w:t>
      </w:r>
      <w:r w:rsidRPr="00E15969">
        <w:rPr>
          <w:rFonts w:cs="Times New Roman"/>
        </w:rPr>
        <w:t>≈</w:t>
      </w:r>
      <w:r w:rsidRPr="00E15969">
        <w:t>0,</w:t>
      </w:r>
      <w:r w:rsidRPr="00E15969">
        <w:rPr>
          <w:rFonts w:cs="Times New Roman"/>
        </w:rPr>
        <w:t> </w:t>
      </w:r>
      <w:r w:rsidRPr="00E15969">
        <w:t>I</w:t>
      </w:r>
      <w:r w:rsidR="00F7020A" w:rsidRPr="00EE1A77">
        <w:t>=&gt; too big</w:t>
      </w:r>
      <w:r w:rsidRPr="00E15969">
        <w:rPr>
          <w:rFonts w:cs="Times New Roman"/>
        </w:rPr>
        <w:t> </w:t>
      </w:r>
    </w:p>
    <w:p w14:paraId="6157ABED" w14:textId="77777777" w:rsidR="00E15969" w:rsidRPr="00E15969" w:rsidRDefault="00E15969" w:rsidP="009A2AC0">
      <w:pPr>
        <w:ind w:left="360" w:hanging="360"/>
      </w:pPr>
      <w:r w:rsidRPr="00E15969">
        <w:rPr>
          <w:rtl/>
        </w:rPr>
        <w:t>در آموزش الکترونیک، این دو مفهوم پایه‌ای برای درک مدارهای واقعی و همچنین عیب‌یابی</w:t>
      </w:r>
      <w:r w:rsidRPr="00E15969">
        <w:t xml:space="preserve"> (Troubleshooting) </w:t>
      </w:r>
      <w:r w:rsidRPr="00E15969">
        <w:rPr>
          <w:rtl/>
        </w:rPr>
        <w:t>بسیار مهم هستند</w:t>
      </w:r>
      <w:r w:rsidRPr="00E15969">
        <w:t>.</w:t>
      </w:r>
    </w:p>
    <w:p w14:paraId="0CFB857B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منبع ولتاژ</w:t>
      </w:r>
      <w:r w:rsidRPr="00575674">
        <w:rPr>
          <w:lang w:val="en-US"/>
        </w:rPr>
        <w:t xml:space="preserve"> - Voltage Source:</w:t>
      </w:r>
    </w:p>
    <w:p w14:paraId="4FB794CE" w14:textId="77777777" w:rsidR="00255C9A" w:rsidRPr="00575674" w:rsidRDefault="00255C9A" w:rsidP="009A2AC0">
      <w:pPr>
        <w:ind w:left="360" w:hanging="360"/>
      </w:pPr>
      <w:r w:rsidRPr="00255C9A">
        <w:rPr>
          <w:rtl/>
        </w:rPr>
        <w:t>منبع ولتاژ</w:t>
      </w:r>
      <w:r w:rsidRPr="00575674">
        <w:t xml:space="preserve"> (Voltage Source) </w:t>
      </w:r>
      <w:r w:rsidRPr="00255C9A">
        <w:rPr>
          <w:rtl/>
        </w:rPr>
        <w:t>یک قطعه یا وسیله الکتریکی است که بین دو نقطه، اختلاف پتانسیل (ولتاژ) ایجاد می‌کند و می‌تواند انرژی الکتریکی را به مدار منتقل کند</w:t>
      </w:r>
      <w:r w:rsidRPr="00575674">
        <w:t>.</w:t>
      </w:r>
    </w:p>
    <w:p w14:paraId="50D47C3A" w14:textId="77777777" w:rsidR="00255C9A" w:rsidRPr="00575674" w:rsidRDefault="00255C9A" w:rsidP="009A2AC0">
      <w:pPr>
        <w:ind w:left="360" w:hanging="360"/>
      </w:pPr>
      <w:r w:rsidRPr="00255C9A">
        <w:rPr>
          <w:rtl/>
        </w:rPr>
        <w:t>به زبان ساده</w:t>
      </w:r>
      <w:r w:rsidRPr="00575674">
        <w:t>:</w:t>
      </w:r>
    </w:p>
    <w:p w14:paraId="02AE8B4D" w14:textId="77777777" w:rsidR="00255C9A" w:rsidRPr="00575674" w:rsidRDefault="00255C9A" w:rsidP="009A2AC0">
      <w:pPr>
        <w:ind w:left="360" w:hanging="360"/>
      </w:pPr>
      <w:r w:rsidRPr="00255C9A">
        <w:rPr>
          <w:rtl/>
        </w:rPr>
        <w:t>منبع ولتاژ چیزی است که ولتاژ مورد نیاز مدار را فراهم می‌کند</w:t>
      </w:r>
      <w:r w:rsidRPr="00575674">
        <w:t>.</w:t>
      </w:r>
    </w:p>
    <w:p w14:paraId="7D22AE5C" w14:textId="77777777" w:rsidR="00255C9A" w:rsidRPr="00575674" w:rsidRDefault="00255C9A" w:rsidP="009A2AC0">
      <w:pPr>
        <w:ind w:left="360" w:hanging="360"/>
      </w:pPr>
      <w:r w:rsidRPr="00255C9A">
        <w:rPr>
          <w:rtl/>
        </w:rPr>
        <w:t>منابع ولتاژ می‌توانند انرژی را از شکل‌های دیگر انرژی، مانند انرژی شیمیایی یا مکانیکی، به انرژی الکتریکی تبدیل کنند</w:t>
      </w:r>
      <w:r w:rsidRPr="00575674">
        <w:t>.</w:t>
      </w:r>
    </w:p>
    <w:p w14:paraId="3687F1C4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نمونه‌های منبع ولتاژ</w:t>
      </w:r>
    </w:p>
    <w:p w14:paraId="1852BDCE" w14:textId="77777777" w:rsidR="00255C9A" w:rsidRPr="00255C9A" w:rsidRDefault="00255C9A" w:rsidP="009A2AC0">
      <w:pPr>
        <w:pStyle w:val="ListParagraph"/>
        <w:numPr>
          <w:ilvl w:val="0"/>
          <w:numId w:val="169"/>
        </w:numPr>
        <w:ind w:left="360"/>
      </w:pPr>
      <w:r w:rsidRPr="00255C9A">
        <w:rPr>
          <w:rtl/>
        </w:rPr>
        <w:t>باتری</w:t>
      </w:r>
      <w:r w:rsidRPr="00255C9A">
        <w:t xml:space="preserve"> (Battery)</w:t>
      </w:r>
    </w:p>
    <w:p w14:paraId="394833E5" w14:textId="77777777" w:rsidR="00255C9A" w:rsidRPr="00255C9A" w:rsidRDefault="00255C9A" w:rsidP="009A2AC0">
      <w:pPr>
        <w:pStyle w:val="ListParagraph"/>
        <w:numPr>
          <w:ilvl w:val="0"/>
          <w:numId w:val="169"/>
        </w:numPr>
        <w:ind w:left="360"/>
      </w:pPr>
      <w:r w:rsidRPr="00255C9A">
        <w:rPr>
          <w:rtl/>
        </w:rPr>
        <w:lastRenderedPageBreak/>
        <w:t>آداپتور</w:t>
      </w:r>
      <w:r w:rsidRPr="00255C9A">
        <w:t xml:space="preserve"> (Adapter)</w:t>
      </w:r>
    </w:p>
    <w:p w14:paraId="21FBAA8A" w14:textId="77777777" w:rsidR="00255C9A" w:rsidRPr="00255C9A" w:rsidRDefault="00255C9A" w:rsidP="009A2AC0">
      <w:pPr>
        <w:pStyle w:val="ListParagraph"/>
        <w:numPr>
          <w:ilvl w:val="0"/>
          <w:numId w:val="169"/>
        </w:numPr>
        <w:ind w:left="360"/>
      </w:pPr>
      <w:r w:rsidRPr="00255C9A">
        <w:rPr>
          <w:rtl/>
        </w:rPr>
        <w:t>منبع تغذیه</w:t>
      </w:r>
      <w:r w:rsidRPr="00255C9A">
        <w:t xml:space="preserve"> DC (DC Power Supply)</w:t>
      </w:r>
    </w:p>
    <w:p w14:paraId="4ECA3B83" w14:textId="77777777" w:rsidR="00255C9A" w:rsidRPr="00255C9A" w:rsidRDefault="00255C9A" w:rsidP="009A2AC0">
      <w:pPr>
        <w:pStyle w:val="ListParagraph"/>
        <w:numPr>
          <w:ilvl w:val="0"/>
          <w:numId w:val="169"/>
        </w:numPr>
        <w:ind w:left="360"/>
      </w:pPr>
      <w:r w:rsidRPr="00255C9A">
        <w:rPr>
          <w:rtl/>
        </w:rPr>
        <w:t>ژنراتور</w:t>
      </w:r>
      <w:r w:rsidRPr="00255C9A">
        <w:t xml:space="preserve"> (Generator)</w:t>
      </w:r>
    </w:p>
    <w:p w14:paraId="3F59E017" w14:textId="77777777" w:rsidR="00255C9A" w:rsidRPr="00255C9A" w:rsidRDefault="00255C9A" w:rsidP="009A2AC0">
      <w:pPr>
        <w:pStyle w:val="ListParagraph"/>
        <w:numPr>
          <w:ilvl w:val="0"/>
          <w:numId w:val="169"/>
        </w:numPr>
        <w:ind w:left="360"/>
      </w:pPr>
      <w:r w:rsidRPr="00255C9A">
        <w:rPr>
          <w:rtl/>
        </w:rPr>
        <w:t>پنل خورشیدی</w:t>
      </w:r>
      <w:r w:rsidRPr="00255C9A">
        <w:t xml:space="preserve"> (Solar Cell/Panel)</w:t>
      </w:r>
    </w:p>
    <w:p w14:paraId="75F6A17A" w14:textId="77777777" w:rsidR="00255C9A" w:rsidRPr="00EE1A77" w:rsidRDefault="00255C9A" w:rsidP="009A2AC0">
      <w:pPr>
        <w:ind w:left="360" w:hanging="360"/>
      </w:pPr>
      <w:r w:rsidRPr="00255C9A">
        <w:rPr>
          <w:rtl/>
        </w:rPr>
        <w:t xml:space="preserve">مثلاً یک باتری </w:t>
      </w:r>
      <w:r w:rsidRPr="00255C9A">
        <w:t xml:space="preserve">9V </w:t>
      </w:r>
      <w:r w:rsidRPr="00255C9A">
        <w:rPr>
          <w:rtl/>
        </w:rPr>
        <w:t>را در نظر بگیریم</w:t>
      </w:r>
      <w:r w:rsidRPr="00255C9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5C9A" w:rsidRPr="00EE1A77" w14:paraId="136BD895" w14:textId="77777777" w:rsidTr="00255C9A">
        <w:tc>
          <w:tcPr>
            <w:tcW w:w="9350" w:type="dxa"/>
          </w:tcPr>
          <w:p w14:paraId="45C4FFC7" w14:textId="77777777" w:rsidR="00255C9A" w:rsidRPr="00EE1A77" w:rsidRDefault="00255C9A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9V Battery</w:t>
            </w:r>
          </w:p>
          <w:p w14:paraId="31955B32" w14:textId="77777777" w:rsidR="00255C9A" w:rsidRPr="00EE1A77" w:rsidRDefault="00255C9A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┌─── +   - ───┐</w:t>
            </w:r>
          </w:p>
          <w:p w14:paraId="49D86834" w14:textId="77777777" w:rsidR="00255C9A" w:rsidRPr="00EE1A77" w:rsidRDefault="00255C9A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│             │</w:t>
            </w:r>
          </w:p>
          <w:p w14:paraId="0E2260F8" w14:textId="77777777" w:rsidR="00255C9A" w:rsidRPr="00EE1A77" w:rsidRDefault="00255C9A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│   Circuit   │</w:t>
            </w:r>
          </w:p>
          <w:p w14:paraId="4D676A75" w14:textId="57EEC7E9" w:rsidR="00255C9A" w:rsidRPr="00EE1A77" w:rsidRDefault="00255C9A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└─────────────┘</w:t>
            </w:r>
          </w:p>
        </w:tc>
      </w:tr>
    </w:tbl>
    <w:p w14:paraId="075CC79F" w14:textId="4130C60B" w:rsidR="00255C9A" w:rsidRPr="00255C9A" w:rsidRDefault="00255C9A" w:rsidP="009A2AC0">
      <w:pPr>
        <w:ind w:left="360" w:hanging="360"/>
      </w:pPr>
    </w:p>
    <w:p w14:paraId="0D62CE32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باتری بین ترمینال مثبت و منفی خود</w:t>
      </w:r>
      <w:r w:rsidRPr="00255C9A">
        <w:t>:</w:t>
      </w:r>
    </w:p>
    <w:p w14:paraId="6BE27F8E" w14:textId="77777777" w:rsidR="00F41389" w:rsidRPr="00EE1A77" w:rsidRDefault="00255C9A" w:rsidP="009A2AC0">
      <w:pPr>
        <w:ind w:left="360" w:hanging="360"/>
      </w:pPr>
      <w:r w:rsidRPr="00255C9A">
        <w:t>V=9V</w:t>
      </w:r>
    </w:p>
    <w:p w14:paraId="174B51AD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اختلاف پتانسیل ایجاد می‌کند</w:t>
      </w:r>
      <w:r w:rsidRPr="00255C9A">
        <w:t>.</w:t>
      </w:r>
    </w:p>
    <w:p w14:paraId="3F8913D8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اگر مدار بسته باشد، این اختلاف پتانسیل می‌تواند باعث ایجاد جریان شود</w:t>
      </w:r>
      <w:r w:rsidRPr="00255C9A">
        <w:t>.</w:t>
      </w:r>
    </w:p>
    <w:p w14:paraId="71214687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رابطه منبع ولتاژ با جریان</w:t>
      </w:r>
    </w:p>
    <w:p w14:paraId="249B97DD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وجود منبع ولتاژ به‌تنهایی به معنی وجود جریان نیست</w:t>
      </w:r>
      <w:r w:rsidRPr="00255C9A">
        <w:t>.</w:t>
      </w:r>
    </w:p>
    <w:p w14:paraId="001DC5A4" w14:textId="77777777" w:rsidR="00255C9A" w:rsidRPr="00EE1A77" w:rsidRDefault="00255C9A" w:rsidP="009A2AC0">
      <w:pPr>
        <w:ind w:left="360" w:hanging="360"/>
      </w:pPr>
      <w:r w:rsidRPr="00255C9A">
        <w:rPr>
          <w:rtl/>
        </w:rPr>
        <w:t>مثلاً یک باتری 12</w:t>
      </w:r>
      <w:r w:rsidRPr="00255C9A">
        <w:t xml:space="preserve">V </w:t>
      </w:r>
      <w:r w:rsidRPr="00255C9A">
        <w:rPr>
          <w:rtl/>
        </w:rPr>
        <w:t>داریم، اما مدار باز است</w:t>
      </w:r>
      <w:r w:rsidRPr="00255C9A"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389" w:rsidRPr="00EE1A77" w14:paraId="559AE7A6" w14:textId="77777777" w:rsidTr="00F41389">
        <w:tc>
          <w:tcPr>
            <w:tcW w:w="9350" w:type="dxa"/>
          </w:tcPr>
          <w:p w14:paraId="3B21F838" w14:textId="77777777" w:rsidR="00F41389" w:rsidRPr="00EE1A77" w:rsidRDefault="00F41389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+12V ────/ /──── 0V</w:t>
            </w:r>
          </w:p>
          <w:p w14:paraId="213C56B6" w14:textId="77777777" w:rsidR="00F41389" w:rsidRPr="00EE1A77" w:rsidRDefault="00F41389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   ↑</w:t>
            </w:r>
          </w:p>
          <w:p w14:paraId="741E9DDC" w14:textId="22D739D8" w:rsidR="00F41389" w:rsidRPr="00EE1A77" w:rsidRDefault="00F41389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Open Circuit</w:t>
            </w:r>
          </w:p>
        </w:tc>
      </w:tr>
    </w:tbl>
    <w:p w14:paraId="05AF4C9C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در این حالت</w:t>
      </w:r>
      <w:r w:rsidRPr="00255C9A">
        <w:t>:</w:t>
      </w:r>
    </w:p>
    <w:p w14:paraId="2F567812" w14:textId="77777777" w:rsidR="00604631" w:rsidRPr="00EE1A77" w:rsidRDefault="00255C9A" w:rsidP="009A2AC0">
      <w:pPr>
        <w:ind w:left="360" w:hanging="360"/>
      </w:pPr>
      <w:r w:rsidRPr="00255C9A">
        <w:t>V=12V</w:t>
      </w:r>
    </w:p>
    <w:p w14:paraId="67B9556A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اما</w:t>
      </w:r>
      <w:r w:rsidRPr="00255C9A">
        <w:t>:</w:t>
      </w:r>
    </w:p>
    <w:p w14:paraId="43904241" w14:textId="77777777" w:rsidR="00604631" w:rsidRPr="00EE1A77" w:rsidRDefault="00255C9A" w:rsidP="009A2AC0">
      <w:pPr>
        <w:ind w:left="360" w:hanging="360"/>
      </w:pPr>
      <w:r w:rsidRPr="00255C9A">
        <w:t>I=0A</w:t>
      </w:r>
    </w:p>
    <w:p w14:paraId="6B29A94C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بنابراین</w:t>
      </w:r>
      <w:r w:rsidRPr="00255C9A">
        <w:t>:</w:t>
      </w:r>
    </w:p>
    <w:p w14:paraId="3850C930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منبع ولتاژ می‌تواند ولتاژ داشته باشد، بدون اینکه جریانی از مدار عبور کند</w:t>
      </w:r>
      <w:r w:rsidRPr="00255C9A">
        <w:t>.</w:t>
      </w:r>
    </w:p>
    <w:p w14:paraId="0E430497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lastRenderedPageBreak/>
        <w:t>اگر مدار را ببندیم، جریان بر اساس مقاومت مدار تعیین می‌شود</w:t>
      </w:r>
      <w:r w:rsidRPr="00255C9A">
        <w:t>:</w:t>
      </w:r>
    </w:p>
    <w:p w14:paraId="69E00B65" w14:textId="77777777" w:rsidR="00604631" w:rsidRPr="00EE1A77" w:rsidRDefault="00255C9A" w:rsidP="009A2AC0">
      <w:pPr>
        <w:ind w:left="360" w:hanging="360"/>
      </w:pPr>
      <w:r w:rsidRPr="00255C9A">
        <w:t>I=V</w:t>
      </w:r>
      <w:r w:rsidR="00604631" w:rsidRPr="00EE1A77">
        <w:t>/</w:t>
      </w:r>
      <w:r w:rsidRPr="00255C9A">
        <w:t>R</w:t>
      </w:r>
    </w:p>
    <w:p w14:paraId="609138AD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مثلاً اگر یک منبع 12</w:t>
      </w:r>
      <w:r w:rsidRPr="00255C9A">
        <w:t xml:space="preserve">V </w:t>
      </w:r>
      <w:r w:rsidRPr="00255C9A">
        <w:rPr>
          <w:rtl/>
        </w:rPr>
        <w:t>به مقاومت 6</w:t>
      </w:r>
      <w:r w:rsidRPr="00255C9A">
        <w:t xml:space="preserve">Ω </w:t>
      </w:r>
      <w:r w:rsidRPr="00255C9A">
        <w:rPr>
          <w:rtl/>
        </w:rPr>
        <w:t>متصل شود</w:t>
      </w:r>
      <w:r w:rsidRPr="00255C9A">
        <w:t>:</w:t>
      </w:r>
    </w:p>
    <w:p w14:paraId="5745C483" w14:textId="77777777" w:rsidR="00A0515D" w:rsidRPr="00EE1A77" w:rsidRDefault="00255C9A" w:rsidP="009A2AC0">
      <w:pPr>
        <w:ind w:left="360" w:hanging="360"/>
      </w:pPr>
      <w:r w:rsidRPr="00255C9A">
        <w:t>I=12</w:t>
      </w:r>
      <w:r w:rsidR="00A0515D" w:rsidRPr="00EE1A77">
        <w:t>/</w:t>
      </w:r>
      <w:r w:rsidRPr="00255C9A">
        <w:t>6=2A</w:t>
      </w:r>
    </w:p>
    <w:p w14:paraId="4A576554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منبع ولتاژ ایده‌آل</w:t>
      </w:r>
      <w:r w:rsidRPr="00255C9A">
        <w:t xml:space="preserve"> — Ideal Voltage Source</w:t>
      </w:r>
    </w:p>
    <w:p w14:paraId="15D73716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در تحلیل مدارها، ابتدا با منبع ولتاژ ایده‌آل کار می‌کنیم</w:t>
      </w:r>
      <w:r w:rsidRPr="00255C9A">
        <w:t>.</w:t>
      </w:r>
    </w:p>
    <w:p w14:paraId="7C690C39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یک منبع ولتاژ ایده‌آل می‌تواند ولتاژ مشخصی را بدون توجه به مقدار جریان در دو سر خود حفظ کند</w:t>
      </w:r>
      <w:r w:rsidRPr="00255C9A">
        <w:t>.</w:t>
      </w:r>
    </w:p>
    <w:p w14:paraId="6506E09D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برای مثال</w:t>
      </w:r>
      <w:r w:rsidRPr="00255C9A">
        <w:t>:</w:t>
      </w:r>
    </w:p>
    <w:p w14:paraId="6CE9C16C" w14:textId="77777777" w:rsidR="00A0515D" w:rsidRPr="00EE1A77" w:rsidRDefault="00255C9A" w:rsidP="009A2AC0">
      <w:pPr>
        <w:ind w:left="360" w:hanging="360"/>
      </w:pPr>
      <w:r w:rsidRPr="00255C9A">
        <w:t>Vs=12V</w:t>
      </w:r>
    </w:p>
    <w:p w14:paraId="6678FFDE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یعنی منبع همیشه اختلاف پتانسیل 12 ولت را حفظ می‌کند</w:t>
      </w:r>
      <w:r w:rsidRPr="00255C9A">
        <w:t>.</w:t>
      </w:r>
    </w:p>
    <w:p w14:paraId="4AFCDF02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اما در دنیای واقعی، منابع ولتاژ کاملاً ایده‌آل نیستند و مقاومت داخلی</w:t>
      </w:r>
      <w:r w:rsidRPr="00255C9A">
        <w:t xml:space="preserve"> (Internal Resistance) </w:t>
      </w:r>
      <w:r w:rsidRPr="00255C9A">
        <w:rPr>
          <w:rtl/>
        </w:rPr>
        <w:t>دارند</w:t>
      </w:r>
      <w:r w:rsidRPr="00255C9A">
        <w:t>.</w:t>
      </w:r>
    </w:p>
    <w:p w14:paraId="62043720" w14:textId="77777777" w:rsidR="00255C9A" w:rsidRPr="00EE1A77" w:rsidRDefault="00255C9A" w:rsidP="009A2AC0">
      <w:pPr>
        <w:ind w:left="360" w:hanging="360"/>
      </w:pPr>
      <w:r w:rsidRPr="00255C9A">
        <w:rPr>
          <w:rtl/>
        </w:rPr>
        <w:t>مثلاً یک باتری واقعی را می‌توان به‌صورت ساده این‌گونه مدل کرد</w:t>
      </w:r>
      <w:r w:rsidRPr="00255C9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515D" w:rsidRPr="00EE1A77" w14:paraId="226FCB9C" w14:textId="77777777" w:rsidTr="00A0515D">
        <w:tc>
          <w:tcPr>
            <w:tcW w:w="9350" w:type="dxa"/>
          </w:tcPr>
          <w:p w14:paraId="276FE10C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Internal</w:t>
            </w:r>
          </w:p>
          <w:p w14:paraId="0A19460E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Resistance</w:t>
            </w:r>
          </w:p>
          <w:p w14:paraId="06A13F83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  Rᵢ</w:t>
            </w:r>
          </w:p>
          <w:p w14:paraId="730E2F72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+ ────/\/\/─── (+)</w:t>
            </w:r>
          </w:p>
          <w:p w14:paraId="023F24B9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│              │</w:t>
            </w:r>
          </w:p>
          <w:p w14:paraId="4B708DDF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│   Battery    │</w:t>
            </w:r>
          </w:p>
          <w:p w14:paraId="37FF747D" w14:textId="77777777" w:rsidR="00A0515D" w:rsidRPr="00EE1A77" w:rsidRDefault="00A0515D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│              │</w:t>
            </w:r>
          </w:p>
          <w:p w14:paraId="67EDA214" w14:textId="5E24AD09" w:rsidR="00A0515D" w:rsidRPr="00EE1A77" w:rsidRDefault="00A0515D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- ─────────────┘</w:t>
            </w:r>
          </w:p>
        </w:tc>
      </w:tr>
    </w:tbl>
    <w:p w14:paraId="5F021E81" w14:textId="77777777" w:rsidR="00A0515D" w:rsidRPr="00255C9A" w:rsidRDefault="00A0515D" w:rsidP="009A2AC0">
      <w:pPr>
        <w:bidi w:val="0"/>
        <w:ind w:left="360" w:hanging="360"/>
      </w:pPr>
    </w:p>
    <w:p w14:paraId="78C41E4E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به همین دلیل وقتی جریان زیادی از باتری گرفته می‌شود، ولتاژ ترمینال آن ممکن است کاهش پیدا کند</w:t>
      </w:r>
      <w:r w:rsidRPr="00255C9A">
        <w:t>.</w:t>
      </w:r>
    </w:p>
    <w:p w14:paraId="194CF579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منابع</w:t>
      </w:r>
      <w:r w:rsidRPr="00255C9A">
        <w:t xml:space="preserve"> DC </w:t>
      </w:r>
      <w:r w:rsidRPr="00255C9A">
        <w:rPr>
          <w:rtl/>
        </w:rPr>
        <w:t>و</w:t>
      </w:r>
      <w:r w:rsidRPr="00255C9A">
        <w:t xml:space="preserve"> AC</w:t>
      </w:r>
    </w:p>
    <w:p w14:paraId="3871EF3C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منابع ولتاژ معمولاً به دو دسته مهم تقسیم می‌شوند</w:t>
      </w:r>
      <w:r w:rsidRPr="00255C9A">
        <w:t>:</w:t>
      </w:r>
    </w:p>
    <w:p w14:paraId="05F3A731" w14:textId="77777777" w:rsidR="00255C9A" w:rsidRPr="00255C9A" w:rsidRDefault="00255C9A" w:rsidP="009A2AC0">
      <w:pPr>
        <w:bidi w:val="0"/>
        <w:ind w:left="360" w:hanging="360"/>
      </w:pPr>
      <w:r w:rsidRPr="00255C9A">
        <w:t>DC — Direct Current</w:t>
      </w:r>
    </w:p>
    <w:p w14:paraId="6F61C6D5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ولتاژ تقریباً در یک جهت و با قطبیت ثابت است</w:t>
      </w:r>
      <w:r w:rsidRPr="00255C9A">
        <w:t>.</w:t>
      </w:r>
    </w:p>
    <w:p w14:paraId="1515D6E3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مثال</w:t>
      </w:r>
      <w:r w:rsidRPr="00255C9A">
        <w:t>:</w:t>
      </w:r>
    </w:p>
    <w:p w14:paraId="01E17F89" w14:textId="77777777" w:rsidR="00255C9A" w:rsidRPr="00255C9A" w:rsidRDefault="00255C9A" w:rsidP="009A2AC0">
      <w:pPr>
        <w:pStyle w:val="ListParagraph"/>
        <w:numPr>
          <w:ilvl w:val="0"/>
          <w:numId w:val="170"/>
        </w:numPr>
        <w:ind w:left="360"/>
      </w:pPr>
      <w:r w:rsidRPr="00255C9A">
        <w:rPr>
          <w:rtl/>
        </w:rPr>
        <w:lastRenderedPageBreak/>
        <w:t>باتری</w:t>
      </w:r>
    </w:p>
    <w:p w14:paraId="42E65FAB" w14:textId="77777777" w:rsidR="00255C9A" w:rsidRPr="00EE1A77" w:rsidRDefault="00255C9A" w:rsidP="009A2AC0">
      <w:pPr>
        <w:pStyle w:val="ListParagraph"/>
        <w:numPr>
          <w:ilvl w:val="0"/>
          <w:numId w:val="170"/>
        </w:numPr>
        <w:ind w:left="360"/>
      </w:pPr>
      <w:r w:rsidRPr="00255C9A">
        <w:rPr>
          <w:rtl/>
        </w:rPr>
        <w:t>آداپتور</w:t>
      </w:r>
      <w:r w:rsidRPr="00255C9A">
        <w:t xml:space="preserve"> DC</w:t>
      </w:r>
    </w:p>
    <w:p w14:paraId="1436DBDC" w14:textId="77777777" w:rsidR="00A0515D" w:rsidRPr="00255C9A" w:rsidRDefault="00A0515D" w:rsidP="009A2AC0">
      <w:pPr>
        <w:ind w:left="360" w:hanging="360"/>
      </w:pPr>
    </w:p>
    <w:p w14:paraId="1AF1061B" w14:textId="77777777" w:rsidR="00255C9A" w:rsidRPr="00255C9A" w:rsidRDefault="00255C9A" w:rsidP="009A2AC0">
      <w:pPr>
        <w:ind w:left="360" w:hanging="360"/>
      </w:pPr>
      <w:r w:rsidRPr="00255C9A">
        <w:t>AC — Alternating Current</w:t>
      </w:r>
    </w:p>
    <w:p w14:paraId="2B840244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ولتاژ با زمان تغییر می‌کند و قطبیت آن به‌صورت متناوب تغییر می‌کند</w:t>
      </w:r>
      <w:r w:rsidRPr="00255C9A">
        <w:t>.</w:t>
      </w:r>
    </w:p>
    <w:p w14:paraId="0257B6FC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مثال</w:t>
      </w:r>
      <w:r w:rsidRPr="00255C9A">
        <w:t>:</w:t>
      </w:r>
    </w:p>
    <w:p w14:paraId="7A139193" w14:textId="77777777" w:rsidR="00255C9A" w:rsidRPr="00255C9A" w:rsidRDefault="00255C9A" w:rsidP="009A2AC0">
      <w:pPr>
        <w:pStyle w:val="ListParagraph"/>
        <w:numPr>
          <w:ilvl w:val="0"/>
          <w:numId w:val="171"/>
        </w:numPr>
        <w:ind w:left="360"/>
      </w:pPr>
      <w:r w:rsidRPr="00255C9A">
        <w:rPr>
          <w:rtl/>
        </w:rPr>
        <w:t>برق شهری</w:t>
      </w:r>
    </w:p>
    <w:p w14:paraId="5BC49ECD" w14:textId="77777777" w:rsidR="00255C9A" w:rsidRPr="00255C9A" w:rsidRDefault="00255C9A" w:rsidP="009A2AC0">
      <w:pPr>
        <w:pStyle w:val="ListParagraph"/>
        <w:numPr>
          <w:ilvl w:val="0"/>
          <w:numId w:val="171"/>
        </w:numPr>
        <w:ind w:left="360"/>
      </w:pPr>
      <w:r w:rsidRPr="00255C9A">
        <w:rPr>
          <w:rtl/>
        </w:rPr>
        <w:t>خروجی ژنراتور</w:t>
      </w:r>
      <w:r w:rsidRPr="00255C9A">
        <w:t xml:space="preserve"> AC</w:t>
      </w:r>
    </w:p>
    <w:p w14:paraId="0CACC390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نکته کلیدی</w:t>
      </w:r>
    </w:p>
    <w:p w14:paraId="5AD715F2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در مدارهای الکتریکی، باید این مفاهیم را از هم جدا کنیم</w:t>
      </w:r>
      <w:r w:rsidRPr="00255C9A">
        <w:t>:</w:t>
      </w:r>
    </w:p>
    <w:p w14:paraId="0871CC52" w14:textId="77777777" w:rsidR="00255C9A" w:rsidRPr="00255C9A" w:rsidRDefault="00255C9A" w:rsidP="009A2AC0">
      <w:pPr>
        <w:ind w:left="360" w:hanging="360"/>
      </w:pPr>
      <w:r w:rsidRPr="00255C9A">
        <w:t xml:space="preserve">Voltage Source → </w:t>
      </w:r>
      <w:r w:rsidRPr="00255C9A">
        <w:rPr>
          <w:rtl/>
        </w:rPr>
        <w:t>ولتاژ ایجاد می‌کند</w:t>
      </w:r>
    </w:p>
    <w:p w14:paraId="10B80C61" w14:textId="77777777" w:rsidR="00255C9A" w:rsidRPr="00255C9A" w:rsidRDefault="00255C9A" w:rsidP="009A2AC0">
      <w:pPr>
        <w:ind w:left="360" w:hanging="360"/>
      </w:pPr>
      <w:r w:rsidRPr="00255C9A">
        <w:t xml:space="preserve">Voltage → </w:t>
      </w:r>
      <w:r w:rsidRPr="00255C9A">
        <w:rPr>
          <w:rtl/>
        </w:rPr>
        <w:t>اختلاف پتانسیل بین دو نقطه</w:t>
      </w:r>
    </w:p>
    <w:p w14:paraId="7FBFAD9E" w14:textId="77777777" w:rsidR="00255C9A" w:rsidRPr="00255C9A" w:rsidRDefault="00255C9A" w:rsidP="009A2AC0">
      <w:pPr>
        <w:ind w:left="360" w:hanging="360"/>
      </w:pPr>
      <w:r w:rsidRPr="00255C9A">
        <w:t xml:space="preserve">Current → </w:t>
      </w:r>
      <w:r w:rsidRPr="00255C9A">
        <w:rPr>
          <w:rtl/>
        </w:rPr>
        <w:t>حرکت/عبور بار الکتریکی</w:t>
      </w:r>
    </w:p>
    <w:p w14:paraId="77747211" w14:textId="77777777" w:rsidR="00255C9A" w:rsidRPr="00255C9A" w:rsidRDefault="00255C9A" w:rsidP="009A2AC0">
      <w:pPr>
        <w:ind w:left="360" w:hanging="360"/>
      </w:pPr>
      <w:r w:rsidRPr="00255C9A">
        <w:t xml:space="preserve">Resistance → </w:t>
      </w:r>
      <w:r w:rsidRPr="00255C9A">
        <w:rPr>
          <w:rtl/>
        </w:rPr>
        <w:t>مخالفت با عبور جریان</w:t>
      </w:r>
    </w:p>
    <w:p w14:paraId="4948F721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و رابطه بنیادی بین آن‌ها</w:t>
      </w:r>
      <w:r w:rsidRPr="00255C9A">
        <w:t>:</w:t>
      </w:r>
    </w:p>
    <w:p w14:paraId="4141EBCC" w14:textId="77777777" w:rsidR="00765582" w:rsidRPr="00EE1A77" w:rsidRDefault="00255C9A" w:rsidP="009A2AC0">
      <w:pPr>
        <w:ind w:left="360" w:hanging="360"/>
      </w:pPr>
      <w:r w:rsidRPr="00255C9A">
        <w:t>I=V</w:t>
      </w:r>
      <w:r w:rsidR="00765582" w:rsidRPr="00EE1A77">
        <w:t>/</w:t>
      </w:r>
      <w:r w:rsidRPr="00255C9A">
        <w:t>R</w:t>
      </w:r>
    </w:p>
    <w:p w14:paraId="44259ED0" w14:textId="77777777" w:rsidR="00255C9A" w:rsidRPr="00255C9A" w:rsidRDefault="00255C9A" w:rsidP="009A2AC0">
      <w:pPr>
        <w:ind w:left="360" w:hanging="360"/>
      </w:pPr>
      <w:r w:rsidRPr="00255C9A">
        <w:rPr>
          <w:rtl/>
        </w:rPr>
        <w:t>یعنی منبع ولتاژ اختلاف پتانسیل ایجاد می‌کند، و در یک مدار بسته، این اختلاف پتانسیل می‌تواند باعث عبور جریان شود</w:t>
      </w:r>
      <w:r w:rsidRPr="00255C9A">
        <w:t>.</w:t>
      </w:r>
    </w:p>
    <w:p w14:paraId="2ACB331F" w14:textId="77777777" w:rsidR="00255C9A" w:rsidRPr="00EE1A77" w:rsidRDefault="00255C9A" w:rsidP="009A2AC0">
      <w:pPr>
        <w:ind w:left="360" w:hanging="360"/>
      </w:pPr>
    </w:p>
    <w:p w14:paraId="283C77CF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منبع جریان</w:t>
      </w:r>
      <w:r w:rsidRPr="00575674">
        <w:rPr>
          <w:lang w:val="en-US"/>
        </w:rPr>
        <w:t xml:space="preserve"> - Current Source:</w:t>
      </w:r>
    </w:p>
    <w:p w14:paraId="25C7CCF2" w14:textId="77777777" w:rsidR="00765582" w:rsidRPr="00575674" w:rsidRDefault="00765582" w:rsidP="009A2AC0">
      <w:pPr>
        <w:ind w:left="360" w:hanging="360"/>
      </w:pPr>
      <w:r w:rsidRPr="00765582">
        <w:rPr>
          <w:rtl/>
        </w:rPr>
        <w:t>منبع جریان</w:t>
      </w:r>
      <w:r w:rsidRPr="00575674">
        <w:t xml:space="preserve"> (Current Source) </w:t>
      </w:r>
      <w:r w:rsidRPr="00765582">
        <w:rPr>
          <w:rtl/>
        </w:rPr>
        <w:t>یک قطعه یا عنصر مدار است که وظیفه آن تأمین یا تحمیل مقدار مشخصی جریان در مدار است</w:t>
      </w:r>
      <w:r w:rsidRPr="00575674">
        <w:t>.</w:t>
      </w:r>
    </w:p>
    <w:p w14:paraId="7D0E39D3" w14:textId="77777777" w:rsidR="00765582" w:rsidRPr="00575674" w:rsidRDefault="00765582" w:rsidP="009A2AC0">
      <w:pPr>
        <w:ind w:left="360" w:hanging="360"/>
      </w:pPr>
      <w:r w:rsidRPr="00765582">
        <w:rPr>
          <w:rtl/>
        </w:rPr>
        <w:lastRenderedPageBreak/>
        <w:t>به زبان ساده</w:t>
      </w:r>
      <w:r w:rsidRPr="00575674">
        <w:t>:</w:t>
      </w:r>
    </w:p>
    <w:p w14:paraId="25CD52A8" w14:textId="77777777" w:rsidR="00765582" w:rsidRPr="00575674" w:rsidRDefault="00765582" w:rsidP="009A2AC0">
      <w:pPr>
        <w:ind w:left="360" w:hanging="360"/>
      </w:pPr>
      <w:r w:rsidRPr="00765582">
        <w:rPr>
          <w:rtl/>
        </w:rPr>
        <w:t>منبع جریان تلاش می‌کند جریان مشخصی را، مستقل از ولتاژ دو سر خود، در مدار برقرار کند</w:t>
      </w:r>
      <w:r w:rsidRPr="00575674">
        <w:t>.</w:t>
      </w:r>
    </w:p>
    <w:p w14:paraId="50E8CC60" w14:textId="77777777" w:rsidR="00765582" w:rsidRPr="00575674" w:rsidRDefault="00765582" w:rsidP="009A2AC0">
      <w:pPr>
        <w:ind w:left="360" w:hanging="360"/>
      </w:pPr>
      <w:r w:rsidRPr="00765582">
        <w:rPr>
          <w:rtl/>
        </w:rPr>
        <w:t xml:space="preserve">جریان با نماد </w:t>
      </w:r>
      <w:r w:rsidRPr="00575674">
        <w:t xml:space="preserve">I </w:t>
      </w:r>
      <w:r w:rsidRPr="00765582">
        <w:rPr>
          <w:rtl/>
        </w:rPr>
        <w:t>و واحد آمپر</w:t>
      </w:r>
      <w:r w:rsidRPr="00575674">
        <w:t xml:space="preserve"> (A) </w:t>
      </w:r>
      <w:r w:rsidRPr="00765582">
        <w:rPr>
          <w:rtl/>
        </w:rPr>
        <w:t>اندازه‌گیری می‌شود</w:t>
      </w:r>
      <w:r w:rsidRPr="00575674">
        <w:t>.</w:t>
      </w:r>
    </w:p>
    <w:p w14:paraId="17B55D87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مثال ساده</w:t>
      </w:r>
    </w:p>
    <w:p w14:paraId="23D1BBCB" w14:textId="77777777" w:rsidR="00765582" w:rsidRPr="00EE1A77" w:rsidRDefault="00765582" w:rsidP="009A2AC0">
      <w:pPr>
        <w:ind w:left="360" w:hanging="360"/>
      </w:pPr>
      <w:r w:rsidRPr="00765582">
        <w:rPr>
          <w:rtl/>
        </w:rPr>
        <w:t xml:space="preserve">فرض کنیم یک منبع جریان ایده‌آل </w:t>
      </w:r>
      <w:r w:rsidRPr="00765582">
        <w:t xml:space="preserve">2A </w:t>
      </w:r>
      <w:r w:rsidRPr="00765582">
        <w:rPr>
          <w:rtl/>
        </w:rPr>
        <w:t>داریم</w:t>
      </w:r>
      <w:r w:rsidRPr="0076558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5582" w:rsidRPr="00EE1A77" w14:paraId="36012879" w14:textId="77777777" w:rsidTr="00765582">
        <w:tc>
          <w:tcPr>
            <w:tcW w:w="9350" w:type="dxa"/>
          </w:tcPr>
          <w:p w14:paraId="68664276" w14:textId="77777777" w:rsidR="00765582" w:rsidRPr="00EE1A77" w:rsidRDefault="00765582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 ┌───↑───┐</w:t>
            </w:r>
          </w:p>
          <w:p w14:paraId="36108F12" w14:textId="77777777" w:rsidR="00765582" w:rsidRPr="00EE1A77" w:rsidRDefault="00765582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│  2 A  │</w:t>
            </w:r>
          </w:p>
          <w:p w14:paraId="344D7617" w14:textId="77777777" w:rsidR="00765582" w:rsidRPr="00EE1A77" w:rsidRDefault="00765582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 │       │</w:t>
            </w:r>
          </w:p>
          <w:p w14:paraId="3CF249AC" w14:textId="1AB80DF3" w:rsidR="00765582" w:rsidRPr="00EE1A77" w:rsidRDefault="00765582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└───────┘</w:t>
            </w:r>
          </w:p>
        </w:tc>
      </w:tr>
    </w:tbl>
    <w:p w14:paraId="1DDE9969" w14:textId="77777777" w:rsidR="00765582" w:rsidRPr="00765582" w:rsidRDefault="00765582" w:rsidP="009A2AC0">
      <w:pPr>
        <w:bidi w:val="0"/>
        <w:ind w:left="360" w:hanging="360"/>
      </w:pPr>
    </w:p>
    <w:p w14:paraId="29736CCD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این منبع تلاش می‌کند</w:t>
      </w:r>
      <w:r w:rsidRPr="00765582">
        <w:t>:</w:t>
      </w:r>
    </w:p>
    <w:p w14:paraId="771AABD7" w14:textId="77777777" w:rsidR="00765582" w:rsidRPr="00EE1A77" w:rsidRDefault="00765582" w:rsidP="009A2AC0">
      <w:pPr>
        <w:ind w:left="360" w:hanging="360"/>
      </w:pPr>
      <w:r w:rsidRPr="00765582">
        <w:t>I=2A</w:t>
      </w:r>
    </w:p>
    <w:p w14:paraId="47C3C6EF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را در مدار برقرار کند</w:t>
      </w:r>
      <w:r w:rsidRPr="00765582">
        <w:t>.</w:t>
      </w:r>
    </w:p>
    <w:p w14:paraId="3CB3918C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 xml:space="preserve">اگر یک مقاومت </w:t>
      </w:r>
      <w:r w:rsidRPr="00765582">
        <w:t xml:space="preserve">6Ω </w:t>
      </w:r>
      <w:r w:rsidRPr="00765582">
        <w:rPr>
          <w:rtl/>
        </w:rPr>
        <w:t>به آن متصل کنیم، طبق قانون اهم</w:t>
      </w:r>
      <w:r w:rsidRPr="00765582">
        <w:t>:</w:t>
      </w:r>
    </w:p>
    <w:p w14:paraId="2E40A8C9" w14:textId="77777777" w:rsidR="004E1B19" w:rsidRPr="00EE1A77" w:rsidRDefault="00765582" w:rsidP="009A2AC0">
      <w:pPr>
        <w:ind w:left="360" w:hanging="360"/>
      </w:pPr>
      <w:r w:rsidRPr="00765582">
        <w:t>V=IR</w:t>
      </w:r>
    </w:p>
    <w:p w14:paraId="1D3F6411" w14:textId="77777777" w:rsidR="004E1B19" w:rsidRPr="00EE1A77" w:rsidRDefault="00765582" w:rsidP="009A2AC0">
      <w:pPr>
        <w:ind w:left="360" w:hanging="360"/>
      </w:pPr>
      <w:r w:rsidRPr="00765582">
        <w:t>V=2×6=12V</w:t>
      </w:r>
    </w:p>
    <w:p w14:paraId="6341A0BC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 xml:space="preserve">بنابراین ولتاژ دو سر مقاومت </w:t>
      </w:r>
      <w:r w:rsidRPr="00765582">
        <w:t xml:space="preserve">12V </w:t>
      </w:r>
      <w:r w:rsidRPr="00765582">
        <w:rPr>
          <w:rtl/>
        </w:rPr>
        <w:t>خواهد بود</w:t>
      </w:r>
      <w:r w:rsidRPr="00765582">
        <w:t>.</w:t>
      </w:r>
    </w:p>
    <w:p w14:paraId="67C043A8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یعنی در اینجا منبع جریان، جریان را تعیین کرده و ولتاژ بر اساس مقاومت مدار تعیین شده است</w:t>
      </w:r>
      <w:r w:rsidRPr="00765582">
        <w:t>.</w:t>
      </w:r>
    </w:p>
    <w:p w14:paraId="03564E48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تفاوت منبع ولتاژ و منبع جریان</w:t>
      </w:r>
    </w:p>
    <w:p w14:paraId="2105C22D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این تفاوت بسیار مهم است</w:t>
      </w:r>
      <w:r w:rsidRPr="0076558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1995"/>
        <w:gridCol w:w="1995"/>
      </w:tblGrid>
      <w:tr w:rsidR="00765582" w:rsidRPr="00765582" w14:paraId="5B183EFA" w14:textId="77777777" w:rsidTr="004E1B19">
        <w:tc>
          <w:tcPr>
            <w:tcW w:w="0" w:type="auto"/>
            <w:hideMark/>
          </w:tcPr>
          <w:p w14:paraId="74F6FDA7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426DF08B" w14:textId="77777777" w:rsidR="00765582" w:rsidRPr="00765582" w:rsidRDefault="00765582" w:rsidP="009A2AC0">
            <w:pPr>
              <w:ind w:left="360" w:hanging="360"/>
            </w:pPr>
            <w:r w:rsidRPr="00765582">
              <w:t>Voltage Source</w:t>
            </w:r>
          </w:p>
        </w:tc>
        <w:tc>
          <w:tcPr>
            <w:tcW w:w="0" w:type="auto"/>
            <w:hideMark/>
          </w:tcPr>
          <w:p w14:paraId="0EB1EE86" w14:textId="77777777" w:rsidR="00765582" w:rsidRPr="00765582" w:rsidRDefault="00765582" w:rsidP="009A2AC0">
            <w:pPr>
              <w:ind w:left="360" w:hanging="360"/>
            </w:pPr>
            <w:r w:rsidRPr="00765582">
              <w:t>Current Source</w:t>
            </w:r>
          </w:p>
        </w:tc>
      </w:tr>
      <w:tr w:rsidR="00765582" w:rsidRPr="00765582" w14:paraId="220A666A" w14:textId="77777777" w:rsidTr="004E1B19">
        <w:tc>
          <w:tcPr>
            <w:tcW w:w="0" w:type="auto"/>
            <w:hideMark/>
          </w:tcPr>
          <w:p w14:paraId="4C34F4C8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چیزی که تعیین می‌کند</w:t>
            </w:r>
          </w:p>
        </w:tc>
        <w:tc>
          <w:tcPr>
            <w:tcW w:w="0" w:type="auto"/>
            <w:hideMark/>
          </w:tcPr>
          <w:p w14:paraId="269F6F14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ولتاژ</w:t>
            </w:r>
          </w:p>
        </w:tc>
        <w:tc>
          <w:tcPr>
            <w:tcW w:w="0" w:type="auto"/>
            <w:hideMark/>
          </w:tcPr>
          <w:p w14:paraId="4D75249C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جریان</w:t>
            </w:r>
          </w:p>
        </w:tc>
      </w:tr>
      <w:tr w:rsidR="00765582" w:rsidRPr="00765582" w14:paraId="2CA17B5C" w14:textId="77777777" w:rsidTr="004E1B19">
        <w:tc>
          <w:tcPr>
            <w:tcW w:w="0" w:type="auto"/>
            <w:hideMark/>
          </w:tcPr>
          <w:p w14:paraId="0407C003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نماد</w:t>
            </w:r>
          </w:p>
        </w:tc>
        <w:tc>
          <w:tcPr>
            <w:tcW w:w="0" w:type="auto"/>
            <w:hideMark/>
          </w:tcPr>
          <w:p w14:paraId="385DDBDA" w14:textId="77777777" w:rsidR="00765582" w:rsidRPr="00765582" w:rsidRDefault="00765582" w:rsidP="009A2AC0">
            <w:pPr>
              <w:ind w:left="360" w:hanging="360"/>
            </w:pPr>
            <w:r w:rsidRPr="00765582">
              <w:t>V</w:t>
            </w:r>
          </w:p>
        </w:tc>
        <w:tc>
          <w:tcPr>
            <w:tcW w:w="0" w:type="auto"/>
            <w:hideMark/>
          </w:tcPr>
          <w:p w14:paraId="03C80CD8" w14:textId="77777777" w:rsidR="00765582" w:rsidRPr="00765582" w:rsidRDefault="00765582" w:rsidP="009A2AC0">
            <w:pPr>
              <w:ind w:left="360" w:hanging="360"/>
            </w:pPr>
            <w:r w:rsidRPr="00765582">
              <w:t>I</w:t>
            </w:r>
          </w:p>
        </w:tc>
      </w:tr>
      <w:tr w:rsidR="00765582" w:rsidRPr="00765582" w14:paraId="0D120666" w14:textId="77777777" w:rsidTr="004E1B19">
        <w:tc>
          <w:tcPr>
            <w:tcW w:w="0" w:type="auto"/>
            <w:hideMark/>
          </w:tcPr>
          <w:p w14:paraId="4A063770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واحد</w:t>
            </w:r>
          </w:p>
        </w:tc>
        <w:tc>
          <w:tcPr>
            <w:tcW w:w="0" w:type="auto"/>
            <w:hideMark/>
          </w:tcPr>
          <w:p w14:paraId="6B89944F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ولت</w:t>
            </w:r>
            <w:r w:rsidRPr="00765582">
              <w:t xml:space="preserve"> (V)</w:t>
            </w:r>
          </w:p>
        </w:tc>
        <w:tc>
          <w:tcPr>
            <w:tcW w:w="0" w:type="auto"/>
            <w:hideMark/>
          </w:tcPr>
          <w:p w14:paraId="180B85A0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آمپر</w:t>
            </w:r>
            <w:r w:rsidRPr="00765582">
              <w:t xml:space="preserve"> (A)</w:t>
            </w:r>
          </w:p>
        </w:tc>
      </w:tr>
      <w:tr w:rsidR="00765582" w:rsidRPr="00765582" w14:paraId="4B0C9ECD" w14:textId="77777777" w:rsidTr="004E1B19">
        <w:tc>
          <w:tcPr>
            <w:tcW w:w="0" w:type="auto"/>
            <w:hideMark/>
          </w:tcPr>
          <w:p w14:paraId="078C1E2C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مقدار تعیین‌شده</w:t>
            </w:r>
          </w:p>
        </w:tc>
        <w:tc>
          <w:tcPr>
            <w:tcW w:w="0" w:type="auto"/>
            <w:hideMark/>
          </w:tcPr>
          <w:p w14:paraId="256E2A6B" w14:textId="6A738CB0" w:rsidR="00765582" w:rsidRPr="00765582" w:rsidRDefault="00765582" w:rsidP="009A2AC0">
            <w:pPr>
              <w:ind w:left="360" w:hanging="360"/>
            </w:pPr>
            <w:r w:rsidRPr="00765582">
              <w:t>V=constant</w:t>
            </w:r>
          </w:p>
        </w:tc>
        <w:tc>
          <w:tcPr>
            <w:tcW w:w="0" w:type="auto"/>
            <w:hideMark/>
          </w:tcPr>
          <w:p w14:paraId="0E5E19B3" w14:textId="7843DB7D" w:rsidR="00765582" w:rsidRPr="00765582" w:rsidRDefault="00765582" w:rsidP="009A2AC0">
            <w:pPr>
              <w:ind w:left="360" w:hanging="360"/>
            </w:pPr>
            <w:r w:rsidRPr="00765582">
              <w:t>I=constant</w:t>
            </w:r>
          </w:p>
        </w:tc>
      </w:tr>
      <w:tr w:rsidR="00765582" w:rsidRPr="00765582" w14:paraId="64752E40" w14:textId="77777777" w:rsidTr="004E1B19">
        <w:tc>
          <w:tcPr>
            <w:tcW w:w="0" w:type="auto"/>
            <w:hideMark/>
          </w:tcPr>
          <w:p w14:paraId="3E34EFD8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مقدار دیگر</w:t>
            </w:r>
          </w:p>
        </w:tc>
        <w:tc>
          <w:tcPr>
            <w:tcW w:w="0" w:type="auto"/>
            <w:hideMark/>
          </w:tcPr>
          <w:p w14:paraId="0FE2155A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به مدار بستگی دارد</w:t>
            </w:r>
          </w:p>
        </w:tc>
        <w:tc>
          <w:tcPr>
            <w:tcW w:w="0" w:type="auto"/>
            <w:hideMark/>
          </w:tcPr>
          <w:p w14:paraId="6F59D60A" w14:textId="77777777" w:rsidR="00765582" w:rsidRPr="00765582" w:rsidRDefault="00765582" w:rsidP="009A2AC0">
            <w:pPr>
              <w:ind w:left="360" w:hanging="360"/>
            </w:pPr>
            <w:r w:rsidRPr="00765582">
              <w:rPr>
                <w:rtl/>
              </w:rPr>
              <w:t>به مدار بستگی دارد</w:t>
            </w:r>
          </w:p>
        </w:tc>
      </w:tr>
    </w:tbl>
    <w:p w14:paraId="7E7C2763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lastRenderedPageBreak/>
        <w:t>مثلاً</w:t>
      </w:r>
      <w:r w:rsidRPr="00765582">
        <w:t>:</w:t>
      </w:r>
    </w:p>
    <w:p w14:paraId="7BFFEE82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منبع ولتاژ 12</w:t>
      </w:r>
      <w:r w:rsidRPr="00765582">
        <w:t>V:</w:t>
      </w:r>
    </w:p>
    <w:p w14:paraId="58BBF02A" w14:textId="77777777" w:rsidR="004E1B19" w:rsidRPr="00EE1A77" w:rsidRDefault="00765582" w:rsidP="009A2AC0">
      <w:pPr>
        <w:ind w:left="360" w:hanging="360"/>
      </w:pPr>
      <w:r w:rsidRPr="00765582">
        <w:t>V=12V</w:t>
      </w:r>
    </w:p>
    <w:p w14:paraId="264FF7AE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و جریان بر اساس مدار تعیین می‌شود</w:t>
      </w:r>
      <w:r w:rsidRPr="00765582">
        <w:t>.</w:t>
      </w:r>
    </w:p>
    <w:p w14:paraId="64DD8A9A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منبع جریان 2</w:t>
      </w:r>
      <w:r w:rsidRPr="00765582">
        <w:t>A:</w:t>
      </w:r>
    </w:p>
    <w:p w14:paraId="43BE37B4" w14:textId="77777777" w:rsidR="004E1B19" w:rsidRPr="00EE1A77" w:rsidRDefault="00765582" w:rsidP="009A2AC0">
      <w:pPr>
        <w:ind w:left="360" w:hanging="360"/>
      </w:pPr>
      <w:r w:rsidRPr="00765582">
        <w:t>I=2A</w:t>
      </w:r>
    </w:p>
    <w:p w14:paraId="0589890E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و ولتاژ بر اساس مدار تعیین می‌شود</w:t>
      </w:r>
      <w:r w:rsidRPr="00765582">
        <w:t>.</w:t>
      </w:r>
    </w:p>
    <w:p w14:paraId="3B1D1C4C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منبع جریان ایده‌آل</w:t>
      </w:r>
    </w:p>
    <w:p w14:paraId="66D35ECE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در تحلیل مدار، منبع جریان ایده‌آل</w:t>
      </w:r>
      <w:r w:rsidRPr="00765582">
        <w:t xml:space="preserve"> (Ideal Current Source) </w:t>
      </w:r>
      <w:r w:rsidRPr="00765582">
        <w:rPr>
          <w:rtl/>
        </w:rPr>
        <w:t>می‌تواند مقدار مشخصی جریان را مستقل از ولتاژ دو سر خود تأمین کند</w:t>
      </w:r>
      <w:r w:rsidRPr="00765582">
        <w:t>.</w:t>
      </w:r>
    </w:p>
    <w:p w14:paraId="55E904D0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مثلاً</w:t>
      </w:r>
      <w:r w:rsidRPr="00765582">
        <w:t>:</w:t>
      </w:r>
    </w:p>
    <w:p w14:paraId="17A81CD1" w14:textId="77777777" w:rsidR="004E1B19" w:rsidRPr="00EE1A77" w:rsidRDefault="00765582" w:rsidP="009A2AC0">
      <w:pPr>
        <w:ind w:left="360" w:hanging="360"/>
      </w:pPr>
      <w:r w:rsidRPr="00765582">
        <w:t>Is=1A</w:t>
      </w:r>
    </w:p>
    <w:p w14:paraId="7C24A60D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 xml:space="preserve">حتی اگر مقاومت مدار تغییر کند، منبع ایده‌آل تلاش می‌کند جریان همچنان </w:t>
      </w:r>
      <w:r w:rsidRPr="00765582">
        <w:t xml:space="preserve">1A </w:t>
      </w:r>
      <w:r w:rsidRPr="00765582">
        <w:rPr>
          <w:rtl/>
        </w:rPr>
        <w:t>باقی بماند و ولتاژ لازم را ایجاد کند</w:t>
      </w:r>
      <w:r w:rsidRPr="00765582">
        <w:t>.</w:t>
      </w:r>
    </w:p>
    <w:p w14:paraId="25033430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البته در دنیای واقعی هیچ منبع جریانی کاملاً ایده‌آل نیست و محدودیت‌هایی مانند حداکثر ولتاژ و توان دارد</w:t>
      </w:r>
      <w:r w:rsidRPr="00765582">
        <w:t>.</w:t>
      </w:r>
    </w:p>
    <w:p w14:paraId="23650E6A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مثال کاربردی در الکترونیک</w:t>
      </w:r>
    </w:p>
    <w:p w14:paraId="76E6CFA5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منابع جریان در مدارهای واقعی بسیار مهم هستند. برای مثال در</w:t>
      </w:r>
      <w:r w:rsidRPr="00765582">
        <w:t>:</w:t>
      </w:r>
    </w:p>
    <w:p w14:paraId="0FB8F6AA" w14:textId="77777777" w:rsidR="00765582" w:rsidRPr="00765582" w:rsidRDefault="00765582" w:rsidP="009A2AC0">
      <w:pPr>
        <w:pStyle w:val="ListParagraph"/>
        <w:numPr>
          <w:ilvl w:val="0"/>
          <w:numId w:val="172"/>
        </w:numPr>
        <w:ind w:left="360"/>
      </w:pPr>
      <w:r w:rsidRPr="00765582">
        <w:rPr>
          <w:rtl/>
        </w:rPr>
        <w:t>مدارهای</w:t>
      </w:r>
      <w:r w:rsidRPr="00765582">
        <w:t xml:space="preserve"> LED Driver</w:t>
      </w:r>
    </w:p>
    <w:p w14:paraId="45DB85D7" w14:textId="77777777" w:rsidR="00765582" w:rsidRPr="00765582" w:rsidRDefault="00765582" w:rsidP="009A2AC0">
      <w:pPr>
        <w:pStyle w:val="ListParagraph"/>
        <w:numPr>
          <w:ilvl w:val="0"/>
          <w:numId w:val="172"/>
        </w:numPr>
        <w:ind w:left="360"/>
      </w:pPr>
      <w:r w:rsidRPr="00765582">
        <w:rPr>
          <w:rtl/>
        </w:rPr>
        <w:t>مدارهای ترانزیستوری</w:t>
      </w:r>
    </w:p>
    <w:p w14:paraId="11AA57C9" w14:textId="77777777" w:rsidR="00765582" w:rsidRPr="00765582" w:rsidRDefault="00765582" w:rsidP="009A2AC0">
      <w:pPr>
        <w:pStyle w:val="ListParagraph"/>
        <w:numPr>
          <w:ilvl w:val="0"/>
          <w:numId w:val="172"/>
        </w:numPr>
        <w:ind w:left="360"/>
      </w:pPr>
      <w:r w:rsidRPr="00765582">
        <w:rPr>
          <w:rtl/>
        </w:rPr>
        <w:t>تقویت‌کننده‌ها</w:t>
      </w:r>
    </w:p>
    <w:p w14:paraId="4EF662DB" w14:textId="77777777" w:rsidR="00765582" w:rsidRPr="00765582" w:rsidRDefault="00765582" w:rsidP="009A2AC0">
      <w:pPr>
        <w:pStyle w:val="ListParagraph"/>
        <w:numPr>
          <w:ilvl w:val="0"/>
          <w:numId w:val="172"/>
        </w:numPr>
        <w:ind w:left="360"/>
      </w:pPr>
      <w:r w:rsidRPr="00765582">
        <w:rPr>
          <w:rtl/>
        </w:rPr>
        <w:t>مدارهای مجتمع</w:t>
      </w:r>
      <w:r w:rsidRPr="00765582">
        <w:t xml:space="preserve"> (IC)</w:t>
      </w:r>
    </w:p>
    <w:p w14:paraId="5D3B452C" w14:textId="77777777" w:rsidR="00765582" w:rsidRPr="00765582" w:rsidRDefault="00765582" w:rsidP="009A2AC0">
      <w:pPr>
        <w:pStyle w:val="ListParagraph"/>
        <w:numPr>
          <w:ilvl w:val="0"/>
          <w:numId w:val="172"/>
        </w:numPr>
        <w:ind w:left="360"/>
      </w:pPr>
      <w:r w:rsidRPr="00765582">
        <w:rPr>
          <w:rtl/>
        </w:rPr>
        <w:t>مدارهای</w:t>
      </w:r>
      <w:r w:rsidRPr="00765582">
        <w:t xml:space="preserve"> Bias</w:t>
      </w:r>
    </w:p>
    <w:p w14:paraId="45D98C1D" w14:textId="77777777" w:rsidR="00765582" w:rsidRPr="00765582" w:rsidRDefault="00765582" w:rsidP="009A2AC0">
      <w:pPr>
        <w:pStyle w:val="ListParagraph"/>
        <w:numPr>
          <w:ilvl w:val="0"/>
          <w:numId w:val="172"/>
        </w:numPr>
        <w:ind w:left="360"/>
      </w:pPr>
      <w:r w:rsidRPr="00765582">
        <w:rPr>
          <w:rtl/>
        </w:rPr>
        <w:t>منابع تغذیه</w:t>
      </w:r>
    </w:p>
    <w:p w14:paraId="45E11A4A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lastRenderedPageBreak/>
        <w:t>استفاده می‌شوند</w:t>
      </w:r>
      <w:r w:rsidRPr="00765582">
        <w:t>.</w:t>
      </w:r>
    </w:p>
    <w:p w14:paraId="67BA55FB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مثلاً برای روشن کردن یک</w:t>
      </w:r>
      <w:r w:rsidRPr="00765582">
        <w:t xml:space="preserve"> LED</w:t>
      </w:r>
      <w:r w:rsidRPr="00765582">
        <w:rPr>
          <w:rtl/>
        </w:rPr>
        <w:t>، در بسیاری از کاربردها کنترل جریان</w:t>
      </w:r>
      <w:r w:rsidRPr="00765582">
        <w:t xml:space="preserve"> LED </w:t>
      </w:r>
      <w:r w:rsidRPr="00765582">
        <w:rPr>
          <w:rtl/>
        </w:rPr>
        <w:t>اهمیت زیادی دارد؛ به همین دلیل از منبع جریان ثابت</w:t>
      </w:r>
      <w:r w:rsidRPr="00765582">
        <w:t xml:space="preserve"> (Constant Current Source) </w:t>
      </w:r>
      <w:r w:rsidRPr="00765582">
        <w:rPr>
          <w:rtl/>
        </w:rPr>
        <w:t>استفاده می‌شود</w:t>
      </w:r>
      <w:r w:rsidRPr="00765582">
        <w:t>.</w:t>
      </w:r>
    </w:p>
    <w:p w14:paraId="6C5353B6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یک نکته بسیار مهم</w:t>
      </w:r>
    </w:p>
    <w:p w14:paraId="53BF6ED1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منبع جریان را با باتری یا منبع تغذیه معمولی اشتباه نگیرید</w:t>
      </w:r>
      <w:r w:rsidRPr="00765582">
        <w:t>.</w:t>
      </w:r>
    </w:p>
    <w:p w14:paraId="720B31F2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باتری معمولاً به‌عنوان یک منبع ولتاژ مدل می‌شود؛ یعنی مثلاً</w:t>
      </w:r>
      <w:r w:rsidRPr="00765582">
        <w:t>:</w:t>
      </w:r>
    </w:p>
    <w:p w14:paraId="5A02704A" w14:textId="77777777" w:rsidR="004E1B19" w:rsidRPr="00EE1A77" w:rsidRDefault="00765582" w:rsidP="009A2AC0">
      <w:pPr>
        <w:ind w:left="360" w:hanging="360"/>
      </w:pPr>
      <w:r w:rsidRPr="00765582">
        <w:t>V=12V</w:t>
      </w:r>
    </w:p>
    <w:p w14:paraId="29251C4D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 xml:space="preserve">اما یک </w:t>
      </w:r>
      <w:r w:rsidRPr="00765582">
        <w:t xml:space="preserve">Current Source </w:t>
      </w:r>
      <w:r w:rsidRPr="00765582">
        <w:rPr>
          <w:rtl/>
        </w:rPr>
        <w:t>هدف اصلی‌اش حفظ جریان مشخص است</w:t>
      </w:r>
      <w:r w:rsidRPr="00765582">
        <w:t>:</w:t>
      </w:r>
    </w:p>
    <w:p w14:paraId="0970A6BE" w14:textId="77777777" w:rsidR="004E1B19" w:rsidRPr="00EE1A77" w:rsidRDefault="00765582" w:rsidP="009A2AC0">
      <w:pPr>
        <w:ind w:left="360" w:hanging="360"/>
      </w:pPr>
      <w:r w:rsidRPr="00765582">
        <w:t>I=2A</w:t>
      </w:r>
    </w:p>
    <w:p w14:paraId="24C34733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پس به‌صورت خلاصه</w:t>
      </w:r>
      <w:r w:rsidRPr="00765582">
        <w:t>:</w:t>
      </w:r>
    </w:p>
    <w:p w14:paraId="70EA59D0" w14:textId="77777777" w:rsidR="004E1B19" w:rsidRPr="00EE1A77" w:rsidRDefault="00765582" w:rsidP="009A2AC0">
      <w:pPr>
        <w:ind w:left="360" w:hanging="360"/>
      </w:pPr>
      <w:r w:rsidRPr="00765582">
        <w:t>Voltage Source → </w:t>
      </w:r>
      <w:r w:rsidRPr="00765582">
        <w:rPr>
          <w:rtl/>
        </w:rPr>
        <w:t>ولتاژ را تعیین می‌کند</w:t>
      </w:r>
      <w:r w:rsidRPr="00765582">
        <w:t xml:space="preserve">Voltage Source → </w:t>
      </w:r>
      <w:r w:rsidRPr="00765582">
        <w:rPr>
          <w:rtl/>
        </w:rPr>
        <w:t>ولتاژ را تعیین می‌کند</w:t>
      </w:r>
    </w:p>
    <w:p w14:paraId="728F3BA7" w14:textId="28BD9622" w:rsidR="00765582" w:rsidRPr="00765582" w:rsidRDefault="00765582" w:rsidP="009A2AC0">
      <w:pPr>
        <w:ind w:left="360" w:hanging="360"/>
      </w:pPr>
      <w:r w:rsidRPr="00765582">
        <w:t>Current Source → </w:t>
      </w:r>
      <w:r w:rsidRPr="00765582">
        <w:rPr>
          <w:rtl/>
        </w:rPr>
        <w:t>جریان را تعیین می‌کند</w:t>
      </w:r>
      <w:r w:rsidRPr="00765582">
        <w:t xml:space="preserve"> → </w:t>
      </w:r>
      <w:r w:rsidRPr="00765582">
        <w:rPr>
          <w:rtl/>
        </w:rPr>
        <w:t>جریان را تعیین می‌کند</w:t>
      </w:r>
    </w:p>
    <w:p w14:paraId="7BF0647C" w14:textId="77777777" w:rsidR="00765582" w:rsidRPr="00765582" w:rsidRDefault="00765582" w:rsidP="009A2AC0">
      <w:pPr>
        <w:ind w:left="360" w:hanging="360"/>
      </w:pPr>
      <w:r w:rsidRPr="00765582">
        <w:rPr>
          <w:rtl/>
        </w:rPr>
        <w:t>و این دو مفهوم، پایه مهمی برای ورود به تحلیل مدارهای الکتریکی هستند</w:t>
      </w:r>
      <w:r w:rsidRPr="00765582">
        <w:t>.</w:t>
      </w:r>
    </w:p>
    <w:p w14:paraId="32CCF58D" w14:textId="77777777" w:rsidR="009E3921" w:rsidRPr="00EE1A77" w:rsidRDefault="009E3921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جریان مستقیم</w:t>
      </w:r>
      <w:r w:rsidRPr="00575674">
        <w:rPr>
          <w:lang w:val="en-US"/>
        </w:rPr>
        <w:t xml:space="preserve"> - Direct Current </w:t>
      </w:r>
      <w:r w:rsidRPr="007141A4">
        <w:rPr>
          <w:i w:val="0"/>
          <w:iCs/>
          <w:lang w:val="en-US"/>
        </w:rPr>
        <w:t>(</w:t>
      </w:r>
      <w:r w:rsidRPr="00575674">
        <w:rPr>
          <w:lang w:val="en-US"/>
        </w:rPr>
        <w:t>DC</w:t>
      </w:r>
      <w:r w:rsidRPr="007141A4">
        <w:rPr>
          <w:i w:val="0"/>
          <w:iCs/>
          <w:lang w:val="en-US"/>
        </w:rPr>
        <w:t>)</w:t>
      </w:r>
      <w:r w:rsidRPr="00575674">
        <w:rPr>
          <w:lang w:val="en-US"/>
        </w:rPr>
        <w:t>:</w:t>
      </w:r>
    </w:p>
    <w:p w14:paraId="0D22A7DA" w14:textId="2372554A" w:rsidR="004E1B19" w:rsidRPr="004E1B19" w:rsidRDefault="004E1B19" w:rsidP="009A2AC0">
      <w:pPr>
        <w:ind w:left="360" w:hanging="360"/>
      </w:pPr>
      <w:r w:rsidRPr="004E1B19">
        <w:rPr>
          <w:rtl/>
        </w:rPr>
        <w:t>جریان مستقیم</w:t>
      </w:r>
      <w:r w:rsidRPr="004E1B19">
        <w:t xml:space="preserve"> Direct Current </w:t>
      </w:r>
      <w:r w:rsidRPr="004E1B19">
        <w:rPr>
          <w:rtl/>
        </w:rPr>
        <w:t>یا</w:t>
      </w:r>
      <w:r w:rsidRPr="004E1B19">
        <w:t xml:space="preserve"> DC </w:t>
      </w:r>
      <w:r w:rsidRPr="004E1B19">
        <w:rPr>
          <w:rtl/>
        </w:rPr>
        <w:t>نوعی جریان الکتریکی است که جهت حرکت جریان ثابت می‌ماند و معمولاً مقدار آن نیز ثابت یا تقریباً ثابت است</w:t>
      </w:r>
      <w:r w:rsidRPr="004E1B19">
        <w:t>.</w:t>
      </w:r>
    </w:p>
    <w:p w14:paraId="058E045B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به زبان ساده</w:t>
      </w:r>
      <w:r w:rsidRPr="004E1B19">
        <w:t>:</w:t>
      </w:r>
    </w:p>
    <w:p w14:paraId="3449C657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در جریان</w:t>
      </w:r>
      <w:r w:rsidRPr="004E1B19">
        <w:t xml:space="preserve"> DC</w:t>
      </w:r>
      <w:r w:rsidRPr="004E1B19">
        <w:rPr>
          <w:rtl/>
        </w:rPr>
        <w:t>، جریان در یک جهت حرکت می‌کند و جهت آن به‌طور دوره‌ای عوض نمی‌شود</w:t>
      </w:r>
      <w:r w:rsidRPr="004E1B19">
        <w:t>.</w:t>
      </w:r>
    </w:p>
    <w:p w14:paraId="0D4AC2B0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نماد آن</w:t>
      </w:r>
      <w:r w:rsidRPr="004E1B19">
        <w:t>:</w:t>
      </w:r>
    </w:p>
    <w:p w14:paraId="081B8D91" w14:textId="743EC9ED" w:rsidR="004E1B19" w:rsidRPr="004E1B19" w:rsidRDefault="004E1B19" w:rsidP="009A2AC0">
      <w:pPr>
        <w:bidi w:val="0"/>
        <w:ind w:left="360" w:hanging="360"/>
      </w:pPr>
      <w:r w:rsidRPr="004E1B19">
        <w:t>DC</w:t>
      </w:r>
    </w:p>
    <w:p w14:paraId="2412ACEC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واحد جریان</w:t>
      </w:r>
      <w:r w:rsidRPr="004E1B19">
        <w:t xml:space="preserve"> DC </w:t>
      </w:r>
      <w:r w:rsidRPr="004E1B19">
        <w:rPr>
          <w:rtl/>
        </w:rPr>
        <w:t>همان آمپر</w:t>
      </w:r>
      <w:r w:rsidRPr="004E1B19">
        <w:t xml:space="preserve"> (A) </w:t>
      </w:r>
      <w:r w:rsidRPr="004E1B19">
        <w:rPr>
          <w:rtl/>
        </w:rPr>
        <w:t>است</w:t>
      </w:r>
      <w:r w:rsidRPr="004E1B19">
        <w:t>.</w:t>
      </w:r>
    </w:p>
    <w:p w14:paraId="7B80AAE1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مثال‌های منابع</w:t>
      </w:r>
      <w:r w:rsidRPr="004E1B19">
        <w:t xml:space="preserve"> DC</w:t>
      </w:r>
    </w:p>
    <w:p w14:paraId="12286F14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lastRenderedPageBreak/>
        <w:t>منابع بسیار رایج</w:t>
      </w:r>
      <w:r w:rsidRPr="004E1B19">
        <w:t xml:space="preserve"> DC </w:t>
      </w:r>
      <w:r w:rsidRPr="004E1B19">
        <w:rPr>
          <w:rtl/>
        </w:rPr>
        <w:t>عبارت‌اند از</w:t>
      </w:r>
      <w:r w:rsidRPr="004E1B19">
        <w:t>:</w:t>
      </w:r>
    </w:p>
    <w:p w14:paraId="343A1720" w14:textId="77777777" w:rsidR="004E1B19" w:rsidRPr="004E1B19" w:rsidRDefault="004E1B19" w:rsidP="009A2AC0">
      <w:pPr>
        <w:pStyle w:val="ListParagraph"/>
        <w:numPr>
          <w:ilvl w:val="0"/>
          <w:numId w:val="173"/>
        </w:numPr>
        <w:ind w:left="360"/>
      </w:pPr>
      <w:r w:rsidRPr="00611E93">
        <w:rPr>
          <w:rFonts w:ascii="Segoe UI Emoji" w:hAnsi="Segoe UI Emoji" w:cs="Segoe UI Emoji"/>
        </w:rPr>
        <w:t>🔋</w:t>
      </w:r>
      <w:r w:rsidRPr="004E1B19">
        <w:t xml:space="preserve"> </w:t>
      </w:r>
      <w:r w:rsidRPr="004E1B19">
        <w:rPr>
          <w:rtl/>
        </w:rPr>
        <w:t>باتری</w:t>
      </w:r>
      <w:r w:rsidRPr="004E1B19">
        <w:t xml:space="preserve"> (Battery)</w:t>
      </w:r>
    </w:p>
    <w:p w14:paraId="3395FDB1" w14:textId="77777777" w:rsidR="004E1B19" w:rsidRPr="004E1B19" w:rsidRDefault="004E1B19" w:rsidP="009A2AC0">
      <w:pPr>
        <w:pStyle w:val="ListParagraph"/>
        <w:numPr>
          <w:ilvl w:val="0"/>
          <w:numId w:val="173"/>
        </w:numPr>
        <w:ind w:left="360"/>
      </w:pPr>
      <w:r w:rsidRPr="00611E93">
        <w:rPr>
          <w:rFonts w:ascii="Segoe UI Emoji" w:hAnsi="Segoe UI Emoji" w:cs="Segoe UI Emoji"/>
        </w:rPr>
        <w:t>🔌</w:t>
      </w:r>
      <w:r w:rsidRPr="004E1B19">
        <w:t xml:space="preserve"> </w:t>
      </w:r>
      <w:r w:rsidRPr="004E1B19">
        <w:rPr>
          <w:rtl/>
        </w:rPr>
        <w:t>آداپتور</w:t>
      </w:r>
      <w:r w:rsidRPr="004E1B19">
        <w:t xml:space="preserve"> DC</w:t>
      </w:r>
    </w:p>
    <w:p w14:paraId="1C324BB1" w14:textId="1E5B0843" w:rsidR="004E1B19" w:rsidRPr="004E1B19" w:rsidRDefault="004E1B19" w:rsidP="009A2AC0">
      <w:pPr>
        <w:pStyle w:val="ListParagraph"/>
        <w:numPr>
          <w:ilvl w:val="0"/>
          <w:numId w:val="173"/>
        </w:numPr>
        <w:ind w:left="360"/>
      </w:pPr>
      <w:r w:rsidRPr="004E1B19">
        <w:rPr>
          <w:rtl/>
        </w:rPr>
        <w:t>پاوربانک</w:t>
      </w:r>
      <w:r w:rsidR="001C3F07">
        <w:rPr>
          <w:rFonts w:hint="cs"/>
          <w:rtl/>
        </w:rPr>
        <w:t xml:space="preserve"> </w:t>
      </w:r>
      <w:r w:rsidRPr="004E1B19">
        <w:t xml:space="preserve"> (Power Bank)</w:t>
      </w:r>
      <w:r w:rsidR="001C3F07">
        <w:rPr>
          <w:rFonts w:hint="cs"/>
          <w:rtl/>
        </w:rPr>
        <w:t xml:space="preserve"> </w:t>
      </w:r>
    </w:p>
    <w:p w14:paraId="508E775A" w14:textId="3428914D" w:rsidR="004E1B19" w:rsidRPr="004E1B19" w:rsidRDefault="004E1B19" w:rsidP="009A2AC0">
      <w:pPr>
        <w:pStyle w:val="ListParagraph"/>
        <w:numPr>
          <w:ilvl w:val="0"/>
          <w:numId w:val="173"/>
        </w:numPr>
        <w:ind w:left="360"/>
      </w:pPr>
      <w:r w:rsidRPr="004E1B19">
        <w:rPr>
          <w:rtl/>
        </w:rPr>
        <w:t>پنل خورشیدی</w:t>
      </w:r>
      <w:r w:rsidR="000737DF">
        <w:rPr>
          <w:rFonts w:hint="cs"/>
          <w:rtl/>
        </w:rPr>
        <w:t xml:space="preserve"> </w:t>
      </w:r>
      <w:r w:rsidRPr="004E1B19">
        <w:t xml:space="preserve"> (Solar Panel)</w:t>
      </w:r>
    </w:p>
    <w:p w14:paraId="04859E6D" w14:textId="4A2A64AC" w:rsidR="004E1B19" w:rsidRPr="004E1B19" w:rsidRDefault="004E1B19" w:rsidP="009A2AC0">
      <w:pPr>
        <w:pStyle w:val="ListParagraph"/>
        <w:numPr>
          <w:ilvl w:val="0"/>
          <w:numId w:val="173"/>
        </w:numPr>
        <w:ind w:left="360"/>
      </w:pPr>
      <w:r w:rsidRPr="004E1B19">
        <w:rPr>
          <w:rtl/>
        </w:rPr>
        <w:t>منبع تغذیه</w:t>
      </w:r>
      <w:r w:rsidR="000F7261">
        <w:rPr>
          <w:rFonts w:hint="cs"/>
          <w:rtl/>
        </w:rPr>
        <w:t xml:space="preserve"> </w:t>
      </w:r>
      <w:r w:rsidRPr="004E1B19">
        <w:t xml:space="preserve"> DC</w:t>
      </w:r>
    </w:p>
    <w:p w14:paraId="151B7033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 xml:space="preserve">مثلاً یک باتری </w:t>
      </w:r>
      <w:r w:rsidRPr="004E1B19">
        <w:t xml:space="preserve">12V </w:t>
      </w:r>
      <w:r w:rsidRPr="004E1B19">
        <w:rPr>
          <w:rtl/>
        </w:rPr>
        <w:t>می‌تواند یک ولتاژ</w:t>
      </w:r>
      <w:r w:rsidRPr="004E1B19">
        <w:t xml:space="preserve"> DC </w:t>
      </w:r>
      <w:r w:rsidRPr="004E1B19">
        <w:rPr>
          <w:rtl/>
        </w:rPr>
        <w:t>ایجاد کند و در یک مدار</w:t>
      </w:r>
      <w:r w:rsidRPr="004E1B19">
        <w:t xml:space="preserve"> DC </w:t>
      </w:r>
      <w:r w:rsidRPr="004E1B19">
        <w:rPr>
          <w:rtl/>
        </w:rPr>
        <w:t>جریان در یک جهت برقرار شود</w:t>
      </w:r>
      <w:r w:rsidRPr="004E1B19">
        <w:t>.</w:t>
      </w:r>
    </w:p>
    <w:p w14:paraId="58AC1BA2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شکل جریان</w:t>
      </w:r>
      <w:r w:rsidRPr="004E1B19">
        <w:t xml:space="preserve"> DC</w:t>
      </w:r>
    </w:p>
    <w:p w14:paraId="5DACFE26" w14:textId="77777777" w:rsidR="004E1B19" w:rsidRPr="00EE1A77" w:rsidRDefault="004E1B19" w:rsidP="009A2AC0">
      <w:pPr>
        <w:ind w:left="360" w:hanging="360"/>
        <w:rPr>
          <w:rtl/>
        </w:rPr>
      </w:pPr>
      <w:r w:rsidRPr="004E1B19">
        <w:rPr>
          <w:rtl/>
        </w:rPr>
        <w:t>اگر جریان کاملاً ثابت باشد</w:t>
      </w:r>
      <w:r w:rsidRPr="004E1B1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4BA0" w:rsidRPr="00EE1A77" w14:paraId="686200D2" w14:textId="77777777" w:rsidTr="00F14BA0">
        <w:tc>
          <w:tcPr>
            <w:tcW w:w="9350" w:type="dxa"/>
          </w:tcPr>
          <w:p w14:paraId="1EE69C74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I</w:t>
            </w:r>
          </w:p>
          <w:p w14:paraId="100CC78A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       ─────────────────</w:t>
            </w:r>
          </w:p>
          <w:p w14:paraId="554FB1DA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</w:t>
            </w:r>
          </w:p>
          <w:p w14:paraId="6D66E54A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</w:t>
            </w:r>
          </w:p>
          <w:p w14:paraId="4B5DCBD8" w14:textId="1F7733B5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└────────────────────────── t</w:t>
            </w:r>
          </w:p>
        </w:tc>
      </w:tr>
    </w:tbl>
    <w:p w14:paraId="4568C7A6" w14:textId="77777777" w:rsidR="004E1B19" w:rsidRPr="004E1B19" w:rsidRDefault="004E1B19" w:rsidP="009A2AC0">
      <w:pPr>
        <w:bidi w:val="0"/>
        <w:ind w:left="360" w:hanging="360"/>
      </w:pPr>
    </w:p>
    <w:p w14:paraId="2056883C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یعنی مقدار جریان با گذشت زمان تغییر نمی‌کند</w:t>
      </w:r>
      <w:r w:rsidRPr="004E1B19">
        <w:t>.</w:t>
      </w:r>
    </w:p>
    <w:p w14:paraId="32B5244A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البته</w:t>
      </w:r>
      <w:r w:rsidRPr="004E1B19">
        <w:t xml:space="preserve"> DC </w:t>
      </w:r>
      <w:r w:rsidRPr="004E1B19">
        <w:rPr>
          <w:rtl/>
        </w:rPr>
        <w:t>الزاماً به معنی کاملاً ثابت بودن مقدار جریان نیست. ممکن است جریان</w:t>
      </w:r>
      <w:r w:rsidRPr="004E1B19">
        <w:t xml:space="preserve"> DC </w:t>
      </w:r>
      <w:r w:rsidRPr="004E1B19">
        <w:rPr>
          <w:rtl/>
        </w:rPr>
        <w:t>با زمان تغییر کند ولی جهت آن عوض نشود</w:t>
      </w:r>
      <w:r w:rsidRPr="004E1B19">
        <w:t>.</w:t>
      </w:r>
    </w:p>
    <w:p w14:paraId="6A3DF117" w14:textId="77777777" w:rsidR="004E1B19" w:rsidRPr="00EE1A77" w:rsidRDefault="004E1B19" w:rsidP="009A2AC0">
      <w:pPr>
        <w:ind w:left="360" w:hanging="360"/>
        <w:rPr>
          <w:rtl/>
        </w:rPr>
      </w:pPr>
      <w:r w:rsidRPr="004E1B19">
        <w:rPr>
          <w:rtl/>
        </w:rPr>
        <w:t>مثلاً</w:t>
      </w:r>
      <w:r w:rsidRPr="004E1B1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4BA0" w:rsidRPr="00EE1A77" w14:paraId="31F21177" w14:textId="77777777" w:rsidTr="00F14BA0">
        <w:tc>
          <w:tcPr>
            <w:tcW w:w="9350" w:type="dxa"/>
          </w:tcPr>
          <w:p w14:paraId="27BA9056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I</w:t>
            </w:r>
          </w:p>
          <w:p w14:paraId="3B400332" w14:textId="0C89784B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│     </w:t>
            </w:r>
            <w:r w:rsidRPr="00EE1A77">
              <w:rPr>
                <w:rFonts w:ascii="Segoe UI Symbol" w:hAnsi="Segoe UI Symbol" w:cs="Segoe UI Symbol"/>
              </w:rPr>
              <w:t>╭</w:t>
            </w:r>
            <w:r w:rsidRPr="00EE1A77">
              <w:rPr>
                <w:rFonts w:ascii="Times New Roman" w:hAnsi="Times New Roman" w:cs="Times New Roman"/>
              </w:rPr>
              <w:t>──</w:t>
            </w:r>
            <w:r w:rsidRPr="00EE1A77">
              <w:rPr>
                <w:rFonts w:ascii="Segoe UI Symbol" w:hAnsi="Segoe UI Symbol" w:cs="Segoe UI Symbol"/>
              </w:rPr>
              <w:t>╮</w:t>
            </w:r>
            <w:r w:rsidRPr="00EE1A77">
              <w:t xml:space="preserve">     </w:t>
            </w:r>
            <w:r w:rsidR="003D0049">
              <w:rPr>
                <w:rFonts w:hint="cs"/>
                <w:rtl/>
              </w:rPr>
              <w:t xml:space="preserve"> </w:t>
            </w:r>
            <w:r w:rsidRPr="00EE1A77">
              <w:t xml:space="preserve"> </w:t>
            </w:r>
            <w:r w:rsidRPr="00EE1A77">
              <w:rPr>
                <w:rFonts w:ascii="Segoe UI Symbol" w:hAnsi="Segoe UI Symbol" w:cs="Segoe UI Symbol"/>
              </w:rPr>
              <w:t>╭</w:t>
            </w:r>
            <w:r w:rsidRPr="00EE1A77">
              <w:rPr>
                <w:rFonts w:ascii="Times New Roman" w:hAnsi="Times New Roman" w:cs="Times New Roman"/>
              </w:rPr>
              <w:t>──</w:t>
            </w:r>
            <w:r w:rsidRPr="00EE1A77">
              <w:rPr>
                <w:rFonts w:ascii="Segoe UI Symbol" w:hAnsi="Segoe UI Symbol" w:cs="Segoe UI Symbol"/>
              </w:rPr>
              <w:t>╮</w:t>
            </w:r>
          </w:p>
          <w:p w14:paraId="21C75860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 ────</w:t>
            </w:r>
            <w:r w:rsidRPr="00EE1A77">
              <w:rPr>
                <w:rFonts w:ascii="Segoe UI Symbol" w:hAnsi="Segoe UI Symbol" w:cs="Segoe UI Symbol"/>
              </w:rPr>
              <w:t>╯</w:t>
            </w:r>
            <w:r w:rsidRPr="00EE1A77">
              <w:t xml:space="preserve">  </w:t>
            </w:r>
            <w:r w:rsidRPr="00EE1A77">
              <w:rPr>
                <w:rFonts w:ascii="Segoe UI Symbol" w:hAnsi="Segoe UI Symbol" w:cs="Segoe UI Symbol"/>
              </w:rPr>
              <w:t>╰</w:t>
            </w:r>
            <w:r w:rsidRPr="00EE1A77">
              <w:rPr>
                <w:rFonts w:ascii="Times New Roman" w:hAnsi="Times New Roman" w:cs="Times New Roman"/>
              </w:rPr>
              <w:t>──────</w:t>
            </w:r>
            <w:r w:rsidRPr="00EE1A77">
              <w:rPr>
                <w:rFonts w:ascii="Segoe UI Symbol" w:hAnsi="Segoe UI Symbol" w:cs="Segoe UI Symbol"/>
              </w:rPr>
              <w:t>╯</w:t>
            </w:r>
            <w:r w:rsidRPr="00EE1A77">
              <w:t xml:space="preserve">  </w:t>
            </w:r>
            <w:r w:rsidRPr="00EE1A77">
              <w:rPr>
                <w:rFonts w:ascii="Segoe UI Symbol" w:hAnsi="Segoe UI Symbol" w:cs="Segoe UI Symbol"/>
              </w:rPr>
              <w:t>╰</w:t>
            </w:r>
            <w:r w:rsidRPr="00EE1A77">
              <w:rPr>
                <w:rFonts w:ascii="Times New Roman" w:hAnsi="Times New Roman" w:cs="Times New Roman"/>
              </w:rPr>
              <w:t>────</w:t>
            </w:r>
          </w:p>
          <w:p w14:paraId="77963217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</w:t>
            </w:r>
          </w:p>
          <w:p w14:paraId="5FA4021E" w14:textId="580C86AD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└──────────────────────── t</w:t>
            </w:r>
          </w:p>
        </w:tc>
      </w:tr>
    </w:tbl>
    <w:p w14:paraId="4DB235C0" w14:textId="77777777" w:rsidR="00F14BA0" w:rsidRPr="004E1B19" w:rsidRDefault="00F14BA0" w:rsidP="009A2AC0">
      <w:pPr>
        <w:bidi w:val="0"/>
        <w:ind w:left="360" w:hanging="360"/>
      </w:pPr>
    </w:p>
    <w:p w14:paraId="589825D8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 xml:space="preserve">تا زمانی که جریان جهت خود را عوض نکند، همچنان می‌تواند </w:t>
      </w:r>
      <w:r w:rsidRPr="004E1B19">
        <w:t xml:space="preserve">DC </w:t>
      </w:r>
      <w:r w:rsidRPr="004E1B19">
        <w:rPr>
          <w:rtl/>
        </w:rPr>
        <w:t>محسوب شود</w:t>
      </w:r>
      <w:r w:rsidRPr="004E1B19">
        <w:t>.</w:t>
      </w:r>
    </w:p>
    <w:p w14:paraId="5FF0ADBA" w14:textId="77777777" w:rsidR="004E1B19" w:rsidRPr="004E1B19" w:rsidRDefault="004E1B19" w:rsidP="009A2AC0">
      <w:pPr>
        <w:ind w:left="360" w:hanging="360"/>
      </w:pPr>
      <w:r w:rsidRPr="004E1B19">
        <w:t xml:space="preserve">DC </w:t>
      </w:r>
      <w:r w:rsidRPr="004E1B19">
        <w:rPr>
          <w:rtl/>
        </w:rPr>
        <w:t>در مقابل</w:t>
      </w:r>
      <w:r w:rsidRPr="004E1B19">
        <w:t xml:space="preserve"> AC</w:t>
      </w:r>
    </w:p>
    <w:p w14:paraId="2F45A5BE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lastRenderedPageBreak/>
        <w:t>تفاوت اصلی</w:t>
      </w:r>
      <w:r w:rsidRPr="004E1B1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038"/>
        <w:gridCol w:w="2897"/>
      </w:tblGrid>
      <w:tr w:rsidR="004E1B19" w:rsidRPr="004E1B19" w14:paraId="3DC2229F" w14:textId="77777777" w:rsidTr="00F14BA0">
        <w:tc>
          <w:tcPr>
            <w:tcW w:w="0" w:type="auto"/>
            <w:hideMark/>
          </w:tcPr>
          <w:p w14:paraId="1DF43674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3CD9BE1B" w14:textId="77777777" w:rsidR="004E1B19" w:rsidRPr="004E1B19" w:rsidRDefault="004E1B19" w:rsidP="009A2AC0">
            <w:pPr>
              <w:ind w:left="360" w:hanging="360"/>
            </w:pPr>
            <w:r w:rsidRPr="004E1B19">
              <w:t>DC</w:t>
            </w:r>
          </w:p>
        </w:tc>
        <w:tc>
          <w:tcPr>
            <w:tcW w:w="0" w:type="auto"/>
            <w:hideMark/>
          </w:tcPr>
          <w:p w14:paraId="085EF3F8" w14:textId="77777777" w:rsidR="004E1B19" w:rsidRPr="004E1B19" w:rsidRDefault="004E1B19" w:rsidP="009A2AC0">
            <w:pPr>
              <w:ind w:left="360" w:hanging="360"/>
            </w:pPr>
            <w:r w:rsidRPr="004E1B19">
              <w:t>AC</w:t>
            </w:r>
          </w:p>
        </w:tc>
      </w:tr>
      <w:tr w:rsidR="004E1B19" w:rsidRPr="004E1B19" w14:paraId="0775084E" w14:textId="77777777" w:rsidTr="00F14BA0">
        <w:tc>
          <w:tcPr>
            <w:tcW w:w="0" w:type="auto"/>
            <w:hideMark/>
          </w:tcPr>
          <w:p w14:paraId="5BB70A12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نام</w:t>
            </w:r>
          </w:p>
        </w:tc>
        <w:tc>
          <w:tcPr>
            <w:tcW w:w="0" w:type="auto"/>
            <w:hideMark/>
          </w:tcPr>
          <w:p w14:paraId="180A4C5A" w14:textId="77777777" w:rsidR="004E1B19" w:rsidRPr="004E1B19" w:rsidRDefault="004E1B19" w:rsidP="009A2AC0">
            <w:pPr>
              <w:ind w:left="360" w:hanging="360"/>
            </w:pPr>
            <w:r w:rsidRPr="004E1B19">
              <w:t>Direct Current</w:t>
            </w:r>
          </w:p>
        </w:tc>
        <w:tc>
          <w:tcPr>
            <w:tcW w:w="0" w:type="auto"/>
            <w:hideMark/>
          </w:tcPr>
          <w:p w14:paraId="5E1FDD2E" w14:textId="77777777" w:rsidR="004E1B19" w:rsidRPr="004E1B19" w:rsidRDefault="004E1B19" w:rsidP="009A2AC0">
            <w:pPr>
              <w:ind w:left="360" w:hanging="360"/>
            </w:pPr>
            <w:r w:rsidRPr="004E1B19">
              <w:t>Alternating Current</w:t>
            </w:r>
          </w:p>
        </w:tc>
      </w:tr>
      <w:tr w:rsidR="004E1B19" w:rsidRPr="004E1B19" w14:paraId="7F519D7F" w14:textId="77777777" w:rsidTr="00F14BA0">
        <w:tc>
          <w:tcPr>
            <w:tcW w:w="0" w:type="auto"/>
            <w:hideMark/>
          </w:tcPr>
          <w:p w14:paraId="2FCC3C9A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جهت جریان</w:t>
            </w:r>
          </w:p>
        </w:tc>
        <w:tc>
          <w:tcPr>
            <w:tcW w:w="0" w:type="auto"/>
            <w:hideMark/>
          </w:tcPr>
          <w:p w14:paraId="493DB67D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ثابت</w:t>
            </w:r>
          </w:p>
        </w:tc>
        <w:tc>
          <w:tcPr>
            <w:tcW w:w="0" w:type="auto"/>
            <w:hideMark/>
          </w:tcPr>
          <w:p w14:paraId="5F8EAB61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به‌صورت دوره‌ای تغییر می‌کند</w:t>
            </w:r>
          </w:p>
        </w:tc>
      </w:tr>
      <w:tr w:rsidR="004E1B19" w:rsidRPr="004E1B19" w14:paraId="03AC55F4" w14:textId="77777777" w:rsidTr="00F14BA0">
        <w:tc>
          <w:tcPr>
            <w:tcW w:w="0" w:type="auto"/>
            <w:hideMark/>
          </w:tcPr>
          <w:p w14:paraId="79141B9A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مثال</w:t>
            </w:r>
          </w:p>
        </w:tc>
        <w:tc>
          <w:tcPr>
            <w:tcW w:w="0" w:type="auto"/>
            <w:hideMark/>
          </w:tcPr>
          <w:p w14:paraId="1373D690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باتری</w:t>
            </w:r>
          </w:p>
        </w:tc>
        <w:tc>
          <w:tcPr>
            <w:tcW w:w="0" w:type="auto"/>
            <w:hideMark/>
          </w:tcPr>
          <w:p w14:paraId="5DFB1047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برق شهری</w:t>
            </w:r>
          </w:p>
        </w:tc>
      </w:tr>
      <w:tr w:rsidR="004E1B19" w:rsidRPr="004E1B19" w14:paraId="08393FEB" w14:textId="77777777" w:rsidTr="00F14BA0">
        <w:tc>
          <w:tcPr>
            <w:tcW w:w="0" w:type="auto"/>
            <w:hideMark/>
          </w:tcPr>
          <w:p w14:paraId="056A232C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کاربرد رایج</w:t>
            </w:r>
          </w:p>
        </w:tc>
        <w:tc>
          <w:tcPr>
            <w:tcW w:w="0" w:type="auto"/>
            <w:hideMark/>
          </w:tcPr>
          <w:p w14:paraId="53D404EF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مدارهای الکترونیکی</w:t>
            </w:r>
          </w:p>
        </w:tc>
        <w:tc>
          <w:tcPr>
            <w:tcW w:w="0" w:type="auto"/>
            <w:hideMark/>
          </w:tcPr>
          <w:p w14:paraId="07CE1646" w14:textId="77777777" w:rsidR="004E1B19" w:rsidRPr="004E1B19" w:rsidRDefault="004E1B19" w:rsidP="009A2AC0">
            <w:pPr>
              <w:ind w:left="360" w:hanging="360"/>
            </w:pPr>
            <w:r w:rsidRPr="004E1B19">
              <w:rPr>
                <w:rtl/>
              </w:rPr>
              <w:t>شبکه برق</w:t>
            </w:r>
          </w:p>
        </w:tc>
      </w:tr>
    </w:tbl>
    <w:p w14:paraId="1755CE99" w14:textId="77777777" w:rsidR="004E1B19" w:rsidRPr="00EE1A77" w:rsidRDefault="004E1B19" w:rsidP="009A2AC0">
      <w:pPr>
        <w:ind w:left="360" w:hanging="360"/>
        <w:rPr>
          <w:rtl/>
        </w:rPr>
      </w:pPr>
      <w:r w:rsidRPr="004E1B19">
        <w:rPr>
          <w:rtl/>
        </w:rPr>
        <w:t xml:space="preserve">در </w:t>
      </w:r>
      <w:r w:rsidRPr="004E1B19">
        <w:t xml:space="preserve">AC </w:t>
      </w:r>
      <w:r w:rsidRPr="004E1B19">
        <w:rPr>
          <w:rtl/>
        </w:rPr>
        <w:t>جهت جریان مرتباً تغییر می‌کند</w:t>
      </w:r>
      <w:r w:rsidRPr="004E1B1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4BA0" w:rsidRPr="00EE1A77" w14:paraId="3EF35214" w14:textId="77777777" w:rsidTr="00F14BA0">
        <w:tc>
          <w:tcPr>
            <w:tcW w:w="9350" w:type="dxa"/>
          </w:tcPr>
          <w:p w14:paraId="0FF233D6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I</w:t>
            </w:r>
          </w:p>
          <w:p w14:paraId="59BB50A3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│    </w:t>
            </w:r>
            <w:r w:rsidRPr="00EE1A77">
              <w:rPr>
                <w:rFonts w:ascii="Segoe UI Symbol" w:hAnsi="Segoe UI Symbol" w:cs="Segoe UI Symbol"/>
              </w:rPr>
              <w:t>╭</w:t>
            </w:r>
            <w:r w:rsidRPr="00EE1A77">
              <w:rPr>
                <w:rFonts w:ascii="Times New Roman" w:hAnsi="Times New Roman" w:cs="Times New Roman"/>
              </w:rPr>
              <w:t>──</w:t>
            </w:r>
            <w:r w:rsidRPr="00EE1A77">
              <w:rPr>
                <w:rFonts w:ascii="Segoe UI Symbol" w:hAnsi="Segoe UI Symbol" w:cs="Segoe UI Symbol"/>
              </w:rPr>
              <w:t>╮</w:t>
            </w:r>
            <w:r w:rsidRPr="00EE1A77">
              <w:t xml:space="preserve">      </w:t>
            </w:r>
            <w:r w:rsidRPr="00EE1A77">
              <w:rPr>
                <w:rFonts w:ascii="Segoe UI Symbol" w:hAnsi="Segoe UI Symbol" w:cs="Segoe UI Symbol"/>
              </w:rPr>
              <w:t>╭</w:t>
            </w:r>
            <w:r w:rsidRPr="00EE1A77">
              <w:rPr>
                <w:rFonts w:ascii="Times New Roman" w:hAnsi="Times New Roman" w:cs="Times New Roman"/>
              </w:rPr>
              <w:t>──</w:t>
            </w:r>
            <w:r w:rsidRPr="00EE1A77">
              <w:rPr>
                <w:rFonts w:ascii="Segoe UI Symbol" w:hAnsi="Segoe UI Symbol" w:cs="Segoe UI Symbol"/>
              </w:rPr>
              <w:t>╮</w:t>
            </w:r>
          </w:p>
          <w:p w14:paraId="02116A64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   /    \    /    \</w:t>
            </w:r>
          </w:p>
          <w:p w14:paraId="712B2464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│──/──────\──/──────\─── t</w:t>
            </w:r>
          </w:p>
          <w:p w14:paraId="1F1FF4A9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>│ /        \/        \</w:t>
            </w:r>
          </w:p>
          <w:p w14:paraId="6E90AABF" w14:textId="27F9CA31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│</w:t>
            </w:r>
          </w:p>
        </w:tc>
      </w:tr>
    </w:tbl>
    <w:p w14:paraId="59BA8948" w14:textId="77777777" w:rsidR="00F14BA0" w:rsidRPr="004E1B19" w:rsidRDefault="00F14BA0" w:rsidP="009A2AC0">
      <w:pPr>
        <w:bidi w:val="0"/>
        <w:ind w:left="360" w:hanging="360"/>
      </w:pPr>
    </w:p>
    <w:p w14:paraId="5A9CC870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یک نکته مهم</w:t>
      </w:r>
    </w:p>
    <w:p w14:paraId="4BC24BE0" w14:textId="77777777" w:rsidR="004E1B19" w:rsidRPr="004E1B19" w:rsidRDefault="004E1B19" w:rsidP="009A2AC0">
      <w:pPr>
        <w:ind w:left="360" w:hanging="360"/>
      </w:pPr>
      <w:r w:rsidRPr="004E1B19">
        <w:t xml:space="preserve">DC </w:t>
      </w:r>
      <w:r w:rsidRPr="004E1B19">
        <w:rPr>
          <w:rtl/>
        </w:rPr>
        <w:t>و</w:t>
      </w:r>
      <w:r w:rsidRPr="004E1B19">
        <w:t xml:space="preserve"> AC </w:t>
      </w:r>
      <w:r w:rsidRPr="004E1B19">
        <w:rPr>
          <w:rtl/>
        </w:rPr>
        <w:t>فقط مربوط به جریان نیستند؛ درباره ولتاژ نیز صحبت می‌کنیم</w:t>
      </w:r>
      <w:r w:rsidRPr="004E1B19">
        <w:t>.</w:t>
      </w:r>
    </w:p>
    <w:p w14:paraId="77E5AC62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بنابراین می‌توانیم داشته باشیم</w:t>
      </w:r>
      <w:r w:rsidRPr="004E1B19">
        <w:t>:</w:t>
      </w:r>
    </w:p>
    <w:p w14:paraId="41132DE7" w14:textId="77777777" w:rsidR="004E1B19" w:rsidRPr="004E1B19" w:rsidRDefault="004E1B19" w:rsidP="009A2AC0">
      <w:pPr>
        <w:pStyle w:val="ListParagraph"/>
        <w:numPr>
          <w:ilvl w:val="0"/>
          <w:numId w:val="174"/>
        </w:numPr>
        <w:ind w:left="360"/>
      </w:pPr>
      <w:r w:rsidRPr="004E1B19">
        <w:t xml:space="preserve">DC Voltage → </w:t>
      </w:r>
      <w:r w:rsidRPr="004E1B19">
        <w:rPr>
          <w:rtl/>
        </w:rPr>
        <w:t>ولتاژ مستقیم</w:t>
      </w:r>
    </w:p>
    <w:p w14:paraId="17D4CBF7" w14:textId="77777777" w:rsidR="004E1B19" w:rsidRPr="004E1B19" w:rsidRDefault="004E1B19" w:rsidP="009A2AC0">
      <w:pPr>
        <w:pStyle w:val="ListParagraph"/>
        <w:numPr>
          <w:ilvl w:val="0"/>
          <w:numId w:val="174"/>
        </w:numPr>
        <w:ind w:left="360"/>
      </w:pPr>
      <w:r w:rsidRPr="004E1B19">
        <w:t xml:space="preserve">DC Current → </w:t>
      </w:r>
      <w:r w:rsidRPr="004E1B19">
        <w:rPr>
          <w:rtl/>
        </w:rPr>
        <w:t>جریان مستقیم</w:t>
      </w:r>
    </w:p>
    <w:p w14:paraId="59A17C6D" w14:textId="77777777" w:rsidR="004E1B19" w:rsidRPr="004E1B19" w:rsidRDefault="004E1B19" w:rsidP="009A2AC0">
      <w:pPr>
        <w:pStyle w:val="ListParagraph"/>
        <w:numPr>
          <w:ilvl w:val="0"/>
          <w:numId w:val="174"/>
        </w:numPr>
        <w:ind w:left="360"/>
      </w:pPr>
      <w:r w:rsidRPr="004E1B19">
        <w:t xml:space="preserve">AC Voltage → </w:t>
      </w:r>
      <w:r w:rsidRPr="004E1B19">
        <w:rPr>
          <w:rtl/>
        </w:rPr>
        <w:t>ولتاژ متناوب</w:t>
      </w:r>
    </w:p>
    <w:p w14:paraId="232F3632" w14:textId="77777777" w:rsidR="004E1B19" w:rsidRPr="004E1B19" w:rsidRDefault="004E1B19" w:rsidP="009A2AC0">
      <w:pPr>
        <w:pStyle w:val="ListParagraph"/>
        <w:numPr>
          <w:ilvl w:val="0"/>
          <w:numId w:val="174"/>
        </w:numPr>
        <w:ind w:left="360"/>
      </w:pPr>
      <w:r w:rsidRPr="004E1B19">
        <w:t xml:space="preserve">AC Current → </w:t>
      </w:r>
      <w:r w:rsidRPr="004E1B19">
        <w:rPr>
          <w:rtl/>
        </w:rPr>
        <w:t>جریان متناوب</w:t>
      </w:r>
    </w:p>
    <w:p w14:paraId="653ED269" w14:textId="77777777" w:rsidR="004E1B19" w:rsidRPr="004E1B19" w:rsidRDefault="004E1B19" w:rsidP="009A2AC0">
      <w:pPr>
        <w:ind w:left="360" w:hanging="360"/>
      </w:pPr>
      <w:r w:rsidRPr="004E1B19">
        <w:rPr>
          <w:rtl/>
        </w:rPr>
        <w:t>برای شروع الکترونیک، بیشتر مدارهای پایه‌ای که با آن‌ها کار می‌کنیم مانند باتری + مقاومت</w:t>
      </w:r>
      <w:r w:rsidRPr="004E1B19">
        <w:t xml:space="preserve"> + LED </w:t>
      </w:r>
      <w:r w:rsidRPr="004E1B19">
        <w:rPr>
          <w:rtl/>
        </w:rPr>
        <w:t xml:space="preserve">مدارهای </w:t>
      </w:r>
      <w:r w:rsidRPr="004E1B19">
        <w:t xml:space="preserve">DC </w:t>
      </w:r>
      <w:r w:rsidRPr="004E1B19">
        <w:rPr>
          <w:rtl/>
        </w:rPr>
        <w:t>هستند</w:t>
      </w:r>
      <w:r w:rsidRPr="004E1B19">
        <w:t>.</w:t>
      </w:r>
    </w:p>
    <w:p w14:paraId="338911B8" w14:textId="77777777" w:rsidR="004E1B19" w:rsidRPr="00EE1A77" w:rsidRDefault="004E1B19" w:rsidP="009A2AC0">
      <w:pPr>
        <w:ind w:left="360" w:hanging="360"/>
      </w:pPr>
    </w:p>
    <w:p w14:paraId="7BF4E248" w14:textId="77777777" w:rsidR="009E3921" w:rsidRPr="00EE1A77" w:rsidRDefault="009E3921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جریان متناوب</w:t>
      </w:r>
      <w:r w:rsidRPr="00575674">
        <w:rPr>
          <w:lang w:val="en-US"/>
        </w:rPr>
        <w:t xml:space="preserve"> - Alternating Current (AC):</w:t>
      </w:r>
    </w:p>
    <w:p w14:paraId="35298689" w14:textId="650D85BB" w:rsidR="00F14BA0" w:rsidRPr="00F14BA0" w:rsidRDefault="00F14BA0" w:rsidP="009A2AC0">
      <w:pPr>
        <w:ind w:left="360" w:hanging="360"/>
      </w:pPr>
      <w:r w:rsidRPr="00F14BA0">
        <w:rPr>
          <w:rtl/>
        </w:rPr>
        <w:t>جریان متناوب</w:t>
      </w:r>
      <w:r w:rsidRPr="00F14BA0">
        <w:t xml:space="preserve"> Alternating Current </w:t>
      </w:r>
      <w:r w:rsidRPr="00F14BA0">
        <w:rPr>
          <w:rtl/>
        </w:rPr>
        <w:t>یا</w:t>
      </w:r>
      <w:r w:rsidRPr="00F14BA0">
        <w:t xml:space="preserve"> AC </w:t>
      </w:r>
      <w:r w:rsidRPr="00F14BA0">
        <w:rPr>
          <w:rtl/>
        </w:rPr>
        <w:t>نوعی جریان الکتریکی است که جهت و معمولاً مقدار آن با گذشت زمان تغییر می‌کند</w:t>
      </w:r>
      <w:r w:rsidRPr="00F14BA0">
        <w:t>.</w:t>
      </w:r>
    </w:p>
    <w:p w14:paraId="151B0C04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lastRenderedPageBreak/>
        <w:t>به زبان ساده</w:t>
      </w:r>
      <w:r w:rsidRPr="00F14BA0">
        <w:t>:</w:t>
      </w:r>
    </w:p>
    <w:p w14:paraId="49A8AB8D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در جریان</w:t>
      </w:r>
      <w:r w:rsidRPr="00F14BA0">
        <w:t xml:space="preserve"> AC</w:t>
      </w:r>
      <w:r w:rsidRPr="00F14BA0">
        <w:rPr>
          <w:rtl/>
        </w:rPr>
        <w:t>، جهت جریان به‌صورت دوره‌ای عوض می‌شود</w:t>
      </w:r>
      <w:r w:rsidRPr="00F14BA0">
        <w:t>.</w:t>
      </w:r>
    </w:p>
    <w:p w14:paraId="66CA1F9B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نماد آن</w:t>
      </w:r>
      <w:r w:rsidRPr="00F14BA0">
        <w:t>:</w:t>
      </w:r>
    </w:p>
    <w:p w14:paraId="732B5FE9" w14:textId="77777777" w:rsidR="00F14BA0" w:rsidRPr="00F14BA0" w:rsidRDefault="00F14BA0" w:rsidP="009A2AC0">
      <w:pPr>
        <w:ind w:left="360" w:hanging="360"/>
      </w:pPr>
      <w:r w:rsidRPr="00F14BA0">
        <w:t>AC\boxed{AC}</w:t>
      </w:r>
    </w:p>
    <w:p w14:paraId="620B6F58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واحد اندازه‌گیری جریان</w:t>
      </w:r>
      <w:r w:rsidRPr="00F14BA0">
        <w:t xml:space="preserve"> AC </w:t>
      </w:r>
      <w:r w:rsidRPr="00F14BA0">
        <w:rPr>
          <w:rtl/>
        </w:rPr>
        <w:t>نیز مانند</w:t>
      </w:r>
      <w:r w:rsidRPr="00F14BA0">
        <w:t xml:space="preserve"> DC</w:t>
      </w:r>
      <w:r w:rsidRPr="00F14BA0">
        <w:rPr>
          <w:rtl/>
        </w:rPr>
        <w:t>، آمپر</w:t>
      </w:r>
      <w:r w:rsidRPr="00F14BA0">
        <w:t xml:space="preserve"> (A) </w:t>
      </w:r>
      <w:r w:rsidRPr="00F14BA0">
        <w:rPr>
          <w:rtl/>
        </w:rPr>
        <w:t>است</w:t>
      </w:r>
      <w:r w:rsidRPr="00F14BA0">
        <w:t>.</w:t>
      </w:r>
    </w:p>
    <w:p w14:paraId="6BBB6CFD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شکل موج</w:t>
      </w:r>
      <w:r w:rsidRPr="00F14BA0">
        <w:t xml:space="preserve"> AC</w:t>
      </w:r>
    </w:p>
    <w:p w14:paraId="105126F1" w14:textId="77777777" w:rsidR="00F14BA0" w:rsidRPr="00EE1A77" w:rsidRDefault="00F14BA0" w:rsidP="009A2AC0">
      <w:pPr>
        <w:ind w:left="360" w:hanging="360"/>
        <w:rPr>
          <w:rtl/>
        </w:rPr>
      </w:pPr>
      <w:r w:rsidRPr="00F14BA0">
        <w:rPr>
          <w:rtl/>
        </w:rPr>
        <w:t>رایج‌ترین شکل موج</w:t>
      </w:r>
      <w:r w:rsidRPr="00F14BA0">
        <w:t xml:space="preserve"> AC</w:t>
      </w:r>
      <w:r w:rsidRPr="00F14BA0">
        <w:rPr>
          <w:rtl/>
        </w:rPr>
        <w:t>، موج سینوسی</w:t>
      </w:r>
      <w:r w:rsidRPr="00F14BA0">
        <w:t xml:space="preserve"> (Sine Wave) </w:t>
      </w:r>
      <w:r w:rsidRPr="00F14BA0">
        <w:rPr>
          <w:rtl/>
        </w:rPr>
        <w:t>است</w:t>
      </w:r>
      <w:r w:rsidRPr="00F14BA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4BA0" w:rsidRPr="00EE1A77" w14:paraId="5D0E4929" w14:textId="77777777" w:rsidTr="00F14BA0">
        <w:tc>
          <w:tcPr>
            <w:tcW w:w="9350" w:type="dxa"/>
          </w:tcPr>
          <w:p w14:paraId="64E9D9C4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I</w:t>
            </w:r>
          </w:p>
          <w:p w14:paraId="7A54183B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│       </w:t>
            </w:r>
            <w:r w:rsidRPr="00EE1A77">
              <w:rPr>
                <w:rFonts w:ascii="Segoe UI Symbol" w:hAnsi="Segoe UI Symbol" w:cs="Segoe UI Symbol"/>
              </w:rPr>
              <w:t>╭</w:t>
            </w:r>
            <w:r w:rsidRPr="00EE1A77">
              <w:rPr>
                <w:rFonts w:ascii="Times New Roman" w:hAnsi="Times New Roman" w:cs="Times New Roman"/>
              </w:rPr>
              <w:t>───</w:t>
            </w:r>
            <w:r w:rsidRPr="00EE1A77">
              <w:rPr>
                <w:rFonts w:ascii="Segoe UI Symbol" w:hAnsi="Segoe UI Symbol" w:cs="Segoe UI Symbol"/>
              </w:rPr>
              <w:t>╮</w:t>
            </w:r>
          </w:p>
          <w:p w14:paraId="07327C15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│      /     \</w:t>
            </w:r>
          </w:p>
          <w:p w14:paraId="36CEF3CB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│─────</w:t>
            </w:r>
            <w:r w:rsidRPr="00EE1A77">
              <w:rPr>
                <w:rFonts w:ascii="Segoe UI Symbol" w:hAnsi="Segoe UI Symbol" w:cs="Segoe UI Symbol"/>
              </w:rPr>
              <w:t>╯</w:t>
            </w:r>
            <w:r w:rsidRPr="00EE1A77">
              <w:t xml:space="preserve">       </w:t>
            </w:r>
            <w:r w:rsidRPr="00EE1A77">
              <w:rPr>
                <w:rFonts w:ascii="Segoe UI Symbol" w:hAnsi="Segoe UI Symbol" w:cs="Segoe UI Symbol"/>
              </w:rPr>
              <w:t>╰</w:t>
            </w:r>
            <w:r w:rsidRPr="00EE1A77">
              <w:rPr>
                <w:rFonts w:ascii="Times New Roman" w:hAnsi="Times New Roman" w:cs="Times New Roman"/>
              </w:rPr>
              <w:t>─────</w:t>
            </w:r>
            <w:r w:rsidRPr="00EE1A77">
              <w:rPr>
                <w:rFonts w:ascii="Segoe UI Symbol" w:hAnsi="Segoe UI Symbol" w:cs="Segoe UI Symbol"/>
              </w:rPr>
              <w:t>╮</w:t>
            </w:r>
            <w:r w:rsidRPr="00EE1A77">
              <w:rPr>
                <w:rFonts w:ascii="Times New Roman" w:hAnsi="Times New Roman" w:cs="Times New Roman"/>
              </w:rPr>
              <w:t>────→</w:t>
            </w:r>
            <w:r w:rsidRPr="00EE1A77">
              <w:t xml:space="preserve"> t</w:t>
            </w:r>
          </w:p>
          <w:p w14:paraId="3C6B7522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│                    \</w:t>
            </w:r>
          </w:p>
          <w:p w14:paraId="017970A6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│                     </w:t>
            </w:r>
            <w:r w:rsidRPr="00EE1A77">
              <w:rPr>
                <w:rFonts w:ascii="Segoe UI Symbol" w:hAnsi="Segoe UI Symbol" w:cs="Segoe UI Symbol"/>
              </w:rPr>
              <w:t>╲</w:t>
            </w:r>
          </w:p>
          <w:p w14:paraId="2AE334DF" w14:textId="77777777" w:rsidR="00F14BA0" w:rsidRPr="00EE1A77" w:rsidRDefault="00F14BA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│                      </w:t>
            </w:r>
            <w:r w:rsidRPr="00EE1A77">
              <w:rPr>
                <w:rFonts w:ascii="Segoe UI Symbol" w:hAnsi="Segoe UI Symbol" w:cs="Segoe UI Symbol"/>
              </w:rPr>
              <w:t>╰</w:t>
            </w:r>
            <w:r w:rsidRPr="00EE1A77">
              <w:rPr>
                <w:rFonts w:ascii="Times New Roman" w:hAnsi="Times New Roman" w:cs="Times New Roman"/>
              </w:rPr>
              <w:t>───</w:t>
            </w:r>
            <w:r w:rsidRPr="00EE1A77">
              <w:rPr>
                <w:rFonts w:ascii="Segoe UI Symbol" w:hAnsi="Segoe UI Symbol" w:cs="Segoe UI Symbol"/>
              </w:rPr>
              <w:t>╮</w:t>
            </w:r>
          </w:p>
          <w:p w14:paraId="0736D176" w14:textId="69701B10" w:rsidR="00F14BA0" w:rsidRPr="00EE1A77" w:rsidRDefault="00F14BA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│                          </w:t>
            </w:r>
            <w:r w:rsidRPr="00EE1A77">
              <w:rPr>
                <w:rFonts w:ascii="Segoe UI Symbol" w:hAnsi="Segoe UI Symbol" w:cs="Segoe UI Symbol"/>
              </w:rPr>
              <w:t>╲</w:t>
            </w:r>
          </w:p>
        </w:tc>
      </w:tr>
    </w:tbl>
    <w:p w14:paraId="1930BEFE" w14:textId="77777777" w:rsidR="00F14BA0" w:rsidRPr="00F14BA0" w:rsidRDefault="00F14BA0" w:rsidP="009A2AC0">
      <w:pPr>
        <w:bidi w:val="0"/>
        <w:ind w:left="360" w:hanging="360"/>
      </w:pPr>
    </w:p>
    <w:p w14:paraId="2F1F57A0" w14:textId="49D0621B" w:rsidR="00F14BA0" w:rsidRPr="00F14BA0" w:rsidRDefault="00F14BA0" w:rsidP="009A2AC0">
      <w:pPr>
        <w:ind w:left="360" w:hanging="360"/>
      </w:pPr>
      <w:r w:rsidRPr="00F14BA0">
        <w:t xml:space="preserve">      </w:t>
      </w:r>
      <w:r w:rsidRPr="00F14BA0">
        <w:rPr>
          <w:rtl/>
        </w:rPr>
        <w:t>قسمت بالای محور یعنی جریان در یک جهت حرکت می‌کند و قسمت پایین محور یعنی جریان در جهت مخالف حرکت می‌کند</w:t>
      </w:r>
      <w:r w:rsidRPr="00F14BA0">
        <w:t>.</w:t>
      </w:r>
    </w:p>
    <w:p w14:paraId="6071715C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بنابراین برخلاف</w:t>
      </w:r>
      <w:r w:rsidRPr="00F14BA0">
        <w:t xml:space="preserve"> DC</w:t>
      </w:r>
      <w:r w:rsidRPr="00F14BA0">
        <w:rPr>
          <w:rtl/>
        </w:rPr>
        <w:t>، جهت جریان دائماً ثابت نیست</w:t>
      </w:r>
      <w:r w:rsidRPr="00F14BA0">
        <w:t>.</w:t>
      </w:r>
    </w:p>
    <w:p w14:paraId="33E7444F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مثال مهم: برق شهری</w:t>
      </w:r>
    </w:p>
    <w:p w14:paraId="4A3464FD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 xml:space="preserve">برق پریزهای ساختمان معمولاً </w:t>
      </w:r>
      <w:r w:rsidRPr="00F14BA0">
        <w:t xml:space="preserve">AC </w:t>
      </w:r>
      <w:r w:rsidRPr="00F14BA0">
        <w:rPr>
          <w:rtl/>
        </w:rPr>
        <w:t>است</w:t>
      </w:r>
      <w:r w:rsidRPr="00F14BA0">
        <w:t>.</w:t>
      </w:r>
    </w:p>
    <w:p w14:paraId="57131307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برای مثال، در بسیاری از کشورها برق شهری با فرکانس</w:t>
      </w:r>
      <w:r w:rsidRPr="00F14BA0">
        <w:t>:</w:t>
      </w:r>
    </w:p>
    <w:p w14:paraId="11CDDA93" w14:textId="77777777" w:rsidR="00F14BA0" w:rsidRPr="00F14BA0" w:rsidRDefault="00F14BA0" w:rsidP="009A2AC0">
      <w:pPr>
        <w:bidi w:val="0"/>
        <w:ind w:left="360" w:hanging="360"/>
      </w:pPr>
      <w:r w:rsidRPr="00F14BA0">
        <w:t>f=50Hzf=50Hz</w:t>
      </w:r>
    </w:p>
    <w:p w14:paraId="2146E384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کار می‌کند</w:t>
      </w:r>
      <w:r w:rsidRPr="00F14BA0">
        <w:t>.</w:t>
      </w:r>
    </w:p>
    <w:p w14:paraId="3792F594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یعنی شکل موج</w:t>
      </w:r>
      <w:r w:rsidRPr="00F14BA0">
        <w:t xml:space="preserve"> AC </w:t>
      </w:r>
      <w:r w:rsidRPr="00F14BA0">
        <w:rPr>
          <w:rtl/>
        </w:rPr>
        <w:t xml:space="preserve">در هر ثانیه </w:t>
      </w:r>
      <w:r w:rsidRPr="00F14BA0">
        <w:t xml:space="preserve">50 </w:t>
      </w:r>
      <w:r w:rsidRPr="00F14BA0">
        <w:rPr>
          <w:rtl/>
        </w:rPr>
        <w:t>سیکل کامل را طی می‌کند</w:t>
      </w:r>
      <w:r w:rsidRPr="00F14BA0">
        <w:t>.</w:t>
      </w:r>
    </w:p>
    <w:p w14:paraId="1BE3F234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دوره تناوب آن</w:t>
      </w:r>
      <w:r w:rsidRPr="00F14BA0">
        <w:t>:</w:t>
      </w:r>
    </w:p>
    <w:p w14:paraId="12CF7AA7" w14:textId="050759B2" w:rsidR="00F14BA0" w:rsidRPr="00F14BA0" w:rsidRDefault="00F14BA0" w:rsidP="009A2AC0">
      <w:pPr>
        <w:ind w:left="360" w:hanging="360"/>
      </w:pPr>
      <w:r w:rsidRPr="00F14BA0">
        <w:lastRenderedPageBreak/>
        <w:t>T=1</w:t>
      </w:r>
      <w:r w:rsidR="00A568E5" w:rsidRPr="00EE1A77">
        <w:rPr>
          <w:rFonts w:cstheme="minorBidi"/>
          <w:lang w:bidi="he-IL"/>
        </w:rPr>
        <w:t>/</w:t>
      </w:r>
      <w:r w:rsidRPr="00F14BA0">
        <w:t>f</w:t>
      </w:r>
    </w:p>
    <w:p w14:paraId="3CA11044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بنابراین برای 50</w:t>
      </w:r>
      <w:r w:rsidRPr="00F14BA0">
        <w:t>Hz:</w:t>
      </w:r>
    </w:p>
    <w:p w14:paraId="48E61B5A" w14:textId="77777777" w:rsidR="00A568E5" w:rsidRPr="00EE1A77" w:rsidRDefault="00F14BA0" w:rsidP="009A2AC0">
      <w:pPr>
        <w:ind w:left="360" w:hanging="360"/>
      </w:pPr>
      <w:r w:rsidRPr="00F14BA0">
        <w:t>T=1</w:t>
      </w:r>
      <w:r w:rsidR="00A568E5" w:rsidRPr="00EE1A77">
        <w:t>/</w:t>
      </w:r>
      <w:r w:rsidRPr="00F14BA0">
        <w:t>50=0.02s=20ms</w:t>
      </w:r>
    </w:p>
    <w:p w14:paraId="4FFA26E9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 xml:space="preserve">یعنی هر سیکل </w:t>
      </w:r>
      <w:r w:rsidRPr="00F14BA0">
        <w:t xml:space="preserve">20 </w:t>
      </w:r>
      <w:r w:rsidRPr="00F14BA0">
        <w:rPr>
          <w:rtl/>
        </w:rPr>
        <w:t>میلی‌ثانیه طول می‌کشد</w:t>
      </w:r>
      <w:r w:rsidRPr="00F14BA0">
        <w:t>.</w:t>
      </w:r>
    </w:p>
    <w:p w14:paraId="67606133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تفاوت</w:t>
      </w:r>
      <w:r w:rsidRPr="00F14BA0">
        <w:t xml:space="preserve"> AC </w:t>
      </w:r>
      <w:r w:rsidRPr="00F14BA0">
        <w:rPr>
          <w:rtl/>
        </w:rPr>
        <w:t>و</w:t>
      </w:r>
      <w:r w:rsidRPr="00F14BA0">
        <w:t xml:space="preserve"> DC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747"/>
        <w:gridCol w:w="2298"/>
      </w:tblGrid>
      <w:tr w:rsidR="00F14BA0" w:rsidRPr="00F14BA0" w14:paraId="6164FE93" w14:textId="77777777" w:rsidTr="00A568E5">
        <w:tc>
          <w:tcPr>
            <w:tcW w:w="0" w:type="auto"/>
            <w:hideMark/>
          </w:tcPr>
          <w:p w14:paraId="777DBF1C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2E19905B" w14:textId="77777777" w:rsidR="00F14BA0" w:rsidRPr="00F14BA0" w:rsidRDefault="00F14BA0" w:rsidP="009A2AC0">
            <w:pPr>
              <w:ind w:left="360" w:hanging="360"/>
            </w:pPr>
            <w:r w:rsidRPr="00F14BA0">
              <w:t>DC</w:t>
            </w:r>
          </w:p>
        </w:tc>
        <w:tc>
          <w:tcPr>
            <w:tcW w:w="0" w:type="auto"/>
            <w:hideMark/>
          </w:tcPr>
          <w:p w14:paraId="25C3BE37" w14:textId="77777777" w:rsidR="00F14BA0" w:rsidRPr="00F14BA0" w:rsidRDefault="00F14BA0" w:rsidP="009A2AC0">
            <w:pPr>
              <w:ind w:left="360" w:hanging="360"/>
            </w:pPr>
            <w:r w:rsidRPr="00F14BA0">
              <w:t>AC</w:t>
            </w:r>
          </w:p>
        </w:tc>
      </w:tr>
      <w:tr w:rsidR="00F14BA0" w:rsidRPr="00F14BA0" w14:paraId="5A225445" w14:textId="77777777" w:rsidTr="00A568E5">
        <w:tc>
          <w:tcPr>
            <w:tcW w:w="0" w:type="auto"/>
            <w:hideMark/>
          </w:tcPr>
          <w:p w14:paraId="7A8728E3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نام</w:t>
            </w:r>
          </w:p>
        </w:tc>
        <w:tc>
          <w:tcPr>
            <w:tcW w:w="0" w:type="auto"/>
            <w:hideMark/>
          </w:tcPr>
          <w:p w14:paraId="2E38845A" w14:textId="77777777" w:rsidR="00F14BA0" w:rsidRPr="00F14BA0" w:rsidRDefault="00F14BA0" w:rsidP="009A2AC0">
            <w:pPr>
              <w:ind w:left="360" w:hanging="360"/>
            </w:pPr>
            <w:r w:rsidRPr="00F14BA0">
              <w:t>Direct Current</w:t>
            </w:r>
          </w:p>
        </w:tc>
        <w:tc>
          <w:tcPr>
            <w:tcW w:w="0" w:type="auto"/>
            <w:hideMark/>
          </w:tcPr>
          <w:p w14:paraId="493A3C26" w14:textId="77777777" w:rsidR="00F14BA0" w:rsidRPr="00F14BA0" w:rsidRDefault="00F14BA0" w:rsidP="009A2AC0">
            <w:pPr>
              <w:ind w:left="360" w:hanging="360"/>
            </w:pPr>
            <w:r w:rsidRPr="00F14BA0">
              <w:t>Alternating Current</w:t>
            </w:r>
          </w:p>
        </w:tc>
      </w:tr>
      <w:tr w:rsidR="00F14BA0" w:rsidRPr="00F14BA0" w14:paraId="1C7B63CD" w14:textId="77777777" w:rsidTr="00A568E5">
        <w:tc>
          <w:tcPr>
            <w:tcW w:w="0" w:type="auto"/>
            <w:hideMark/>
          </w:tcPr>
          <w:p w14:paraId="7207CC6E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جهت جریان</w:t>
            </w:r>
          </w:p>
        </w:tc>
        <w:tc>
          <w:tcPr>
            <w:tcW w:w="0" w:type="auto"/>
            <w:hideMark/>
          </w:tcPr>
          <w:p w14:paraId="303A9159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ثابت</w:t>
            </w:r>
          </w:p>
        </w:tc>
        <w:tc>
          <w:tcPr>
            <w:tcW w:w="0" w:type="auto"/>
            <w:hideMark/>
          </w:tcPr>
          <w:p w14:paraId="51E6C0B3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مرتب تغییر می‌کند</w:t>
            </w:r>
          </w:p>
        </w:tc>
      </w:tr>
      <w:tr w:rsidR="00F14BA0" w:rsidRPr="00F14BA0" w14:paraId="429FB64B" w14:textId="77777777" w:rsidTr="00A568E5">
        <w:tc>
          <w:tcPr>
            <w:tcW w:w="0" w:type="auto"/>
            <w:hideMark/>
          </w:tcPr>
          <w:p w14:paraId="44B081F8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مقدار جریان</w:t>
            </w:r>
          </w:p>
        </w:tc>
        <w:tc>
          <w:tcPr>
            <w:tcW w:w="0" w:type="auto"/>
            <w:hideMark/>
          </w:tcPr>
          <w:p w14:paraId="4276E069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معمولاً ثابت</w:t>
            </w:r>
          </w:p>
        </w:tc>
        <w:tc>
          <w:tcPr>
            <w:tcW w:w="0" w:type="auto"/>
            <w:hideMark/>
          </w:tcPr>
          <w:p w14:paraId="658BE366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معمولاً متغیر</w:t>
            </w:r>
          </w:p>
        </w:tc>
      </w:tr>
      <w:tr w:rsidR="00F14BA0" w:rsidRPr="00F14BA0" w14:paraId="32CAEE81" w14:textId="77777777" w:rsidTr="00A568E5">
        <w:tc>
          <w:tcPr>
            <w:tcW w:w="0" w:type="auto"/>
            <w:hideMark/>
          </w:tcPr>
          <w:p w14:paraId="042126DA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شکل رایج</w:t>
            </w:r>
          </w:p>
        </w:tc>
        <w:tc>
          <w:tcPr>
            <w:tcW w:w="0" w:type="auto"/>
            <w:hideMark/>
          </w:tcPr>
          <w:p w14:paraId="06DC373D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خط تقریباً ثابت</w:t>
            </w:r>
          </w:p>
        </w:tc>
        <w:tc>
          <w:tcPr>
            <w:tcW w:w="0" w:type="auto"/>
            <w:hideMark/>
          </w:tcPr>
          <w:p w14:paraId="493FE1EC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موج سینوسی</w:t>
            </w:r>
          </w:p>
        </w:tc>
      </w:tr>
      <w:tr w:rsidR="00F14BA0" w:rsidRPr="00F14BA0" w14:paraId="4B68FAD3" w14:textId="77777777" w:rsidTr="00A568E5">
        <w:tc>
          <w:tcPr>
            <w:tcW w:w="0" w:type="auto"/>
            <w:hideMark/>
          </w:tcPr>
          <w:p w14:paraId="2E2CA78D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مثال</w:t>
            </w:r>
          </w:p>
        </w:tc>
        <w:tc>
          <w:tcPr>
            <w:tcW w:w="0" w:type="auto"/>
            <w:hideMark/>
          </w:tcPr>
          <w:p w14:paraId="02249A27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باتری</w:t>
            </w:r>
          </w:p>
        </w:tc>
        <w:tc>
          <w:tcPr>
            <w:tcW w:w="0" w:type="auto"/>
            <w:hideMark/>
          </w:tcPr>
          <w:p w14:paraId="513A7A0C" w14:textId="77777777" w:rsidR="00F14BA0" w:rsidRPr="00F14BA0" w:rsidRDefault="00F14BA0" w:rsidP="009A2AC0">
            <w:pPr>
              <w:ind w:left="360" w:hanging="360"/>
            </w:pPr>
            <w:r w:rsidRPr="00F14BA0">
              <w:rPr>
                <w:rtl/>
              </w:rPr>
              <w:t>برق شهری</w:t>
            </w:r>
          </w:p>
        </w:tc>
      </w:tr>
    </w:tbl>
    <w:p w14:paraId="156B40AE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نکته مهم</w:t>
      </w:r>
    </w:p>
    <w:p w14:paraId="4E9D0663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همان‌طور که درباره</w:t>
      </w:r>
      <w:r w:rsidRPr="00F14BA0">
        <w:t xml:space="preserve"> DC </w:t>
      </w:r>
      <w:r w:rsidRPr="00F14BA0">
        <w:rPr>
          <w:rtl/>
        </w:rPr>
        <w:t xml:space="preserve">گفتیم، </w:t>
      </w:r>
      <w:r w:rsidRPr="00F14BA0">
        <w:t xml:space="preserve">AC </w:t>
      </w:r>
      <w:r w:rsidRPr="00F14BA0">
        <w:rPr>
          <w:rtl/>
        </w:rPr>
        <w:t>فقط مخصوص جریان نیست</w:t>
      </w:r>
      <w:r w:rsidRPr="00F14BA0">
        <w:t>.</w:t>
      </w:r>
    </w:p>
    <w:p w14:paraId="790AE020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ما می‌توانیم داشته باشیم</w:t>
      </w:r>
      <w:r w:rsidRPr="00F14BA0">
        <w:t>:</w:t>
      </w:r>
    </w:p>
    <w:p w14:paraId="31451580" w14:textId="77777777" w:rsidR="00F14BA0" w:rsidRPr="00F14BA0" w:rsidRDefault="00F14BA0" w:rsidP="009A2AC0">
      <w:pPr>
        <w:pStyle w:val="ListParagraph"/>
        <w:numPr>
          <w:ilvl w:val="0"/>
          <w:numId w:val="175"/>
        </w:numPr>
        <w:ind w:left="360"/>
      </w:pPr>
      <w:r w:rsidRPr="00F14BA0">
        <w:t xml:space="preserve">AC Voltage → </w:t>
      </w:r>
      <w:r w:rsidRPr="00F14BA0">
        <w:rPr>
          <w:rtl/>
        </w:rPr>
        <w:t>ولتاژ متناوب</w:t>
      </w:r>
    </w:p>
    <w:p w14:paraId="42569C4D" w14:textId="77777777" w:rsidR="00F14BA0" w:rsidRPr="00F14BA0" w:rsidRDefault="00F14BA0" w:rsidP="009A2AC0">
      <w:pPr>
        <w:pStyle w:val="ListParagraph"/>
        <w:numPr>
          <w:ilvl w:val="0"/>
          <w:numId w:val="175"/>
        </w:numPr>
        <w:ind w:left="360"/>
      </w:pPr>
      <w:r w:rsidRPr="00F14BA0">
        <w:t xml:space="preserve">AC Current → </w:t>
      </w:r>
      <w:r w:rsidRPr="00F14BA0">
        <w:rPr>
          <w:rtl/>
        </w:rPr>
        <w:t>جریان متناوب</w:t>
      </w:r>
    </w:p>
    <w:p w14:paraId="0FB716C9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مثلاً برق شهری در واقع یک ولتاژ</w:t>
      </w:r>
      <w:r w:rsidRPr="00F14BA0">
        <w:t xml:space="preserve"> AC </w:t>
      </w:r>
      <w:r w:rsidRPr="00F14BA0">
        <w:rPr>
          <w:rtl/>
        </w:rPr>
        <w:t>در اختیار ما قرار می‌دهد که در نتیجه آن، در یک مدار بسته جریان</w:t>
      </w:r>
      <w:r w:rsidRPr="00F14BA0">
        <w:t xml:space="preserve"> AC </w:t>
      </w:r>
      <w:r w:rsidRPr="00F14BA0">
        <w:rPr>
          <w:rtl/>
        </w:rPr>
        <w:t>برقرار می‌شود</w:t>
      </w:r>
      <w:r w:rsidRPr="00F14BA0">
        <w:t>.</w:t>
      </w:r>
    </w:p>
    <w:p w14:paraId="7DF1C434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>چرا</w:t>
      </w:r>
      <w:r w:rsidRPr="00F14BA0">
        <w:t xml:space="preserve"> AC </w:t>
      </w:r>
      <w:r w:rsidRPr="00F14BA0">
        <w:rPr>
          <w:rtl/>
        </w:rPr>
        <w:t>مهم است؟</w:t>
      </w:r>
    </w:p>
    <w:p w14:paraId="3F00FF05" w14:textId="77777777" w:rsidR="00F14BA0" w:rsidRPr="00F14BA0" w:rsidRDefault="00F14BA0" w:rsidP="009A2AC0">
      <w:pPr>
        <w:ind w:left="360" w:hanging="360"/>
      </w:pPr>
      <w:r w:rsidRPr="00F14BA0">
        <w:t xml:space="preserve">AC </w:t>
      </w:r>
      <w:r w:rsidRPr="00F14BA0">
        <w:rPr>
          <w:rtl/>
        </w:rPr>
        <w:t>نقش بسیار مهمی در سیستم برق دارد، به‌خصوص برای</w:t>
      </w:r>
      <w:r w:rsidRPr="00F14BA0">
        <w:t>:</w:t>
      </w:r>
    </w:p>
    <w:p w14:paraId="24442DAC" w14:textId="77777777" w:rsidR="00F14BA0" w:rsidRPr="00F14BA0" w:rsidRDefault="00F14BA0" w:rsidP="009A2AC0">
      <w:pPr>
        <w:pStyle w:val="ListParagraph"/>
        <w:numPr>
          <w:ilvl w:val="0"/>
          <w:numId w:val="176"/>
        </w:numPr>
        <w:ind w:left="360"/>
      </w:pPr>
      <w:r w:rsidRPr="00F14BA0">
        <w:rPr>
          <w:rtl/>
        </w:rPr>
        <w:t>تولید برق</w:t>
      </w:r>
    </w:p>
    <w:p w14:paraId="6698E491" w14:textId="77777777" w:rsidR="00F14BA0" w:rsidRPr="00F14BA0" w:rsidRDefault="00F14BA0" w:rsidP="009A2AC0">
      <w:pPr>
        <w:pStyle w:val="ListParagraph"/>
        <w:numPr>
          <w:ilvl w:val="0"/>
          <w:numId w:val="176"/>
        </w:numPr>
        <w:ind w:left="360"/>
      </w:pPr>
      <w:r w:rsidRPr="00F14BA0">
        <w:rPr>
          <w:rtl/>
        </w:rPr>
        <w:t>انتقال برق در شبکه</w:t>
      </w:r>
    </w:p>
    <w:p w14:paraId="12857AA7" w14:textId="77777777" w:rsidR="00F14BA0" w:rsidRPr="00F14BA0" w:rsidRDefault="00F14BA0" w:rsidP="009A2AC0">
      <w:pPr>
        <w:pStyle w:val="ListParagraph"/>
        <w:numPr>
          <w:ilvl w:val="0"/>
          <w:numId w:val="176"/>
        </w:numPr>
        <w:ind w:left="360"/>
      </w:pPr>
      <w:r w:rsidRPr="00F14BA0">
        <w:rPr>
          <w:rtl/>
        </w:rPr>
        <w:t>ترانسفورماتورها</w:t>
      </w:r>
    </w:p>
    <w:p w14:paraId="25BF0254" w14:textId="77777777" w:rsidR="00F14BA0" w:rsidRPr="00F14BA0" w:rsidRDefault="00F14BA0" w:rsidP="009A2AC0">
      <w:pPr>
        <w:pStyle w:val="ListParagraph"/>
        <w:numPr>
          <w:ilvl w:val="0"/>
          <w:numId w:val="176"/>
        </w:numPr>
        <w:ind w:left="360"/>
      </w:pPr>
      <w:r w:rsidRPr="00F14BA0">
        <w:rPr>
          <w:rtl/>
        </w:rPr>
        <w:t>موتورهای</w:t>
      </w:r>
      <w:r w:rsidRPr="00F14BA0">
        <w:t xml:space="preserve"> AC</w:t>
      </w:r>
    </w:p>
    <w:p w14:paraId="2BC92A0E" w14:textId="77777777" w:rsidR="00F14BA0" w:rsidRPr="00F14BA0" w:rsidRDefault="00F14BA0" w:rsidP="009A2AC0">
      <w:pPr>
        <w:pStyle w:val="ListParagraph"/>
        <w:numPr>
          <w:ilvl w:val="0"/>
          <w:numId w:val="176"/>
        </w:numPr>
        <w:ind w:left="360"/>
      </w:pPr>
      <w:r w:rsidRPr="00F14BA0">
        <w:rPr>
          <w:rtl/>
        </w:rPr>
        <w:t>سیستم‌های قدرت</w:t>
      </w:r>
    </w:p>
    <w:p w14:paraId="5F5F373F" w14:textId="77777777" w:rsidR="00F14BA0" w:rsidRPr="00F14BA0" w:rsidRDefault="00F14BA0" w:rsidP="009A2AC0">
      <w:pPr>
        <w:pStyle w:val="ListParagraph"/>
        <w:numPr>
          <w:ilvl w:val="0"/>
          <w:numId w:val="176"/>
        </w:numPr>
        <w:ind w:left="360"/>
      </w:pPr>
      <w:r w:rsidRPr="00F14BA0">
        <w:rPr>
          <w:rtl/>
        </w:rPr>
        <w:lastRenderedPageBreak/>
        <w:t>تجهیزات الکترونیکی</w:t>
      </w:r>
    </w:p>
    <w:p w14:paraId="62D755C2" w14:textId="77777777" w:rsidR="00F14BA0" w:rsidRPr="00F14BA0" w:rsidRDefault="00F14BA0" w:rsidP="009A2AC0">
      <w:pPr>
        <w:ind w:left="360" w:hanging="360"/>
      </w:pPr>
      <w:r w:rsidRPr="00F14BA0">
        <w:rPr>
          <w:rtl/>
        </w:rPr>
        <w:t xml:space="preserve">اما بسیاری از مدارهای الکترونیکی، مانند میکروکنترلرها، کامپیوترها و مدارهای دیجیتال، در نهایت به </w:t>
      </w:r>
      <w:r w:rsidRPr="00F14BA0">
        <w:t xml:space="preserve">DC </w:t>
      </w:r>
      <w:r w:rsidRPr="00F14BA0">
        <w:rPr>
          <w:rtl/>
        </w:rPr>
        <w:t>نیاز دارند؛ بنابراین یکی از کارهای مهم منابع تغذیه، تبدیل</w:t>
      </w:r>
      <w:r w:rsidRPr="00F14BA0">
        <w:t xml:space="preserve"> AC </w:t>
      </w:r>
      <w:r w:rsidRPr="00F14BA0">
        <w:rPr>
          <w:rtl/>
        </w:rPr>
        <w:t>به</w:t>
      </w:r>
      <w:r w:rsidRPr="00F14BA0">
        <w:t xml:space="preserve"> DC </w:t>
      </w:r>
      <w:r w:rsidRPr="00F14BA0">
        <w:rPr>
          <w:rtl/>
        </w:rPr>
        <w:t>است</w:t>
      </w:r>
      <w:r w:rsidRPr="00F14BA0">
        <w:t>.</w:t>
      </w:r>
    </w:p>
    <w:p w14:paraId="69B7D9B3" w14:textId="77777777" w:rsidR="00F14BA0" w:rsidRPr="00EE1A77" w:rsidRDefault="00F14BA0" w:rsidP="009A2AC0">
      <w:pPr>
        <w:ind w:left="360" w:hanging="360"/>
      </w:pPr>
    </w:p>
    <w:p w14:paraId="7C99EFF8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واحدهای الکتریکی</w:t>
      </w:r>
      <w:r w:rsidRPr="00575674">
        <w:rPr>
          <w:lang w:val="en-US"/>
        </w:rPr>
        <w:t xml:space="preserve"> - Electrical Units:</w:t>
      </w:r>
    </w:p>
    <w:p w14:paraId="61460DE0" w14:textId="77777777" w:rsidR="00A568E5" w:rsidRPr="00575674" w:rsidRDefault="00A568E5" w:rsidP="009A2AC0">
      <w:pPr>
        <w:ind w:left="360" w:hanging="360"/>
      </w:pPr>
      <w:r w:rsidRPr="00A568E5">
        <w:rPr>
          <w:rtl/>
        </w:rPr>
        <w:t>واحدهای الکتریکی</w:t>
      </w:r>
      <w:r w:rsidRPr="00575674">
        <w:t xml:space="preserve"> (Electrical Units) </w:t>
      </w:r>
      <w:r w:rsidRPr="00A568E5">
        <w:rPr>
          <w:rtl/>
        </w:rPr>
        <w:t>واحدهایی هستند که برای اندازه‌گیری کمیت‌های مختلف الکتریکی در مدارها استفاده می‌شوند. شناخت این واحدها برای یادگیری الکترونیک ضروری است</w:t>
      </w:r>
      <w:r w:rsidRPr="00575674">
        <w:t>.</w:t>
      </w:r>
    </w:p>
    <w:p w14:paraId="578F44BB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مهم‌ترین واحدهای الکتریکی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009"/>
        <w:gridCol w:w="1200"/>
        <w:gridCol w:w="785"/>
        <w:gridCol w:w="1112"/>
      </w:tblGrid>
      <w:tr w:rsidR="00A568E5" w:rsidRPr="00A568E5" w14:paraId="53FB04A6" w14:textId="77777777" w:rsidTr="00A568E5">
        <w:tc>
          <w:tcPr>
            <w:tcW w:w="0" w:type="auto"/>
            <w:hideMark/>
          </w:tcPr>
          <w:p w14:paraId="2E4CAB87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کمیت</w:t>
            </w:r>
          </w:p>
        </w:tc>
        <w:tc>
          <w:tcPr>
            <w:tcW w:w="0" w:type="auto"/>
            <w:hideMark/>
          </w:tcPr>
          <w:p w14:paraId="4E5D1B9B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نام انگلیسی</w:t>
            </w:r>
          </w:p>
        </w:tc>
        <w:tc>
          <w:tcPr>
            <w:tcW w:w="0" w:type="auto"/>
            <w:hideMark/>
          </w:tcPr>
          <w:p w14:paraId="64F8E0AC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نماد کمیت</w:t>
            </w:r>
          </w:p>
        </w:tc>
        <w:tc>
          <w:tcPr>
            <w:tcW w:w="0" w:type="auto"/>
            <w:hideMark/>
          </w:tcPr>
          <w:p w14:paraId="3AD01EBF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واحد</w:t>
            </w:r>
          </w:p>
        </w:tc>
        <w:tc>
          <w:tcPr>
            <w:tcW w:w="0" w:type="auto"/>
            <w:hideMark/>
          </w:tcPr>
          <w:p w14:paraId="5D384D51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نماد واحد</w:t>
            </w:r>
          </w:p>
        </w:tc>
      </w:tr>
      <w:tr w:rsidR="00A568E5" w:rsidRPr="00A568E5" w14:paraId="385072B1" w14:textId="77777777" w:rsidTr="00A568E5">
        <w:tc>
          <w:tcPr>
            <w:tcW w:w="0" w:type="auto"/>
            <w:hideMark/>
          </w:tcPr>
          <w:p w14:paraId="5FEE478B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بار الکتریکی</w:t>
            </w:r>
          </w:p>
        </w:tc>
        <w:tc>
          <w:tcPr>
            <w:tcW w:w="0" w:type="auto"/>
            <w:hideMark/>
          </w:tcPr>
          <w:p w14:paraId="533B8745" w14:textId="77777777" w:rsidR="00A568E5" w:rsidRPr="00A568E5" w:rsidRDefault="00A568E5" w:rsidP="009A2AC0">
            <w:pPr>
              <w:ind w:left="360" w:hanging="360"/>
            </w:pPr>
            <w:r w:rsidRPr="00A568E5">
              <w:t>Electric Charge</w:t>
            </w:r>
          </w:p>
        </w:tc>
        <w:tc>
          <w:tcPr>
            <w:tcW w:w="0" w:type="auto"/>
            <w:hideMark/>
          </w:tcPr>
          <w:p w14:paraId="2DC151DC" w14:textId="6868BDF4" w:rsidR="00A568E5" w:rsidRPr="00A568E5" w:rsidRDefault="00A568E5" w:rsidP="009A2AC0">
            <w:pPr>
              <w:ind w:left="360" w:hanging="360"/>
            </w:pPr>
            <w:r w:rsidRPr="00A568E5">
              <w:t>Q</w:t>
            </w:r>
          </w:p>
        </w:tc>
        <w:tc>
          <w:tcPr>
            <w:tcW w:w="0" w:type="auto"/>
            <w:hideMark/>
          </w:tcPr>
          <w:p w14:paraId="6C6E3F0F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کولن</w:t>
            </w:r>
          </w:p>
        </w:tc>
        <w:tc>
          <w:tcPr>
            <w:tcW w:w="0" w:type="auto"/>
            <w:hideMark/>
          </w:tcPr>
          <w:p w14:paraId="5C760FFE" w14:textId="77777777" w:rsidR="00A568E5" w:rsidRPr="00A568E5" w:rsidRDefault="00A568E5" w:rsidP="009A2AC0">
            <w:pPr>
              <w:ind w:left="360" w:hanging="360"/>
            </w:pPr>
            <w:r w:rsidRPr="00A568E5">
              <w:t>C</w:t>
            </w:r>
          </w:p>
        </w:tc>
      </w:tr>
      <w:tr w:rsidR="00A568E5" w:rsidRPr="00A568E5" w14:paraId="41188FB9" w14:textId="77777777" w:rsidTr="00A568E5">
        <w:tc>
          <w:tcPr>
            <w:tcW w:w="0" w:type="auto"/>
            <w:hideMark/>
          </w:tcPr>
          <w:p w14:paraId="014CCDF7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جریان الکتریکی</w:t>
            </w:r>
          </w:p>
        </w:tc>
        <w:tc>
          <w:tcPr>
            <w:tcW w:w="0" w:type="auto"/>
            <w:hideMark/>
          </w:tcPr>
          <w:p w14:paraId="7A863227" w14:textId="77777777" w:rsidR="00A568E5" w:rsidRPr="00A568E5" w:rsidRDefault="00A568E5" w:rsidP="009A2AC0">
            <w:pPr>
              <w:ind w:left="360" w:hanging="360"/>
            </w:pPr>
            <w:r w:rsidRPr="00A568E5">
              <w:t>Electric Current</w:t>
            </w:r>
          </w:p>
        </w:tc>
        <w:tc>
          <w:tcPr>
            <w:tcW w:w="0" w:type="auto"/>
            <w:hideMark/>
          </w:tcPr>
          <w:p w14:paraId="093EEF91" w14:textId="154C2936" w:rsidR="00A568E5" w:rsidRPr="00A568E5" w:rsidRDefault="00A568E5" w:rsidP="009A2AC0">
            <w:pPr>
              <w:ind w:left="360" w:hanging="360"/>
            </w:pPr>
            <w:r w:rsidRPr="00A568E5">
              <w:t>I</w:t>
            </w:r>
          </w:p>
        </w:tc>
        <w:tc>
          <w:tcPr>
            <w:tcW w:w="0" w:type="auto"/>
            <w:hideMark/>
          </w:tcPr>
          <w:p w14:paraId="4E79542F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آمپر</w:t>
            </w:r>
          </w:p>
        </w:tc>
        <w:tc>
          <w:tcPr>
            <w:tcW w:w="0" w:type="auto"/>
            <w:hideMark/>
          </w:tcPr>
          <w:p w14:paraId="1F9F65FE" w14:textId="77777777" w:rsidR="00A568E5" w:rsidRPr="00A568E5" w:rsidRDefault="00A568E5" w:rsidP="009A2AC0">
            <w:pPr>
              <w:ind w:left="360" w:hanging="360"/>
            </w:pPr>
            <w:r w:rsidRPr="00A568E5">
              <w:t>A</w:t>
            </w:r>
          </w:p>
        </w:tc>
      </w:tr>
      <w:tr w:rsidR="00A568E5" w:rsidRPr="00A568E5" w14:paraId="2300A69A" w14:textId="77777777" w:rsidTr="00A568E5">
        <w:tc>
          <w:tcPr>
            <w:tcW w:w="0" w:type="auto"/>
            <w:hideMark/>
          </w:tcPr>
          <w:p w14:paraId="664E8CDD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ولتاژ</w:t>
            </w:r>
          </w:p>
        </w:tc>
        <w:tc>
          <w:tcPr>
            <w:tcW w:w="0" w:type="auto"/>
            <w:hideMark/>
          </w:tcPr>
          <w:p w14:paraId="6E7EE043" w14:textId="77777777" w:rsidR="00A568E5" w:rsidRPr="00A568E5" w:rsidRDefault="00A568E5" w:rsidP="009A2AC0">
            <w:pPr>
              <w:ind w:left="360" w:hanging="360"/>
            </w:pPr>
            <w:r w:rsidRPr="00A568E5">
              <w:t>Voltage</w:t>
            </w:r>
          </w:p>
        </w:tc>
        <w:tc>
          <w:tcPr>
            <w:tcW w:w="0" w:type="auto"/>
            <w:hideMark/>
          </w:tcPr>
          <w:p w14:paraId="146E4C59" w14:textId="25D5C1DA" w:rsidR="00A568E5" w:rsidRPr="00A568E5" w:rsidRDefault="00A568E5" w:rsidP="009A2AC0">
            <w:pPr>
              <w:ind w:left="360" w:hanging="360"/>
            </w:pPr>
            <w:r w:rsidRPr="00A568E5">
              <w:t>V</w:t>
            </w:r>
          </w:p>
        </w:tc>
        <w:tc>
          <w:tcPr>
            <w:tcW w:w="0" w:type="auto"/>
            <w:hideMark/>
          </w:tcPr>
          <w:p w14:paraId="6673BC49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ولت</w:t>
            </w:r>
          </w:p>
        </w:tc>
        <w:tc>
          <w:tcPr>
            <w:tcW w:w="0" w:type="auto"/>
            <w:hideMark/>
          </w:tcPr>
          <w:p w14:paraId="010B2114" w14:textId="77777777" w:rsidR="00A568E5" w:rsidRPr="00A568E5" w:rsidRDefault="00A568E5" w:rsidP="009A2AC0">
            <w:pPr>
              <w:ind w:left="360" w:hanging="360"/>
            </w:pPr>
            <w:r w:rsidRPr="00A568E5">
              <w:t>V</w:t>
            </w:r>
          </w:p>
        </w:tc>
      </w:tr>
      <w:tr w:rsidR="00A568E5" w:rsidRPr="00A568E5" w14:paraId="71E49A66" w14:textId="77777777" w:rsidTr="00A568E5">
        <w:tc>
          <w:tcPr>
            <w:tcW w:w="0" w:type="auto"/>
            <w:hideMark/>
          </w:tcPr>
          <w:p w14:paraId="6B042D79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مقاومت</w:t>
            </w:r>
          </w:p>
        </w:tc>
        <w:tc>
          <w:tcPr>
            <w:tcW w:w="0" w:type="auto"/>
            <w:hideMark/>
          </w:tcPr>
          <w:p w14:paraId="1A5163E6" w14:textId="77777777" w:rsidR="00A568E5" w:rsidRPr="00A568E5" w:rsidRDefault="00A568E5" w:rsidP="009A2AC0">
            <w:pPr>
              <w:ind w:left="360" w:hanging="360"/>
            </w:pPr>
            <w:r w:rsidRPr="00A568E5">
              <w:t>Resistance</w:t>
            </w:r>
          </w:p>
        </w:tc>
        <w:tc>
          <w:tcPr>
            <w:tcW w:w="0" w:type="auto"/>
            <w:hideMark/>
          </w:tcPr>
          <w:p w14:paraId="3F721DD6" w14:textId="147A9BBE" w:rsidR="00A568E5" w:rsidRPr="00A568E5" w:rsidRDefault="00A568E5" w:rsidP="009A2AC0">
            <w:pPr>
              <w:ind w:left="360" w:hanging="360"/>
            </w:pPr>
            <w:r w:rsidRPr="00A568E5">
              <w:t>R</w:t>
            </w:r>
          </w:p>
        </w:tc>
        <w:tc>
          <w:tcPr>
            <w:tcW w:w="0" w:type="auto"/>
            <w:hideMark/>
          </w:tcPr>
          <w:p w14:paraId="17EF65D3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اهم</w:t>
            </w:r>
          </w:p>
        </w:tc>
        <w:tc>
          <w:tcPr>
            <w:tcW w:w="0" w:type="auto"/>
            <w:hideMark/>
          </w:tcPr>
          <w:p w14:paraId="56220347" w14:textId="77777777" w:rsidR="00A568E5" w:rsidRPr="00A568E5" w:rsidRDefault="00A568E5" w:rsidP="009A2AC0">
            <w:pPr>
              <w:ind w:left="360" w:hanging="360"/>
            </w:pPr>
            <w:r w:rsidRPr="00A568E5">
              <w:t>Ω</w:t>
            </w:r>
          </w:p>
        </w:tc>
      </w:tr>
      <w:tr w:rsidR="00A568E5" w:rsidRPr="00A568E5" w14:paraId="5FF1CF54" w14:textId="77777777" w:rsidTr="00A568E5">
        <w:tc>
          <w:tcPr>
            <w:tcW w:w="0" w:type="auto"/>
            <w:hideMark/>
          </w:tcPr>
          <w:p w14:paraId="6A043290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توان</w:t>
            </w:r>
          </w:p>
        </w:tc>
        <w:tc>
          <w:tcPr>
            <w:tcW w:w="0" w:type="auto"/>
            <w:hideMark/>
          </w:tcPr>
          <w:p w14:paraId="3E14B3BA" w14:textId="77777777" w:rsidR="00A568E5" w:rsidRPr="00A568E5" w:rsidRDefault="00A568E5" w:rsidP="009A2AC0">
            <w:pPr>
              <w:ind w:left="360" w:hanging="360"/>
            </w:pPr>
            <w:r w:rsidRPr="00A568E5">
              <w:t>Electrical Power</w:t>
            </w:r>
          </w:p>
        </w:tc>
        <w:tc>
          <w:tcPr>
            <w:tcW w:w="0" w:type="auto"/>
            <w:hideMark/>
          </w:tcPr>
          <w:p w14:paraId="3B3FB240" w14:textId="3EB58FCE" w:rsidR="00A568E5" w:rsidRPr="00A568E5" w:rsidRDefault="00A568E5" w:rsidP="009A2AC0">
            <w:pPr>
              <w:ind w:left="360" w:hanging="360"/>
            </w:pPr>
            <w:r w:rsidRPr="00A568E5">
              <w:t>P</w:t>
            </w:r>
          </w:p>
        </w:tc>
        <w:tc>
          <w:tcPr>
            <w:tcW w:w="0" w:type="auto"/>
            <w:hideMark/>
          </w:tcPr>
          <w:p w14:paraId="15A60643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وات</w:t>
            </w:r>
          </w:p>
        </w:tc>
        <w:tc>
          <w:tcPr>
            <w:tcW w:w="0" w:type="auto"/>
            <w:hideMark/>
          </w:tcPr>
          <w:p w14:paraId="1D4AF6FB" w14:textId="77777777" w:rsidR="00A568E5" w:rsidRPr="00A568E5" w:rsidRDefault="00A568E5" w:rsidP="009A2AC0">
            <w:pPr>
              <w:ind w:left="360" w:hanging="360"/>
            </w:pPr>
            <w:r w:rsidRPr="00A568E5">
              <w:t>W</w:t>
            </w:r>
          </w:p>
        </w:tc>
      </w:tr>
      <w:tr w:rsidR="00A568E5" w:rsidRPr="00A568E5" w14:paraId="717AAA3D" w14:textId="77777777" w:rsidTr="00A568E5">
        <w:tc>
          <w:tcPr>
            <w:tcW w:w="0" w:type="auto"/>
            <w:hideMark/>
          </w:tcPr>
          <w:p w14:paraId="5AABA2AE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انرژی</w:t>
            </w:r>
          </w:p>
        </w:tc>
        <w:tc>
          <w:tcPr>
            <w:tcW w:w="0" w:type="auto"/>
            <w:hideMark/>
          </w:tcPr>
          <w:p w14:paraId="058CCCE6" w14:textId="77777777" w:rsidR="00A568E5" w:rsidRPr="00A568E5" w:rsidRDefault="00A568E5" w:rsidP="009A2AC0">
            <w:pPr>
              <w:ind w:left="360" w:hanging="360"/>
            </w:pPr>
            <w:r w:rsidRPr="00A568E5">
              <w:t>Electrical Energy</w:t>
            </w:r>
          </w:p>
        </w:tc>
        <w:tc>
          <w:tcPr>
            <w:tcW w:w="0" w:type="auto"/>
            <w:hideMark/>
          </w:tcPr>
          <w:p w14:paraId="059D4550" w14:textId="565AAC20" w:rsidR="00A568E5" w:rsidRPr="00A568E5" w:rsidRDefault="00A568E5" w:rsidP="009A2AC0">
            <w:pPr>
              <w:ind w:left="360" w:hanging="360"/>
            </w:pPr>
            <w:r w:rsidRPr="00A568E5">
              <w:t>E</w:t>
            </w:r>
          </w:p>
        </w:tc>
        <w:tc>
          <w:tcPr>
            <w:tcW w:w="0" w:type="auto"/>
            <w:hideMark/>
          </w:tcPr>
          <w:p w14:paraId="7D78B28D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ژول</w:t>
            </w:r>
          </w:p>
        </w:tc>
        <w:tc>
          <w:tcPr>
            <w:tcW w:w="0" w:type="auto"/>
            <w:hideMark/>
          </w:tcPr>
          <w:p w14:paraId="1A66B6AC" w14:textId="77777777" w:rsidR="00A568E5" w:rsidRPr="00A568E5" w:rsidRDefault="00A568E5" w:rsidP="009A2AC0">
            <w:pPr>
              <w:ind w:left="360" w:hanging="360"/>
            </w:pPr>
            <w:r w:rsidRPr="00A568E5">
              <w:t>J</w:t>
            </w:r>
          </w:p>
        </w:tc>
      </w:tr>
      <w:tr w:rsidR="00A568E5" w:rsidRPr="00A568E5" w14:paraId="341A93B2" w14:textId="77777777" w:rsidTr="00A568E5">
        <w:tc>
          <w:tcPr>
            <w:tcW w:w="0" w:type="auto"/>
            <w:hideMark/>
          </w:tcPr>
          <w:p w14:paraId="09E1EA7D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ظرفیت خازن</w:t>
            </w:r>
          </w:p>
        </w:tc>
        <w:tc>
          <w:tcPr>
            <w:tcW w:w="0" w:type="auto"/>
            <w:hideMark/>
          </w:tcPr>
          <w:p w14:paraId="3AED687F" w14:textId="77777777" w:rsidR="00A568E5" w:rsidRPr="00A568E5" w:rsidRDefault="00A568E5" w:rsidP="009A2AC0">
            <w:pPr>
              <w:ind w:left="360" w:hanging="360"/>
            </w:pPr>
            <w:r w:rsidRPr="00A568E5">
              <w:t>Capacitance</w:t>
            </w:r>
          </w:p>
        </w:tc>
        <w:tc>
          <w:tcPr>
            <w:tcW w:w="0" w:type="auto"/>
            <w:hideMark/>
          </w:tcPr>
          <w:p w14:paraId="40CE949F" w14:textId="6F8A1CBE" w:rsidR="00A568E5" w:rsidRPr="00A568E5" w:rsidRDefault="00A568E5" w:rsidP="009A2AC0">
            <w:pPr>
              <w:ind w:left="360" w:hanging="360"/>
            </w:pPr>
            <w:r w:rsidRPr="00A568E5">
              <w:t>C</w:t>
            </w:r>
          </w:p>
        </w:tc>
        <w:tc>
          <w:tcPr>
            <w:tcW w:w="0" w:type="auto"/>
            <w:hideMark/>
          </w:tcPr>
          <w:p w14:paraId="50287259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فاراد</w:t>
            </w:r>
          </w:p>
        </w:tc>
        <w:tc>
          <w:tcPr>
            <w:tcW w:w="0" w:type="auto"/>
            <w:hideMark/>
          </w:tcPr>
          <w:p w14:paraId="3AB7B153" w14:textId="77777777" w:rsidR="00A568E5" w:rsidRPr="00A568E5" w:rsidRDefault="00A568E5" w:rsidP="009A2AC0">
            <w:pPr>
              <w:ind w:left="360" w:hanging="360"/>
            </w:pPr>
            <w:r w:rsidRPr="00A568E5">
              <w:t>F</w:t>
            </w:r>
          </w:p>
        </w:tc>
      </w:tr>
      <w:tr w:rsidR="00A568E5" w:rsidRPr="00A568E5" w14:paraId="12CB7076" w14:textId="77777777" w:rsidTr="00A568E5">
        <w:tc>
          <w:tcPr>
            <w:tcW w:w="0" w:type="auto"/>
            <w:hideMark/>
          </w:tcPr>
          <w:p w14:paraId="7AA0E5A2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اندوکتانس</w:t>
            </w:r>
          </w:p>
        </w:tc>
        <w:tc>
          <w:tcPr>
            <w:tcW w:w="0" w:type="auto"/>
            <w:hideMark/>
          </w:tcPr>
          <w:p w14:paraId="09966D1E" w14:textId="77777777" w:rsidR="00A568E5" w:rsidRPr="00A568E5" w:rsidRDefault="00A568E5" w:rsidP="009A2AC0">
            <w:pPr>
              <w:ind w:left="360" w:hanging="360"/>
            </w:pPr>
            <w:r w:rsidRPr="00A568E5">
              <w:t>Inductance</w:t>
            </w:r>
          </w:p>
        </w:tc>
        <w:tc>
          <w:tcPr>
            <w:tcW w:w="0" w:type="auto"/>
            <w:hideMark/>
          </w:tcPr>
          <w:p w14:paraId="6AE4D5B6" w14:textId="207D8C0D" w:rsidR="00A568E5" w:rsidRPr="00A568E5" w:rsidRDefault="00A568E5" w:rsidP="009A2AC0">
            <w:pPr>
              <w:ind w:left="360" w:hanging="360"/>
            </w:pPr>
            <w:r w:rsidRPr="00A568E5">
              <w:t>L</w:t>
            </w:r>
          </w:p>
        </w:tc>
        <w:tc>
          <w:tcPr>
            <w:tcW w:w="0" w:type="auto"/>
            <w:hideMark/>
          </w:tcPr>
          <w:p w14:paraId="67E7A1B3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هانری</w:t>
            </w:r>
          </w:p>
        </w:tc>
        <w:tc>
          <w:tcPr>
            <w:tcW w:w="0" w:type="auto"/>
            <w:hideMark/>
          </w:tcPr>
          <w:p w14:paraId="3C333029" w14:textId="77777777" w:rsidR="00A568E5" w:rsidRPr="00A568E5" w:rsidRDefault="00A568E5" w:rsidP="009A2AC0">
            <w:pPr>
              <w:ind w:left="360" w:hanging="360"/>
            </w:pPr>
            <w:r w:rsidRPr="00A568E5">
              <w:t>H</w:t>
            </w:r>
          </w:p>
        </w:tc>
      </w:tr>
      <w:tr w:rsidR="00A568E5" w:rsidRPr="00A568E5" w14:paraId="2079460D" w14:textId="77777777" w:rsidTr="00A568E5">
        <w:tc>
          <w:tcPr>
            <w:tcW w:w="0" w:type="auto"/>
            <w:hideMark/>
          </w:tcPr>
          <w:p w14:paraId="21A610FF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فرکانس</w:t>
            </w:r>
          </w:p>
        </w:tc>
        <w:tc>
          <w:tcPr>
            <w:tcW w:w="0" w:type="auto"/>
            <w:hideMark/>
          </w:tcPr>
          <w:p w14:paraId="7AE6CDF7" w14:textId="77777777" w:rsidR="00A568E5" w:rsidRPr="00A568E5" w:rsidRDefault="00A568E5" w:rsidP="009A2AC0">
            <w:pPr>
              <w:ind w:left="360" w:hanging="360"/>
            </w:pPr>
            <w:r w:rsidRPr="00A568E5">
              <w:t>Frequency</w:t>
            </w:r>
          </w:p>
        </w:tc>
        <w:tc>
          <w:tcPr>
            <w:tcW w:w="0" w:type="auto"/>
            <w:hideMark/>
          </w:tcPr>
          <w:p w14:paraId="037879F1" w14:textId="0B729F46" w:rsidR="00A568E5" w:rsidRPr="00A568E5" w:rsidRDefault="00A568E5" w:rsidP="009A2AC0">
            <w:pPr>
              <w:ind w:left="360" w:hanging="360"/>
            </w:pPr>
            <w:r w:rsidRPr="00A568E5">
              <w:t>f</w:t>
            </w:r>
          </w:p>
        </w:tc>
        <w:tc>
          <w:tcPr>
            <w:tcW w:w="0" w:type="auto"/>
            <w:hideMark/>
          </w:tcPr>
          <w:p w14:paraId="3FEAB3BF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هرتز</w:t>
            </w:r>
          </w:p>
        </w:tc>
        <w:tc>
          <w:tcPr>
            <w:tcW w:w="0" w:type="auto"/>
            <w:hideMark/>
          </w:tcPr>
          <w:p w14:paraId="29FE6BC6" w14:textId="77777777" w:rsidR="00A568E5" w:rsidRPr="00A568E5" w:rsidRDefault="00A568E5" w:rsidP="009A2AC0">
            <w:pPr>
              <w:ind w:left="360" w:hanging="360"/>
            </w:pPr>
            <w:r w:rsidRPr="00A568E5">
              <w:t>Hz</w:t>
            </w:r>
          </w:p>
        </w:tc>
      </w:tr>
    </w:tbl>
    <w:p w14:paraId="67812042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چند مورد بسیار مهم برای شروع</w:t>
      </w:r>
    </w:p>
    <w:p w14:paraId="5FBF8560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در مباحث پایه، دانشجو باید ابتدا این چهار مورد را کاملاً یاد بگیرد</w:t>
      </w:r>
      <w:r w:rsidRPr="00A568E5">
        <w:t>:</w:t>
      </w:r>
    </w:p>
    <w:p w14:paraId="4CC2D2C7" w14:textId="77777777" w:rsidR="00A568E5" w:rsidRPr="00EE1A77" w:rsidRDefault="00A568E5" w:rsidP="009A2AC0">
      <w:pPr>
        <w:ind w:left="360" w:hanging="360"/>
      </w:pPr>
      <w:r w:rsidRPr="00A568E5">
        <w:t>V→Volt</w:t>
      </w:r>
    </w:p>
    <w:p w14:paraId="5081E93E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 xml:space="preserve">ولتاژ </w:t>
      </w:r>
      <w:r w:rsidRPr="00A568E5">
        <w:rPr>
          <w:rFonts w:cs="Times New Roman" w:hint="cs"/>
          <w:rtl/>
        </w:rPr>
        <w:t>→</w:t>
      </w:r>
      <w:r w:rsidRPr="00A568E5">
        <w:rPr>
          <w:rtl/>
        </w:rPr>
        <w:t xml:space="preserve"> </w:t>
      </w:r>
      <w:r w:rsidRPr="00A568E5">
        <w:rPr>
          <w:rFonts w:ascii="IRANSansWeb(FaNum) Light" w:hAnsi="IRANSansWeb(FaNum) Light" w:hint="cs"/>
          <w:rtl/>
        </w:rPr>
        <w:t>ولت</w:t>
      </w:r>
    </w:p>
    <w:p w14:paraId="17A541D2" w14:textId="77777777" w:rsidR="00A568E5" w:rsidRPr="00EE1A77" w:rsidRDefault="00A568E5" w:rsidP="009A2AC0">
      <w:pPr>
        <w:ind w:left="360" w:hanging="360"/>
      </w:pPr>
      <w:r w:rsidRPr="00A568E5">
        <w:t>I→Ampere</w:t>
      </w:r>
    </w:p>
    <w:p w14:paraId="30AB3028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 xml:space="preserve">جریان </w:t>
      </w:r>
      <w:r w:rsidRPr="00A568E5">
        <w:rPr>
          <w:rFonts w:cs="Times New Roman" w:hint="cs"/>
          <w:rtl/>
        </w:rPr>
        <w:t>→</w:t>
      </w:r>
      <w:r w:rsidRPr="00A568E5">
        <w:rPr>
          <w:rtl/>
        </w:rPr>
        <w:t xml:space="preserve"> </w:t>
      </w:r>
      <w:r w:rsidRPr="00A568E5">
        <w:rPr>
          <w:rFonts w:ascii="IRANSansWeb(FaNum) Light" w:hAnsi="IRANSansWeb(FaNum) Light" w:hint="cs"/>
          <w:rtl/>
        </w:rPr>
        <w:t>آمپر</w:t>
      </w:r>
    </w:p>
    <w:p w14:paraId="726F9C41" w14:textId="77777777" w:rsidR="00E43C7A" w:rsidRPr="00EE1A77" w:rsidRDefault="00A568E5" w:rsidP="009A2AC0">
      <w:pPr>
        <w:ind w:left="360" w:hanging="360"/>
      </w:pPr>
      <w:r w:rsidRPr="00A568E5">
        <w:t>R→Ohm</w:t>
      </w:r>
    </w:p>
    <w:p w14:paraId="261E5336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lastRenderedPageBreak/>
        <w:t xml:space="preserve">مقاومت </w:t>
      </w:r>
      <w:r w:rsidRPr="00A568E5">
        <w:rPr>
          <w:rFonts w:cs="Times New Roman" w:hint="cs"/>
          <w:rtl/>
        </w:rPr>
        <w:t>→</w:t>
      </w:r>
      <w:r w:rsidRPr="00A568E5">
        <w:rPr>
          <w:rtl/>
        </w:rPr>
        <w:t xml:space="preserve"> </w:t>
      </w:r>
      <w:r w:rsidRPr="00A568E5">
        <w:rPr>
          <w:rFonts w:ascii="IRANSansWeb(FaNum) Light" w:hAnsi="IRANSansWeb(FaNum) Light" w:hint="cs"/>
          <w:rtl/>
        </w:rPr>
        <w:t>اهم</w:t>
      </w:r>
    </w:p>
    <w:p w14:paraId="75E88D11" w14:textId="77777777" w:rsidR="00E43C7A" w:rsidRPr="00EE1A77" w:rsidRDefault="00A568E5" w:rsidP="009A2AC0">
      <w:pPr>
        <w:ind w:left="360" w:hanging="360"/>
      </w:pPr>
      <w:r w:rsidRPr="00A568E5">
        <w:t>P→Watt</w:t>
      </w:r>
    </w:p>
    <w:p w14:paraId="48D0121E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 xml:space="preserve">توان </w:t>
      </w:r>
      <w:r w:rsidRPr="00A568E5">
        <w:rPr>
          <w:rFonts w:cs="Times New Roman" w:hint="cs"/>
          <w:rtl/>
        </w:rPr>
        <w:t>→</w:t>
      </w:r>
      <w:r w:rsidRPr="00A568E5">
        <w:rPr>
          <w:rtl/>
        </w:rPr>
        <w:t xml:space="preserve"> </w:t>
      </w:r>
      <w:r w:rsidRPr="00A568E5">
        <w:rPr>
          <w:rFonts w:ascii="IRANSansWeb(FaNum) Light" w:hAnsi="IRANSansWeb(FaNum) Light" w:hint="cs"/>
          <w:rtl/>
        </w:rPr>
        <w:t>وات</w:t>
      </w:r>
    </w:p>
    <w:p w14:paraId="7153F6D1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و رابطه اصلی بین سه مورد اول</w:t>
      </w:r>
      <w:r w:rsidRPr="00A568E5">
        <w:t>:</w:t>
      </w:r>
    </w:p>
    <w:p w14:paraId="343357AE" w14:textId="77777777" w:rsidR="00E43C7A" w:rsidRPr="00575674" w:rsidRDefault="00A568E5" w:rsidP="009A2AC0">
      <w:pPr>
        <w:ind w:left="360" w:hanging="360"/>
      </w:pPr>
      <w:r w:rsidRPr="00575674">
        <w:t>V=IR</w:t>
      </w:r>
    </w:p>
    <w:p w14:paraId="0CD0F71F" w14:textId="77777777" w:rsidR="00A568E5" w:rsidRPr="00575674" w:rsidRDefault="00A568E5" w:rsidP="009A2AC0">
      <w:pPr>
        <w:ind w:left="360" w:hanging="360"/>
      </w:pPr>
      <w:r w:rsidRPr="00A568E5">
        <w:rPr>
          <w:rtl/>
        </w:rPr>
        <w:t>یعنی قانون اهم</w:t>
      </w:r>
      <w:r w:rsidRPr="00575674">
        <w:t>.</w:t>
      </w:r>
    </w:p>
    <w:p w14:paraId="2118C0AC" w14:textId="77777777" w:rsidR="00A568E5" w:rsidRPr="00575674" w:rsidRDefault="00A568E5" w:rsidP="009A2AC0">
      <w:pPr>
        <w:ind w:left="360" w:hanging="360"/>
      </w:pPr>
      <w:r w:rsidRPr="00A568E5">
        <w:rPr>
          <w:rtl/>
        </w:rPr>
        <w:t>پیشوندهای مهم واحدها</w:t>
      </w:r>
    </w:p>
    <w:p w14:paraId="4DA4554F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در الکترونیک، مقدارها می‌توانند بسیار کوچک یا بسیار بزرگ باشند. بنابراین از پیشوندها استفاده می‌کنیم</w:t>
      </w:r>
      <w:r w:rsidRPr="00A568E5">
        <w:t>:</w:t>
      </w:r>
    </w:p>
    <w:tbl>
      <w:tblPr>
        <w:tblStyle w:val="TableGrid"/>
        <w:tblW w:w="9261" w:type="dxa"/>
        <w:tblLook w:val="04A0" w:firstRow="1" w:lastRow="0" w:firstColumn="1" w:lastColumn="0" w:noHBand="0" w:noVBand="1"/>
      </w:tblPr>
      <w:tblGrid>
        <w:gridCol w:w="3014"/>
        <w:gridCol w:w="1961"/>
        <w:gridCol w:w="4286"/>
      </w:tblGrid>
      <w:tr w:rsidR="00A568E5" w:rsidRPr="00A568E5" w14:paraId="53CCAC37" w14:textId="77777777" w:rsidTr="00DA4CBE">
        <w:trPr>
          <w:trHeight w:val="401"/>
        </w:trPr>
        <w:tc>
          <w:tcPr>
            <w:tcW w:w="0" w:type="auto"/>
            <w:hideMark/>
          </w:tcPr>
          <w:p w14:paraId="346994D6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پیشوند</w:t>
            </w:r>
          </w:p>
        </w:tc>
        <w:tc>
          <w:tcPr>
            <w:tcW w:w="0" w:type="auto"/>
            <w:hideMark/>
          </w:tcPr>
          <w:p w14:paraId="517FA71D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نماد</w:t>
            </w:r>
          </w:p>
        </w:tc>
        <w:tc>
          <w:tcPr>
            <w:tcW w:w="0" w:type="auto"/>
            <w:hideMark/>
          </w:tcPr>
          <w:p w14:paraId="293AE76B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مقدار</w:t>
            </w:r>
          </w:p>
        </w:tc>
      </w:tr>
      <w:tr w:rsidR="00A568E5" w:rsidRPr="00A568E5" w14:paraId="003A2C17" w14:textId="77777777" w:rsidTr="00DA4CBE">
        <w:trPr>
          <w:trHeight w:val="401"/>
        </w:trPr>
        <w:tc>
          <w:tcPr>
            <w:tcW w:w="0" w:type="auto"/>
            <w:hideMark/>
          </w:tcPr>
          <w:p w14:paraId="6DF7AA98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مگا</w:t>
            </w:r>
          </w:p>
        </w:tc>
        <w:tc>
          <w:tcPr>
            <w:tcW w:w="0" w:type="auto"/>
            <w:hideMark/>
          </w:tcPr>
          <w:p w14:paraId="515889A5" w14:textId="77777777" w:rsidR="00A568E5" w:rsidRPr="00A568E5" w:rsidRDefault="00A568E5" w:rsidP="009A2AC0">
            <w:pPr>
              <w:ind w:left="360" w:hanging="360"/>
            </w:pPr>
            <w:r w:rsidRPr="00A568E5">
              <w:t>M</w:t>
            </w:r>
          </w:p>
        </w:tc>
        <w:tc>
          <w:tcPr>
            <w:tcW w:w="0" w:type="auto"/>
            <w:hideMark/>
          </w:tcPr>
          <w:p w14:paraId="4CA565AB" w14:textId="77777777" w:rsidR="00A568E5" w:rsidRPr="00A568E5" w:rsidRDefault="00A568E5" w:rsidP="009A2AC0">
            <w:pPr>
              <w:ind w:left="360" w:hanging="360"/>
            </w:pPr>
            <w:r w:rsidRPr="00A568E5">
              <w:t>10610^6</w:t>
            </w:r>
          </w:p>
        </w:tc>
      </w:tr>
      <w:tr w:rsidR="00A568E5" w:rsidRPr="00A568E5" w14:paraId="066EE13E" w14:textId="77777777" w:rsidTr="00DA4CBE">
        <w:trPr>
          <w:trHeight w:val="401"/>
        </w:trPr>
        <w:tc>
          <w:tcPr>
            <w:tcW w:w="0" w:type="auto"/>
            <w:hideMark/>
          </w:tcPr>
          <w:p w14:paraId="52BA0F19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کیلو</w:t>
            </w:r>
          </w:p>
        </w:tc>
        <w:tc>
          <w:tcPr>
            <w:tcW w:w="0" w:type="auto"/>
            <w:hideMark/>
          </w:tcPr>
          <w:p w14:paraId="46E21A62" w14:textId="77777777" w:rsidR="00A568E5" w:rsidRPr="00A568E5" w:rsidRDefault="00A568E5" w:rsidP="009A2AC0">
            <w:pPr>
              <w:ind w:left="360" w:hanging="360"/>
            </w:pPr>
            <w:r w:rsidRPr="00A568E5">
              <w:t>k</w:t>
            </w:r>
          </w:p>
        </w:tc>
        <w:tc>
          <w:tcPr>
            <w:tcW w:w="0" w:type="auto"/>
            <w:hideMark/>
          </w:tcPr>
          <w:p w14:paraId="6B1B03D5" w14:textId="62A2A808" w:rsidR="00A568E5" w:rsidRPr="00A568E5" w:rsidRDefault="00A568E5" w:rsidP="009A2AC0">
            <w:pPr>
              <w:ind w:left="360" w:hanging="360"/>
            </w:pPr>
            <w:r w:rsidRPr="00A568E5">
              <w:t>10310</w:t>
            </w:r>
            <w:r w:rsidRPr="00A568E5">
              <w:rPr>
                <w:vertAlign w:val="superscript"/>
              </w:rPr>
              <w:t>3</w:t>
            </w:r>
          </w:p>
        </w:tc>
      </w:tr>
      <w:tr w:rsidR="00A568E5" w:rsidRPr="00A568E5" w14:paraId="21219E9F" w14:textId="77777777" w:rsidTr="00DA4CBE">
        <w:trPr>
          <w:trHeight w:val="401"/>
        </w:trPr>
        <w:tc>
          <w:tcPr>
            <w:tcW w:w="0" w:type="auto"/>
            <w:hideMark/>
          </w:tcPr>
          <w:p w14:paraId="66C3B980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میلی</w:t>
            </w:r>
          </w:p>
        </w:tc>
        <w:tc>
          <w:tcPr>
            <w:tcW w:w="0" w:type="auto"/>
            <w:hideMark/>
          </w:tcPr>
          <w:p w14:paraId="7DB04341" w14:textId="77777777" w:rsidR="00A568E5" w:rsidRPr="00A568E5" w:rsidRDefault="00A568E5" w:rsidP="009A2AC0">
            <w:pPr>
              <w:ind w:left="360" w:hanging="360"/>
            </w:pPr>
            <w:r w:rsidRPr="00A568E5">
              <w:t>m</w:t>
            </w:r>
          </w:p>
        </w:tc>
        <w:tc>
          <w:tcPr>
            <w:tcW w:w="0" w:type="auto"/>
            <w:hideMark/>
          </w:tcPr>
          <w:p w14:paraId="6E111A0F" w14:textId="5EFE7385" w:rsidR="00A568E5" w:rsidRPr="00A568E5" w:rsidRDefault="00A568E5" w:rsidP="009A2AC0">
            <w:pPr>
              <w:ind w:left="360" w:hanging="360"/>
            </w:pPr>
            <w:r w:rsidRPr="00A568E5">
              <w:t>10−310</w:t>
            </w:r>
            <w:r w:rsidRPr="00A568E5">
              <w:rPr>
                <w:vertAlign w:val="superscript"/>
              </w:rPr>
              <w:t>-3</w:t>
            </w:r>
          </w:p>
        </w:tc>
      </w:tr>
      <w:tr w:rsidR="00A568E5" w:rsidRPr="00A568E5" w14:paraId="5B672984" w14:textId="77777777" w:rsidTr="00DA4CBE">
        <w:trPr>
          <w:trHeight w:val="401"/>
        </w:trPr>
        <w:tc>
          <w:tcPr>
            <w:tcW w:w="0" w:type="auto"/>
            <w:hideMark/>
          </w:tcPr>
          <w:p w14:paraId="21CF0644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میکرو</w:t>
            </w:r>
          </w:p>
        </w:tc>
        <w:tc>
          <w:tcPr>
            <w:tcW w:w="0" w:type="auto"/>
            <w:hideMark/>
          </w:tcPr>
          <w:p w14:paraId="1E3023A4" w14:textId="77777777" w:rsidR="00A568E5" w:rsidRPr="00A568E5" w:rsidRDefault="00A568E5" w:rsidP="009A2AC0">
            <w:pPr>
              <w:ind w:left="360" w:hanging="360"/>
            </w:pPr>
            <w:r w:rsidRPr="00A568E5">
              <w:t>μ</w:t>
            </w:r>
          </w:p>
        </w:tc>
        <w:tc>
          <w:tcPr>
            <w:tcW w:w="0" w:type="auto"/>
            <w:hideMark/>
          </w:tcPr>
          <w:p w14:paraId="37D40240" w14:textId="68214AB3" w:rsidR="00A568E5" w:rsidRPr="00A568E5" w:rsidRDefault="00A568E5" w:rsidP="009A2AC0">
            <w:pPr>
              <w:ind w:left="360" w:hanging="360"/>
            </w:pPr>
            <w:r w:rsidRPr="00A568E5">
              <w:t>10−610</w:t>
            </w:r>
            <w:r w:rsidRPr="00A568E5">
              <w:rPr>
                <w:vertAlign w:val="superscript"/>
              </w:rPr>
              <w:t>-6</w:t>
            </w:r>
          </w:p>
        </w:tc>
      </w:tr>
      <w:tr w:rsidR="00A568E5" w:rsidRPr="00A568E5" w14:paraId="4D1312BA" w14:textId="77777777" w:rsidTr="00DA4CBE">
        <w:trPr>
          <w:trHeight w:val="401"/>
        </w:trPr>
        <w:tc>
          <w:tcPr>
            <w:tcW w:w="0" w:type="auto"/>
            <w:hideMark/>
          </w:tcPr>
          <w:p w14:paraId="1FB085BF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نانو</w:t>
            </w:r>
          </w:p>
        </w:tc>
        <w:tc>
          <w:tcPr>
            <w:tcW w:w="0" w:type="auto"/>
            <w:hideMark/>
          </w:tcPr>
          <w:p w14:paraId="5207AD3A" w14:textId="77777777" w:rsidR="00A568E5" w:rsidRPr="00A568E5" w:rsidRDefault="00A568E5" w:rsidP="009A2AC0">
            <w:pPr>
              <w:ind w:left="360" w:hanging="360"/>
            </w:pPr>
            <w:r w:rsidRPr="00A568E5">
              <w:t>n</w:t>
            </w:r>
          </w:p>
        </w:tc>
        <w:tc>
          <w:tcPr>
            <w:tcW w:w="0" w:type="auto"/>
            <w:hideMark/>
          </w:tcPr>
          <w:p w14:paraId="0B8D76CB" w14:textId="40B4B66F" w:rsidR="00A568E5" w:rsidRPr="00A568E5" w:rsidRDefault="00A568E5" w:rsidP="009A2AC0">
            <w:pPr>
              <w:ind w:left="360" w:hanging="360"/>
            </w:pPr>
            <w:r w:rsidRPr="00A568E5">
              <w:t>10−910</w:t>
            </w:r>
            <w:r w:rsidRPr="00A568E5">
              <w:rPr>
                <w:vertAlign w:val="superscript"/>
              </w:rPr>
              <w:t>-9</w:t>
            </w:r>
          </w:p>
        </w:tc>
      </w:tr>
      <w:tr w:rsidR="00A568E5" w:rsidRPr="00A568E5" w14:paraId="3AA86C23" w14:textId="77777777" w:rsidTr="00DA4CBE">
        <w:trPr>
          <w:trHeight w:val="401"/>
        </w:trPr>
        <w:tc>
          <w:tcPr>
            <w:tcW w:w="0" w:type="auto"/>
            <w:hideMark/>
          </w:tcPr>
          <w:p w14:paraId="6FC24042" w14:textId="77777777" w:rsidR="00A568E5" w:rsidRPr="00A568E5" w:rsidRDefault="00A568E5" w:rsidP="009A2AC0">
            <w:pPr>
              <w:ind w:left="360" w:hanging="360"/>
            </w:pPr>
            <w:r w:rsidRPr="00A568E5">
              <w:rPr>
                <w:rtl/>
              </w:rPr>
              <w:t>پیکو</w:t>
            </w:r>
          </w:p>
        </w:tc>
        <w:tc>
          <w:tcPr>
            <w:tcW w:w="0" w:type="auto"/>
            <w:hideMark/>
          </w:tcPr>
          <w:p w14:paraId="0A282A40" w14:textId="77777777" w:rsidR="00A568E5" w:rsidRPr="00A568E5" w:rsidRDefault="00A568E5" w:rsidP="009A2AC0">
            <w:pPr>
              <w:ind w:left="360" w:hanging="360"/>
            </w:pPr>
            <w:r w:rsidRPr="00A568E5">
              <w:t>p</w:t>
            </w:r>
          </w:p>
        </w:tc>
        <w:tc>
          <w:tcPr>
            <w:tcW w:w="0" w:type="auto"/>
            <w:hideMark/>
          </w:tcPr>
          <w:p w14:paraId="41E99FE8" w14:textId="4A43291E" w:rsidR="00A568E5" w:rsidRPr="00A568E5" w:rsidRDefault="00A568E5" w:rsidP="009A2AC0">
            <w:pPr>
              <w:ind w:left="360" w:hanging="360"/>
            </w:pPr>
            <w:r w:rsidRPr="00A568E5">
              <w:t>10−1210</w:t>
            </w:r>
            <w:r w:rsidRPr="00A568E5">
              <w:rPr>
                <w:vertAlign w:val="superscript"/>
              </w:rPr>
              <w:t>-12</w:t>
            </w:r>
          </w:p>
        </w:tc>
      </w:tr>
    </w:tbl>
    <w:p w14:paraId="6A4940EC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مثلاً</w:t>
      </w:r>
      <w:r w:rsidRPr="00A568E5">
        <w:t>:</w:t>
      </w:r>
    </w:p>
    <w:p w14:paraId="0015DB5C" w14:textId="77777777" w:rsidR="00E43C7A" w:rsidRPr="00EE1A77" w:rsidRDefault="00A568E5" w:rsidP="009A2AC0">
      <w:pPr>
        <w:ind w:left="360" w:hanging="360"/>
      </w:pPr>
      <w:r w:rsidRPr="00A568E5">
        <w:t>1kΩ=1000Ω</w:t>
      </w:r>
    </w:p>
    <w:p w14:paraId="677C656F" w14:textId="77777777" w:rsidR="00E43C7A" w:rsidRPr="00EE1A77" w:rsidRDefault="00A568E5" w:rsidP="009A2AC0">
      <w:pPr>
        <w:ind w:left="360" w:hanging="360"/>
      </w:pPr>
      <w:r w:rsidRPr="00A568E5">
        <w:t xml:space="preserve"> 1mA=0.001A</w:t>
      </w:r>
    </w:p>
    <w:p w14:paraId="26F49938" w14:textId="77777777" w:rsidR="00E43C7A" w:rsidRPr="00EE1A77" w:rsidRDefault="00A568E5" w:rsidP="009A2AC0">
      <w:pPr>
        <w:ind w:left="360" w:hanging="360"/>
      </w:pPr>
      <w:r w:rsidRPr="00A568E5">
        <w:t>1μF=0.000001F</w:t>
      </w:r>
    </w:p>
    <w:p w14:paraId="7859BF3D" w14:textId="77777777" w:rsidR="00E43C7A" w:rsidRPr="00EE1A77" w:rsidRDefault="00A568E5" w:rsidP="009A2AC0">
      <w:pPr>
        <w:ind w:left="360" w:hanging="360"/>
      </w:pPr>
      <w:r w:rsidRPr="00A568E5">
        <w:t>1MHz=1,000,000Hz</w:t>
      </w:r>
    </w:p>
    <w:p w14:paraId="6CB66703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نکته مهم</w:t>
      </w:r>
    </w:p>
    <w:p w14:paraId="2C9ABD40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نام کمیت و واحد آن یکی نیستند</w:t>
      </w:r>
      <w:r w:rsidRPr="00A568E5">
        <w:t>.</w:t>
      </w:r>
    </w:p>
    <w:p w14:paraId="475B0E1A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مثلاً</w:t>
      </w:r>
      <w:r w:rsidRPr="00A568E5">
        <w:t>:</w:t>
      </w:r>
    </w:p>
    <w:p w14:paraId="0B38CAB9" w14:textId="77777777" w:rsidR="00A568E5" w:rsidRPr="00A568E5" w:rsidRDefault="00A568E5" w:rsidP="009A2AC0">
      <w:pPr>
        <w:pStyle w:val="ListParagraph"/>
        <w:numPr>
          <w:ilvl w:val="0"/>
          <w:numId w:val="177"/>
        </w:numPr>
        <w:ind w:left="360"/>
      </w:pPr>
      <w:r w:rsidRPr="00A568E5">
        <w:rPr>
          <w:rtl/>
        </w:rPr>
        <w:t>کمیت</w:t>
      </w:r>
      <w:r w:rsidRPr="00A568E5">
        <w:t xml:space="preserve">: </w:t>
      </w:r>
      <w:r w:rsidRPr="00A568E5">
        <w:rPr>
          <w:rtl/>
        </w:rPr>
        <w:t>جریان الکتریکی</w:t>
      </w:r>
    </w:p>
    <w:p w14:paraId="1CC5D56E" w14:textId="77777777" w:rsidR="00A568E5" w:rsidRPr="00A568E5" w:rsidRDefault="00A568E5" w:rsidP="009A2AC0">
      <w:pPr>
        <w:pStyle w:val="ListParagraph"/>
        <w:numPr>
          <w:ilvl w:val="0"/>
          <w:numId w:val="177"/>
        </w:numPr>
        <w:ind w:left="360"/>
      </w:pPr>
      <w:r w:rsidRPr="00A568E5">
        <w:rPr>
          <w:rtl/>
        </w:rPr>
        <w:lastRenderedPageBreak/>
        <w:t>نماد کمیت</w:t>
      </w:r>
      <w:r w:rsidRPr="00A568E5">
        <w:t>: I</w:t>
      </w:r>
    </w:p>
    <w:p w14:paraId="6C99959B" w14:textId="77777777" w:rsidR="00A568E5" w:rsidRPr="00A568E5" w:rsidRDefault="00A568E5" w:rsidP="009A2AC0">
      <w:pPr>
        <w:pStyle w:val="ListParagraph"/>
        <w:numPr>
          <w:ilvl w:val="0"/>
          <w:numId w:val="177"/>
        </w:numPr>
        <w:ind w:left="360"/>
      </w:pPr>
      <w:r w:rsidRPr="00A568E5">
        <w:rPr>
          <w:rtl/>
        </w:rPr>
        <w:t>واحد</w:t>
      </w:r>
      <w:r w:rsidRPr="00A568E5">
        <w:t xml:space="preserve">: </w:t>
      </w:r>
      <w:r w:rsidRPr="00A568E5">
        <w:rPr>
          <w:rtl/>
        </w:rPr>
        <w:t>آمپر</w:t>
      </w:r>
    </w:p>
    <w:p w14:paraId="5B0D416F" w14:textId="77777777" w:rsidR="00A568E5" w:rsidRPr="00A568E5" w:rsidRDefault="00A568E5" w:rsidP="009A2AC0">
      <w:pPr>
        <w:pStyle w:val="ListParagraph"/>
        <w:numPr>
          <w:ilvl w:val="0"/>
          <w:numId w:val="177"/>
        </w:numPr>
        <w:ind w:left="360"/>
      </w:pPr>
      <w:r w:rsidRPr="00A568E5">
        <w:rPr>
          <w:rtl/>
        </w:rPr>
        <w:t>نماد واحد</w:t>
      </w:r>
      <w:r w:rsidRPr="00A568E5">
        <w:t>: A</w:t>
      </w:r>
    </w:p>
    <w:p w14:paraId="26942F58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یا</w:t>
      </w:r>
      <w:r w:rsidRPr="00A568E5">
        <w:t>:</w:t>
      </w:r>
    </w:p>
    <w:p w14:paraId="1DE90BA7" w14:textId="77777777" w:rsidR="00A568E5" w:rsidRPr="00A568E5" w:rsidRDefault="00A568E5" w:rsidP="009A2AC0">
      <w:pPr>
        <w:pStyle w:val="ListParagraph"/>
        <w:numPr>
          <w:ilvl w:val="0"/>
          <w:numId w:val="178"/>
        </w:numPr>
        <w:ind w:left="360"/>
      </w:pPr>
      <w:r w:rsidRPr="00A568E5">
        <w:rPr>
          <w:rtl/>
        </w:rPr>
        <w:t>کمیت</w:t>
      </w:r>
      <w:r w:rsidRPr="00A568E5">
        <w:t xml:space="preserve">: </w:t>
      </w:r>
      <w:r w:rsidRPr="00A568E5">
        <w:rPr>
          <w:rtl/>
        </w:rPr>
        <w:t>مقاومت</w:t>
      </w:r>
    </w:p>
    <w:p w14:paraId="1070C07D" w14:textId="77777777" w:rsidR="00A568E5" w:rsidRPr="00A568E5" w:rsidRDefault="00A568E5" w:rsidP="009A2AC0">
      <w:pPr>
        <w:pStyle w:val="ListParagraph"/>
        <w:numPr>
          <w:ilvl w:val="0"/>
          <w:numId w:val="178"/>
        </w:numPr>
        <w:ind w:left="360"/>
      </w:pPr>
      <w:r w:rsidRPr="00A568E5">
        <w:rPr>
          <w:rtl/>
        </w:rPr>
        <w:t>نماد کمیت</w:t>
      </w:r>
      <w:r w:rsidRPr="00A568E5">
        <w:t>: R</w:t>
      </w:r>
    </w:p>
    <w:p w14:paraId="50954570" w14:textId="77777777" w:rsidR="00A568E5" w:rsidRPr="00A568E5" w:rsidRDefault="00A568E5" w:rsidP="009A2AC0">
      <w:pPr>
        <w:pStyle w:val="ListParagraph"/>
        <w:numPr>
          <w:ilvl w:val="0"/>
          <w:numId w:val="178"/>
        </w:numPr>
        <w:ind w:left="360"/>
      </w:pPr>
      <w:r w:rsidRPr="00A568E5">
        <w:rPr>
          <w:rtl/>
        </w:rPr>
        <w:t>واحد</w:t>
      </w:r>
      <w:r w:rsidRPr="00A568E5">
        <w:t xml:space="preserve">: </w:t>
      </w:r>
      <w:r w:rsidRPr="00A568E5">
        <w:rPr>
          <w:rtl/>
        </w:rPr>
        <w:t>اهم</w:t>
      </w:r>
    </w:p>
    <w:p w14:paraId="0995C537" w14:textId="77777777" w:rsidR="00A568E5" w:rsidRPr="00A568E5" w:rsidRDefault="00A568E5" w:rsidP="009A2AC0">
      <w:pPr>
        <w:pStyle w:val="ListParagraph"/>
        <w:numPr>
          <w:ilvl w:val="0"/>
          <w:numId w:val="178"/>
        </w:numPr>
        <w:ind w:left="360"/>
      </w:pPr>
      <w:r w:rsidRPr="00A568E5">
        <w:rPr>
          <w:rtl/>
        </w:rPr>
        <w:t>نماد واحد</w:t>
      </w:r>
      <w:r w:rsidRPr="00A568E5">
        <w:t>: Ω</w:t>
      </w:r>
    </w:p>
    <w:p w14:paraId="51BB7531" w14:textId="77777777" w:rsidR="00A568E5" w:rsidRPr="00A568E5" w:rsidRDefault="00A568E5" w:rsidP="009A2AC0">
      <w:pPr>
        <w:ind w:left="360" w:hanging="360"/>
      </w:pPr>
      <w:r w:rsidRPr="00A568E5">
        <w:rPr>
          <w:rtl/>
        </w:rPr>
        <w:t>این تفاوت از همین ابتدای آموزش باید برای دانشجو کاملاً روشن باشد</w:t>
      </w:r>
      <w:r w:rsidRPr="00A568E5">
        <w:t>.</w:t>
      </w:r>
    </w:p>
    <w:p w14:paraId="3897FB33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تبدیل واحدها</w:t>
      </w:r>
      <w:r w:rsidRPr="00575674">
        <w:rPr>
          <w:lang w:val="en-US"/>
        </w:rPr>
        <w:t xml:space="preserve"> - Unit Conversion:</w:t>
      </w:r>
    </w:p>
    <w:p w14:paraId="7DE80100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تبدیل واحدها</w:t>
      </w:r>
      <w:r w:rsidRPr="00575674">
        <w:t xml:space="preserve"> (Unit Conversion) </w:t>
      </w:r>
      <w:r w:rsidRPr="001E7D6B">
        <w:rPr>
          <w:rtl/>
        </w:rPr>
        <w:t>یعنی تبدیل یک مقدار از یک واحد به واحد دیگر، بدون اینکه مقدار واقعی کمیت تغییر کند</w:t>
      </w:r>
      <w:r w:rsidRPr="00575674">
        <w:t>.</w:t>
      </w:r>
    </w:p>
    <w:p w14:paraId="487B6764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در الکترونیک، تبدیل واحد بسیار مهم است؛ زیرا مقادیر ولتاژ، جریان، مقاومت، ظرفیت خازن و فرکانس را معمولاً با پیشوندهای مختلف بیان می‌کنیم</w:t>
      </w:r>
      <w:r w:rsidRPr="00575674">
        <w:t>.</w:t>
      </w:r>
    </w:p>
    <w:p w14:paraId="413A540D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پیشوندهای پرکاربرد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71"/>
        <w:gridCol w:w="1739"/>
        <w:gridCol w:w="5083"/>
      </w:tblGrid>
      <w:tr w:rsidR="001E7D6B" w:rsidRPr="001E7D6B" w14:paraId="1A52B0AA" w14:textId="77777777" w:rsidTr="00583908">
        <w:trPr>
          <w:trHeight w:val="405"/>
        </w:trPr>
        <w:tc>
          <w:tcPr>
            <w:tcW w:w="0" w:type="auto"/>
            <w:hideMark/>
          </w:tcPr>
          <w:p w14:paraId="75B73FB3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پیشوند</w:t>
            </w:r>
          </w:p>
        </w:tc>
        <w:tc>
          <w:tcPr>
            <w:tcW w:w="0" w:type="auto"/>
            <w:hideMark/>
          </w:tcPr>
          <w:p w14:paraId="1213B316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نماد</w:t>
            </w:r>
          </w:p>
        </w:tc>
        <w:tc>
          <w:tcPr>
            <w:tcW w:w="0" w:type="auto"/>
            <w:hideMark/>
          </w:tcPr>
          <w:p w14:paraId="18CA0C9D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مقدار</w:t>
            </w:r>
          </w:p>
        </w:tc>
      </w:tr>
      <w:tr w:rsidR="001E7D6B" w:rsidRPr="001E7D6B" w14:paraId="3B7B402B" w14:textId="77777777" w:rsidTr="00583908">
        <w:trPr>
          <w:trHeight w:val="405"/>
        </w:trPr>
        <w:tc>
          <w:tcPr>
            <w:tcW w:w="0" w:type="auto"/>
            <w:hideMark/>
          </w:tcPr>
          <w:p w14:paraId="71502420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مگا</w:t>
            </w:r>
          </w:p>
        </w:tc>
        <w:tc>
          <w:tcPr>
            <w:tcW w:w="0" w:type="auto"/>
            <w:hideMark/>
          </w:tcPr>
          <w:p w14:paraId="2A86CC93" w14:textId="77777777" w:rsidR="001E7D6B" w:rsidRPr="001E7D6B" w:rsidRDefault="001E7D6B" w:rsidP="009A2AC0">
            <w:pPr>
              <w:ind w:left="360" w:hanging="360"/>
            </w:pPr>
            <w:r w:rsidRPr="001E7D6B">
              <w:t>M</w:t>
            </w:r>
          </w:p>
        </w:tc>
        <w:tc>
          <w:tcPr>
            <w:tcW w:w="0" w:type="auto"/>
            <w:hideMark/>
          </w:tcPr>
          <w:p w14:paraId="1062DB14" w14:textId="77777777" w:rsidR="001E7D6B" w:rsidRPr="001E7D6B" w:rsidRDefault="001E7D6B" w:rsidP="009A2AC0">
            <w:pPr>
              <w:ind w:left="360" w:hanging="360"/>
            </w:pPr>
            <w:r w:rsidRPr="001E7D6B">
              <w:t>10610^6</w:t>
            </w:r>
          </w:p>
        </w:tc>
      </w:tr>
      <w:tr w:rsidR="001E7D6B" w:rsidRPr="001E7D6B" w14:paraId="22F6D912" w14:textId="77777777" w:rsidTr="00583908">
        <w:trPr>
          <w:trHeight w:val="405"/>
        </w:trPr>
        <w:tc>
          <w:tcPr>
            <w:tcW w:w="0" w:type="auto"/>
            <w:hideMark/>
          </w:tcPr>
          <w:p w14:paraId="02598A6A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کیلو</w:t>
            </w:r>
          </w:p>
        </w:tc>
        <w:tc>
          <w:tcPr>
            <w:tcW w:w="0" w:type="auto"/>
            <w:hideMark/>
          </w:tcPr>
          <w:p w14:paraId="401FC15A" w14:textId="77777777" w:rsidR="001E7D6B" w:rsidRPr="001E7D6B" w:rsidRDefault="001E7D6B" w:rsidP="009A2AC0">
            <w:pPr>
              <w:ind w:left="360" w:hanging="360"/>
            </w:pPr>
            <w:r w:rsidRPr="001E7D6B">
              <w:t>k</w:t>
            </w:r>
          </w:p>
        </w:tc>
        <w:tc>
          <w:tcPr>
            <w:tcW w:w="0" w:type="auto"/>
            <w:hideMark/>
          </w:tcPr>
          <w:p w14:paraId="1D49600F" w14:textId="77777777" w:rsidR="001E7D6B" w:rsidRPr="001E7D6B" w:rsidRDefault="001E7D6B" w:rsidP="009A2AC0">
            <w:pPr>
              <w:ind w:left="360" w:hanging="360"/>
            </w:pPr>
            <w:r w:rsidRPr="001E7D6B">
              <w:t>10310^3</w:t>
            </w:r>
          </w:p>
        </w:tc>
      </w:tr>
      <w:tr w:rsidR="001E7D6B" w:rsidRPr="001E7D6B" w14:paraId="265BB951" w14:textId="77777777" w:rsidTr="00583908">
        <w:trPr>
          <w:trHeight w:val="405"/>
        </w:trPr>
        <w:tc>
          <w:tcPr>
            <w:tcW w:w="0" w:type="auto"/>
            <w:hideMark/>
          </w:tcPr>
          <w:p w14:paraId="72F25529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میلی</w:t>
            </w:r>
          </w:p>
        </w:tc>
        <w:tc>
          <w:tcPr>
            <w:tcW w:w="0" w:type="auto"/>
            <w:hideMark/>
          </w:tcPr>
          <w:p w14:paraId="55BA0CFD" w14:textId="77777777" w:rsidR="001E7D6B" w:rsidRPr="001E7D6B" w:rsidRDefault="001E7D6B" w:rsidP="009A2AC0">
            <w:pPr>
              <w:ind w:left="360" w:hanging="360"/>
            </w:pPr>
            <w:r w:rsidRPr="001E7D6B">
              <w:t>m</w:t>
            </w:r>
          </w:p>
        </w:tc>
        <w:tc>
          <w:tcPr>
            <w:tcW w:w="0" w:type="auto"/>
            <w:hideMark/>
          </w:tcPr>
          <w:p w14:paraId="5D9132EE" w14:textId="77777777" w:rsidR="001E7D6B" w:rsidRPr="001E7D6B" w:rsidRDefault="001E7D6B" w:rsidP="009A2AC0">
            <w:pPr>
              <w:ind w:left="360" w:hanging="360"/>
            </w:pPr>
            <w:r w:rsidRPr="001E7D6B">
              <w:t>10−310^{-3}</w:t>
            </w:r>
          </w:p>
        </w:tc>
      </w:tr>
      <w:tr w:rsidR="001E7D6B" w:rsidRPr="001E7D6B" w14:paraId="4ACA41CE" w14:textId="77777777" w:rsidTr="00583908">
        <w:trPr>
          <w:trHeight w:val="405"/>
        </w:trPr>
        <w:tc>
          <w:tcPr>
            <w:tcW w:w="0" w:type="auto"/>
            <w:hideMark/>
          </w:tcPr>
          <w:p w14:paraId="27E11EA3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میکرو</w:t>
            </w:r>
          </w:p>
        </w:tc>
        <w:tc>
          <w:tcPr>
            <w:tcW w:w="0" w:type="auto"/>
            <w:hideMark/>
          </w:tcPr>
          <w:p w14:paraId="02610E43" w14:textId="77777777" w:rsidR="001E7D6B" w:rsidRPr="001E7D6B" w:rsidRDefault="001E7D6B" w:rsidP="009A2AC0">
            <w:pPr>
              <w:ind w:left="360" w:hanging="360"/>
            </w:pPr>
            <w:r w:rsidRPr="001E7D6B">
              <w:t>μ</w:t>
            </w:r>
          </w:p>
        </w:tc>
        <w:tc>
          <w:tcPr>
            <w:tcW w:w="0" w:type="auto"/>
            <w:hideMark/>
          </w:tcPr>
          <w:p w14:paraId="606CD8E9" w14:textId="77777777" w:rsidR="001E7D6B" w:rsidRPr="001E7D6B" w:rsidRDefault="001E7D6B" w:rsidP="009A2AC0">
            <w:pPr>
              <w:ind w:left="360" w:hanging="360"/>
            </w:pPr>
            <w:r w:rsidRPr="001E7D6B">
              <w:t>10−610^{-6}</w:t>
            </w:r>
          </w:p>
        </w:tc>
      </w:tr>
      <w:tr w:rsidR="001E7D6B" w:rsidRPr="001E7D6B" w14:paraId="46657D62" w14:textId="77777777" w:rsidTr="00583908">
        <w:trPr>
          <w:trHeight w:val="405"/>
        </w:trPr>
        <w:tc>
          <w:tcPr>
            <w:tcW w:w="0" w:type="auto"/>
            <w:hideMark/>
          </w:tcPr>
          <w:p w14:paraId="4C4B608A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نانو</w:t>
            </w:r>
          </w:p>
        </w:tc>
        <w:tc>
          <w:tcPr>
            <w:tcW w:w="0" w:type="auto"/>
            <w:hideMark/>
          </w:tcPr>
          <w:p w14:paraId="02C36CC5" w14:textId="77777777" w:rsidR="001E7D6B" w:rsidRPr="001E7D6B" w:rsidRDefault="001E7D6B" w:rsidP="009A2AC0">
            <w:pPr>
              <w:ind w:left="360" w:hanging="360"/>
            </w:pPr>
            <w:r w:rsidRPr="001E7D6B">
              <w:t>n</w:t>
            </w:r>
          </w:p>
        </w:tc>
        <w:tc>
          <w:tcPr>
            <w:tcW w:w="0" w:type="auto"/>
            <w:hideMark/>
          </w:tcPr>
          <w:p w14:paraId="1E3084DB" w14:textId="77777777" w:rsidR="001E7D6B" w:rsidRPr="001E7D6B" w:rsidRDefault="001E7D6B" w:rsidP="009A2AC0">
            <w:pPr>
              <w:ind w:left="360" w:hanging="360"/>
            </w:pPr>
            <w:r w:rsidRPr="001E7D6B">
              <w:t>10−910^{-9}</w:t>
            </w:r>
          </w:p>
        </w:tc>
      </w:tr>
      <w:tr w:rsidR="001E7D6B" w:rsidRPr="001E7D6B" w14:paraId="5F73B7C5" w14:textId="77777777" w:rsidTr="00583908">
        <w:trPr>
          <w:trHeight w:val="405"/>
        </w:trPr>
        <w:tc>
          <w:tcPr>
            <w:tcW w:w="0" w:type="auto"/>
            <w:hideMark/>
          </w:tcPr>
          <w:p w14:paraId="3E87EF72" w14:textId="77777777" w:rsidR="001E7D6B" w:rsidRPr="001E7D6B" w:rsidRDefault="001E7D6B" w:rsidP="009A2AC0">
            <w:pPr>
              <w:ind w:left="360" w:hanging="360"/>
            </w:pPr>
            <w:r w:rsidRPr="001E7D6B">
              <w:rPr>
                <w:rtl/>
              </w:rPr>
              <w:t>پیکو</w:t>
            </w:r>
          </w:p>
        </w:tc>
        <w:tc>
          <w:tcPr>
            <w:tcW w:w="0" w:type="auto"/>
            <w:hideMark/>
          </w:tcPr>
          <w:p w14:paraId="7FF9AFE4" w14:textId="77777777" w:rsidR="001E7D6B" w:rsidRPr="001E7D6B" w:rsidRDefault="001E7D6B" w:rsidP="009A2AC0">
            <w:pPr>
              <w:ind w:left="360" w:hanging="360"/>
            </w:pPr>
            <w:r w:rsidRPr="001E7D6B">
              <w:t>p</w:t>
            </w:r>
          </w:p>
        </w:tc>
        <w:tc>
          <w:tcPr>
            <w:tcW w:w="0" w:type="auto"/>
            <w:hideMark/>
          </w:tcPr>
          <w:p w14:paraId="28DDC8F9" w14:textId="77777777" w:rsidR="001E7D6B" w:rsidRPr="001E7D6B" w:rsidRDefault="001E7D6B" w:rsidP="009A2AC0">
            <w:pPr>
              <w:ind w:left="360" w:hanging="360"/>
            </w:pPr>
            <w:r w:rsidRPr="001E7D6B">
              <w:t>10−1210^{-12}</w:t>
            </w:r>
          </w:p>
        </w:tc>
      </w:tr>
    </w:tbl>
    <w:p w14:paraId="755DED0F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 xml:space="preserve">مثال ۱ </w:t>
      </w:r>
      <w:r w:rsidRPr="001E7D6B">
        <w:rPr>
          <w:rFonts w:cs="Times New Roman" w:hint="cs"/>
          <w:rtl/>
        </w:rPr>
        <w:t>—</w:t>
      </w:r>
      <w:r w:rsidRPr="001E7D6B">
        <w:rPr>
          <w:rtl/>
        </w:rPr>
        <w:t xml:space="preserve"> جریان</w:t>
      </w:r>
    </w:p>
    <w:p w14:paraId="2F5C5941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فرض کنیم</w:t>
      </w:r>
      <w:r w:rsidRPr="001E7D6B">
        <w:t>:</w:t>
      </w:r>
    </w:p>
    <w:p w14:paraId="7995BD6F" w14:textId="77777777" w:rsidR="00F46A7A" w:rsidRPr="00EE1A77" w:rsidRDefault="001E7D6B" w:rsidP="009A2AC0">
      <w:pPr>
        <w:ind w:left="360" w:hanging="360"/>
      </w:pPr>
      <w:r w:rsidRPr="001E7D6B">
        <w:t>2A</w:t>
      </w:r>
    </w:p>
    <w:p w14:paraId="0C98A1FF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lastRenderedPageBreak/>
        <w:t>را بخواهیم به میلی‌آمپر تبدیل کنیم</w:t>
      </w:r>
      <w:r w:rsidRPr="001E7D6B">
        <w:t>:</w:t>
      </w:r>
    </w:p>
    <w:p w14:paraId="60227657" w14:textId="77777777" w:rsidR="00F46A7A" w:rsidRPr="00EE1A77" w:rsidRDefault="001E7D6B" w:rsidP="009A2AC0">
      <w:pPr>
        <w:ind w:left="360" w:hanging="360"/>
      </w:pPr>
      <w:r w:rsidRPr="001E7D6B">
        <w:t>1A=1000mA</w:t>
      </w:r>
    </w:p>
    <w:p w14:paraId="3B16EB31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بنابراین</w:t>
      </w:r>
      <w:r w:rsidRPr="001E7D6B">
        <w:t>:</w:t>
      </w:r>
    </w:p>
    <w:p w14:paraId="41B1AC0F" w14:textId="77777777" w:rsidR="00F46A7A" w:rsidRPr="00EE1A77" w:rsidRDefault="001E7D6B" w:rsidP="009A2AC0">
      <w:pPr>
        <w:ind w:left="360" w:hanging="360"/>
      </w:pPr>
      <w:r w:rsidRPr="001E7D6B">
        <w:t>2A=2000mA</w:t>
      </w:r>
    </w:p>
    <w:p w14:paraId="17AEA4B3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برعکس</w:t>
      </w:r>
      <w:r w:rsidRPr="00575674">
        <w:t>:</w:t>
      </w:r>
    </w:p>
    <w:p w14:paraId="4113D193" w14:textId="77777777" w:rsidR="00F46A7A" w:rsidRPr="00575674" w:rsidRDefault="001E7D6B" w:rsidP="009A2AC0">
      <w:pPr>
        <w:ind w:left="360" w:hanging="360"/>
      </w:pPr>
      <w:r w:rsidRPr="00575674">
        <w:t>500mA=0.5A</w:t>
      </w:r>
    </w:p>
    <w:p w14:paraId="320DE39A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 xml:space="preserve">مثال ۲ </w:t>
      </w:r>
      <w:r w:rsidRPr="001E7D6B">
        <w:rPr>
          <w:rFonts w:cs="Times New Roman" w:hint="cs"/>
          <w:rtl/>
        </w:rPr>
        <w:t>—</w:t>
      </w:r>
      <w:r w:rsidRPr="001E7D6B">
        <w:rPr>
          <w:rtl/>
        </w:rPr>
        <w:t xml:space="preserve"> مقاومت</w:t>
      </w:r>
    </w:p>
    <w:p w14:paraId="21ECCD3C" w14:textId="77777777" w:rsidR="00F46A7A" w:rsidRPr="00575674" w:rsidRDefault="001E7D6B" w:rsidP="009A2AC0">
      <w:pPr>
        <w:ind w:left="360" w:hanging="360"/>
      </w:pPr>
      <w:r w:rsidRPr="00575674">
        <w:t>4.7k</w:t>
      </w:r>
      <w:r w:rsidRPr="001E7D6B">
        <w:t>Ω</w:t>
      </w:r>
    </w:p>
    <w:p w14:paraId="365D2AC5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را به اهم تبدیل کنیم</w:t>
      </w:r>
      <w:r w:rsidRPr="00575674">
        <w:t>:</w:t>
      </w:r>
    </w:p>
    <w:p w14:paraId="18EB32E6" w14:textId="77777777" w:rsidR="00F46A7A" w:rsidRPr="00575674" w:rsidRDefault="001E7D6B" w:rsidP="009A2AC0">
      <w:pPr>
        <w:ind w:left="360" w:hanging="360"/>
      </w:pPr>
      <w:r w:rsidRPr="00575674">
        <w:t>1k</w:t>
      </w:r>
      <w:r w:rsidRPr="001E7D6B">
        <w:t>Ω</w:t>
      </w:r>
      <w:r w:rsidRPr="00575674">
        <w:t>=1000</w:t>
      </w:r>
      <w:r w:rsidRPr="001E7D6B">
        <w:t>Ω</w:t>
      </w:r>
    </w:p>
    <w:p w14:paraId="10F98200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پس</w:t>
      </w:r>
      <w:r w:rsidRPr="00575674">
        <w:t>:</w:t>
      </w:r>
    </w:p>
    <w:p w14:paraId="61615161" w14:textId="77777777" w:rsidR="00F1112C" w:rsidRPr="00575674" w:rsidRDefault="001E7D6B" w:rsidP="009A2AC0">
      <w:pPr>
        <w:bidi w:val="0"/>
        <w:ind w:left="360" w:hanging="360"/>
      </w:pPr>
      <w:r w:rsidRPr="00575674">
        <w:t>4.7k</w:t>
      </w:r>
      <w:r w:rsidRPr="001E7D6B">
        <w:t>Ω</w:t>
      </w:r>
      <w:r w:rsidRPr="00575674">
        <w:t>=4700</w:t>
      </w:r>
      <w:r w:rsidRPr="001E7D6B">
        <w:t>Ω</w:t>
      </w:r>
    </w:p>
    <w:p w14:paraId="57E1967C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و مثلاً</w:t>
      </w:r>
      <w:r w:rsidRPr="00575674">
        <w:t>:</w:t>
      </w:r>
    </w:p>
    <w:p w14:paraId="0EE648FA" w14:textId="77777777" w:rsidR="009C2926" w:rsidRPr="00575674" w:rsidRDefault="001E7D6B" w:rsidP="009A2AC0">
      <w:pPr>
        <w:ind w:left="360" w:hanging="360"/>
      </w:pPr>
      <w:r w:rsidRPr="00575674">
        <w:t>2.2M</w:t>
      </w:r>
      <w:r w:rsidRPr="001E7D6B">
        <w:t>Ω</w:t>
      </w:r>
      <w:r w:rsidRPr="00575674">
        <w:t>=2,200,000</w:t>
      </w:r>
      <w:r w:rsidRPr="001E7D6B">
        <w:t>Ω</w:t>
      </w:r>
    </w:p>
    <w:p w14:paraId="09A78E57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 xml:space="preserve">مثال ۳ </w:t>
      </w:r>
      <w:r w:rsidRPr="001E7D6B">
        <w:rPr>
          <w:rFonts w:cs="Times New Roman" w:hint="cs"/>
          <w:rtl/>
        </w:rPr>
        <w:t>—</w:t>
      </w:r>
      <w:r w:rsidRPr="001E7D6B">
        <w:rPr>
          <w:rtl/>
        </w:rPr>
        <w:t xml:space="preserve"> ظرفیت خازن</w:t>
      </w:r>
    </w:p>
    <w:p w14:paraId="582980A6" w14:textId="77777777" w:rsidR="009C2926" w:rsidRPr="00575674" w:rsidRDefault="001E7D6B" w:rsidP="009A2AC0">
      <w:pPr>
        <w:ind w:left="360" w:hanging="360"/>
      </w:pPr>
      <w:r w:rsidRPr="00575674">
        <w:t>100</w:t>
      </w:r>
      <w:r w:rsidRPr="001E7D6B">
        <w:t>μ</w:t>
      </w:r>
      <w:r w:rsidRPr="00575674">
        <w:t>F</w:t>
      </w:r>
    </w:p>
    <w:p w14:paraId="00AB14FE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برابر است با</w:t>
      </w:r>
      <w:r w:rsidRPr="00575674">
        <w:t>:</w:t>
      </w:r>
    </w:p>
    <w:p w14:paraId="71A2DF21" w14:textId="77777777" w:rsidR="009C2926" w:rsidRPr="00575674" w:rsidRDefault="001E7D6B" w:rsidP="009A2AC0">
      <w:pPr>
        <w:ind w:left="360" w:hanging="360"/>
      </w:pPr>
      <w:r w:rsidRPr="00575674">
        <w:t>100×10</w:t>
      </w:r>
      <w:r w:rsidRPr="00575674">
        <w:rPr>
          <w:vertAlign w:val="superscript"/>
        </w:rPr>
        <w:t>−6</w:t>
      </w:r>
      <w:r w:rsidRPr="00575674">
        <w:t>F</w:t>
      </w:r>
    </w:p>
    <w:p w14:paraId="471E915A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بنابراین</w:t>
      </w:r>
      <w:r w:rsidRPr="00575674">
        <w:t>:</w:t>
      </w:r>
    </w:p>
    <w:p w14:paraId="73CF818C" w14:textId="77777777" w:rsidR="009C2926" w:rsidRPr="00575674" w:rsidRDefault="001E7D6B" w:rsidP="009A2AC0">
      <w:pPr>
        <w:ind w:left="360" w:hanging="360"/>
      </w:pPr>
      <w:r w:rsidRPr="00575674">
        <w:t>100</w:t>
      </w:r>
      <w:r w:rsidRPr="001E7D6B">
        <w:t>μ</w:t>
      </w:r>
      <w:r w:rsidRPr="00575674">
        <w:t>F=0.0001F</w:t>
      </w:r>
    </w:p>
    <w:p w14:paraId="459E3880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 xml:space="preserve">مثال ۴ </w:t>
      </w:r>
      <w:r w:rsidRPr="001E7D6B">
        <w:rPr>
          <w:rFonts w:cs="Times New Roman" w:hint="cs"/>
          <w:rtl/>
        </w:rPr>
        <w:t>—</w:t>
      </w:r>
      <w:r w:rsidRPr="001E7D6B">
        <w:rPr>
          <w:rtl/>
        </w:rPr>
        <w:t xml:space="preserve"> فرکانس</w:t>
      </w:r>
    </w:p>
    <w:p w14:paraId="13F8FEFB" w14:textId="77777777" w:rsidR="009C2926" w:rsidRPr="00575674" w:rsidRDefault="001E7D6B" w:rsidP="009A2AC0">
      <w:pPr>
        <w:ind w:left="360" w:hanging="360"/>
      </w:pPr>
      <w:r w:rsidRPr="00575674">
        <w:t>2.5MHz</w:t>
      </w:r>
    </w:p>
    <w:p w14:paraId="79E5DF99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را به هرتز تبدیل کنیم</w:t>
      </w:r>
      <w:r w:rsidRPr="00575674">
        <w:t>:</w:t>
      </w:r>
    </w:p>
    <w:p w14:paraId="46B38B9D" w14:textId="77777777" w:rsidR="00DC7DB4" w:rsidRPr="00575674" w:rsidRDefault="001E7D6B" w:rsidP="009A2AC0">
      <w:pPr>
        <w:ind w:left="360" w:hanging="360"/>
      </w:pPr>
      <w:r w:rsidRPr="00575674">
        <w:lastRenderedPageBreak/>
        <w:t>1MHz=1,000,000Hz</w:t>
      </w:r>
    </w:p>
    <w:p w14:paraId="188520C5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پس</w:t>
      </w:r>
      <w:r w:rsidRPr="00575674">
        <w:t>:</w:t>
      </w:r>
    </w:p>
    <w:p w14:paraId="746CD7D8" w14:textId="77777777" w:rsidR="00DC7DB4" w:rsidRPr="00575674" w:rsidRDefault="001E7D6B" w:rsidP="009A2AC0">
      <w:pPr>
        <w:ind w:left="360" w:hanging="360"/>
      </w:pPr>
      <w:r w:rsidRPr="00575674">
        <w:t>2.5MHz=2,500,000Hz</w:t>
      </w:r>
    </w:p>
    <w:p w14:paraId="75478A4B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یک روش ساده برای تبدیل</w:t>
      </w:r>
    </w:p>
    <w:p w14:paraId="54914EE3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به جای حفظ کردن تعداد صفرها، می‌توان از توان‌های ۱۰ استفاده کرد</w:t>
      </w:r>
      <w:r w:rsidRPr="00575674">
        <w:t>.</w:t>
      </w:r>
    </w:p>
    <w:p w14:paraId="658C4D2E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مثلاً</w:t>
      </w:r>
      <w:r w:rsidRPr="00575674">
        <w:t>:</w:t>
      </w:r>
    </w:p>
    <w:p w14:paraId="56396F1E" w14:textId="77777777" w:rsidR="00DC7DB4" w:rsidRPr="00575674" w:rsidRDefault="001E7D6B" w:rsidP="009A2AC0">
      <w:pPr>
        <w:ind w:left="360" w:hanging="360"/>
      </w:pPr>
      <w:r w:rsidRPr="00575674">
        <w:t>1k</w:t>
      </w:r>
      <w:r w:rsidRPr="001E7D6B">
        <w:t>Ω</w:t>
      </w:r>
      <w:r w:rsidRPr="00575674">
        <w:t>=10</w:t>
      </w:r>
      <w:r w:rsidRPr="00575674">
        <w:rPr>
          <w:vertAlign w:val="superscript"/>
        </w:rPr>
        <w:t>3</w:t>
      </w:r>
      <w:r w:rsidRPr="001E7D6B">
        <w:t>Ω</w:t>
      </w:r>
    </w:p>
    <w:p w14:paraId="230A87D1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پس</w:t>
      </w:r>
      <w:r w:rsidRPr="00575674">
        <w:t>:</w:t>
      </w:r>
    </w:p>
    <w:p w14:paraId="71ECBCA9" w14:textId="77777777" w:rsidR="00DC7DB4" w:rsidRPr="00575674" w:rsidRDefault="001E7D6B" w:rsidP="009A2AC0">
      <w:pPr>
        <w:ind w:left="360" w:hanging="360"/>
      </w:pPr>
      <w:r w:rsidRPr="00575674">
        <w:t>5k</w:t>
      </w:r>
      <w:r w:rsidRPr="001E7D6B">
        <w:t>Ω</w:t>
      </w:r>
      <w:r w:rsidRPr="00575674">
        <w:t>=5×10</w:t>
      </w:r>
      <w:r w:rsidRPr="00575674">
        <w:rPr>
          <w:vertAlign w:val="superscript"/>
        </w:rPr>
        <w:t>3</w:t>
      </w:r>
      <w:r w:rsidRPr="00575674">
        <w:t>=5000</w:t>
      </w:r>
      <w:r w:rsidRPr="001E7D6B">
        <w:t>Ω</w:t>
      </w:r>
    </w:p>
    <w:p w14:paraId="0A2DB2E3" w14:textId="77777777" w:rsidR="001E7D6B" w:rsidRPr="00575674" w:rsidRDefault="001E7D6B" w:rsidP="009A2AC0">
      <w:pPr>
        <w:ind w:left="360" w:hanging="360"/>
      </w:pPr>
      <w:r w:rsidRPr="001E7D6B">
        <w:rPr>
          <w:rtl/>
        </w:rPr>
        <w:t>یا</w:t>
      </w:r>
      <w:r w:rsidRPr="00575674">
        <w:t>:</w:t>
      </w:r>
    </w:p>
    <w:p w14:paraId="254FCADE" w14:textId="77777777" w:rsidR="00DC7DB4" w:rsidRPr="00EE1A77" w:rsidRDefault="001E7D6B" w:rsidP="009A2AC0">
      <w:pPr>
        <w:ind w:left="360" w:hanging="360"/>
      </w:pPr>
      <w:r w:rsidRPr="001E7D6B">
        <w:t>1mA=10−3A</w:t>
      </w:r>
    </w:p>
    <w:p w14:paraId="7472B724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بنابراین</w:t>
      </w:r>
      <w:r w:rsidRPr="001E7D6B">
        <w:t>:</w:t>
      </w:r>
    </w:p>
    <w:p w14:paraId="38DA9E19" w14:textId="77777777" w:rsidR="00DC7DB4" w:rsidRPr="00EE1A77" w:rsidRDefault="001E7D6B" w:rsidP="009A2AC0">
      <w:pPr>
        <w:ind w:left="360" w:hanging="360"/>
      </w:pPr>
      <w:r w:rsidRPr="001E7D6B">
        <w:t>20mA=20×10−3=0.02A</w:t>
      </w:r>
    </w:p>
    <w:p w14:paraId="50F17E5B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نکته بسیار مهم در الکترونیک</w:t>
      </w:r>
    </w:p>
    <w:p w14:paraId="5B895CAC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در محاسبات مدار، تبدیل صحیح واحدها بسیار مهم است؛ یک اشتباه ساده در تبدیل</w:t>
      </w:r>
      <w:r w:rsidRPr="001E7D6B">
        <w:t xml:space="preserve"> mA </w:t>
      </w:r>
      <w:r w:rsidRPr="001E7D6B">
        <w:rPr>
          <w:rtl/>
        </w:rPr>
        <w:t>به</w:t>
      </w:r>
      <w:r w:rsidRPr="001E7D6B">
        <w:t xml:space="preserve"> A </w:t>
      </w:r>
      <w:r w:rsidRPr="001E7D6B">
        <w:rPr>
          <w:rtl/>
        </w:rPr>
        <w:t>یا</w:t>
      </w:r>
      <w:r w:rsidRPr="001E7D6B">
        <w:t xml:space="preserve"> kΩ </w:t>
      </w:r>
      <w:r w:rsidRPr="001E7D6B">
        <w:rPr>
          <w:rtl/>
        </w:rPr>
        <w:t>به</w:t>
      </w:r>
      <w:r w:rsidRPr="001E7D6B">
        <w:t xml:space="preserve"> Ω </w:t>
      </w:r>
      <w:r w:rsidRPr="001E7D6B">
        <w:rPr>
          <w:rtl/>
        </w:rPr>
        <w:t xml:space="preserve">می‌تواند نتیجه محاسبات را </w:t>
      </w:r>
      <w:r w:rsidRPr="001E7D6B">
        <w:t xml:space="preserve">1000 </w:t>
      </w:r>
      <w:r w:rsidRPr="001E7D6B">
        <w:rPr>
          <w:rtl/>
        </w:rPr>
        <w:t>برابر اشتباه کند</w:t>
      </w:r>
      <w:r w:rsidRPr="001E7D6B">
        <w:t>.</w:t>
      </w:r>
    </w:p>
    <w:p w14:paraId="3FB516BD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مثلاً اگر در قانون اهم داریم</w:t>
      </w:r>
      <w:r w:rsidRPr="001E7D6B">
        <w:t>:</w:t>
      </w:r>
    </w:p>
    <w:p w14:paraId="515BB4A8" w14:textId="77777777" w:rsidR="00DC7DB4" w:rsidRPr="00EE1A77" w:rsidRDefault="001E7D6B" w:rsidP="009A2AC0">
      <w:pPr>
        <w:ind w:left="360" w:hanging="360"/>
      </w:pPr>
      <w:r w:rsidRPr="001E7D6B">
        <w:t>V=IR</w:t>
      </w:r>
    </w:p>
    <w:p w14:paraId="363CFFD8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و</w:t>
      </w:r>
      <w:r w:rsidRPr="001E7D6B">
        <w:t>:</w:t>
      </w:r>
    </w:p>
    <w:p w14:paraId="7F02F074" w14:textId="77777777" w:rsidR="00DC7DB4" w:rsidRPr="00EE1A77" w:rsidRDefault="001E7D6B" w:rsidP="009A2AC0">
      <w:pPr>
        <w:ind w:left="360" w:hanging="360"/>
      </w:pPr>
      <w:r w:rsidRPr="001E7D6B">
        <w:t>I=20mA</w:t>
      </w:r>
    </w:p>
    <w:p w14:paraId="104DB3C1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باید قبل از محاسبه آن را به آمپر تبدیل کنیم</w:t>
      </w:r>
      <w:r w:rsidRPr="001E7D6B">
        <w:t>:</w:t>
      </w:r>
    </w:p>
    <w:p w14:paraId="6D2B0055" w14:textId="77777777" w:rsidR="00DC7DB4" w:rsidRPr="00EE1A77" w:rsidRDefault="001E7D6B" w:rsidP="009A2AC0">
      <w:pPr>
        <w:ind w:left="360" w:hanging="360"/>
      </w:pPr>
      <w:r w:rsidRPr="001E7D6B">
        <w:t>20mA=0.02A</w:t>
      </w:r>
    </w:p>
    <w:p w14:paraId="5DE801D2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اگر مقاومت</w:t>
      </w:r>
      <w:r w:rsidRPr="001E7D6B">
        <w:t>:</w:t>
      </w:r>
    </w:p>
    <w:p w14:paraId="3999D334" w14:textId="77777777" w:rsidR="00DC7DB4" w:rsidRPr="00575674" w:rsidRDefault="001E7D6B" w:rsidP="009A2AC0">
      <w:pPr>
        <w:ind w:left="360" w:hanging="360"/>
      </w:pPr>
      <w:r w:rsidRPr="001E7D6B">
        <w:lastRenderedPageBreak/>
        <w:t>R=500Ω</w:t>
      </w:r>
    </w:p>
    <w:p w14:paraId="51995285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باشد</w:t>
      </w:r>
      <w:r w:rsidRPr="001E7D6B">
        <w:t>:</w:t>
      </w:r>
    </w:p>
    <w:p w14:paraId="3923BB64" w14:textId="77777777" w:rsidR="00DC7DB4" w:rsidRPr="00EE1A77" w:rsidRDefault="001E7D6B" w:rsidP="009A2AC0">
      <w:pPr>
        <w:ind w:left="360" w:hanging="360"/>
      </w:pPr>
      <w:r w:rsidRPr="001E7D6B">
        <w:t>V=0.02×500=10V</w:t>
      </w:r>
    </w:p>
    <w:p w14:paraId="47C175BC" w14:textId="77777777" w:rsidR="001E7D6B" w:rsidRPr="001E7D6B" w:rsidRDefault="001E7D6B" w:rsidP="009A2AC0">
      <w:pPr>
        <w:ind w:left="360" w:hanging="360"/>
      </w:pPr>
      <w:r w:rsidRPr="001E7D6B">
        <w:rPr>
          <w:rtl/>
        </w:rPr>
        <w:t>پس واحدها باید با یکدیگر سازگار باشند</w:t>
      </w:r>
      <w:r w:rsidRPr="001E7D6B">
        <w:t>.</w:t>
      </w:r>
    </w:p>
    <w:p w14:paraId="461A3C79" w14:textId="60F271C4" w:rsidR="00DD2422" w:rsidRPr="00EE1A77" w:rsidRDefault="00DD2422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ولتاژ، جریان، مقاومت، توان و انرژی (</w:t>
      </w:r>
      <w:r w:rsidRPr="00575674">
        <w:t>Voltage, current, resistance, power, and energy</w:t>
      </w:r>
      <w:r w:rsidRPr="00EE1A77">
        <w:rPr>
          <w:rtl/>
        </w:rPr>
        <w:t>)</w:t>
      </w:r>
      <w:r w:rsidR="003D4746" w:rsidRPr="00EE1A77">
        <w:rPr>
          <w:rFonts w:hint="cs"/>
          <w:rtl/>
        </w:rPr>
        <w:t>:</w:t>
      </w:r>
    </w:p>
    <w:p w14:paraId="0034DE5C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ولتاژ، جریان، مقاومت، توان و انرژی</w:t>
      </w:r>
    </w:p>
    <w:p w14:paraId="07433050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این پنج مفهوم، پایه‌ی اصلی یادگیری برق و الکترونیک هستند. برای درک مدارهای الکتریکی، ابتدا باید رابطه‌ی بین آن‌ها را به‌خوبی یاد بگیریم</w:t>
      </w:r>
      <w:r w:rsidRPr="00EE1A77">
        <w:t>.</w:t>
      </w:r>
    </w:p>
    <w:tbl>
      <w:tblPr>
        <w:tblStyle w:val="TableGrid"/>
        <w:tblW w:w="9302" w:type="dxa"/>
        <w:tblLook w:val="04A0" w:firstRow="1" w:lastRow="0" w:firstColumn="1" w:lastColumn="0" w:noHBand="0" w:noVBand="1"/>
      </w:tblPr>
      <w:tblGrid>
        <w:gridCol w:w="1598"/>
        <w:gridCol w:w="2232"/>
        <w:gridCol w:w="971"/>
        <w:gridCol w:w="4501"/>
      </w:tblGrid>
      <w:tr w:rsidR="003D4746" w:rsidRPr="00EE1A77" w14:paraId="21712963" w14:textId="77777777" w:rsidTr="003D4746">
        <w:trPr>
          <w:trHeight w:val="601"/>
        </w:trPr>
        <w:tc>
          <w:tcPr>
            <w:tcW w:w="0" w:type="auto"/>
            <w:hideMark/>
          </w:tcPr>
          <w:p w14:paraId="37A12C14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کمیت</w:t>
            </w:r>
          </w:p>
        </w:tc>
        <w:tc>
          <w:tcPr>
            <w:tcW w:w="0" w:type="auto"/>
            <w:hideMark/>
          </w:tcPr>
          <w:p w14:paraId="3D24DA44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نام انگلیسی</w:t>
            </w:r>
          </w:p>
        </w:tc>
        <w:tc>
          <w:tcPr>
            <w:tcW w:w="0" w:type="auto"/>
            <w:hideMark/>
          </w:tcPr>
          <w:p w14:paraId="49D6398B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نماد</w:t>
            </w:r>
          </w:p>
        </w:tc>
        <w:tc>
          <w:tcPr>
            <w:tcW w:w="0" w:type="auto"/>
            <w:hideMark/>
          </w:tcPr>
          <w:p w14:paraId="3A6A7757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واحد</w:t>
            </w:r>
          </w:p>
        </w:tc>
      </w:tr>
      <w:tr w:rsidR="003D4746" w:rsidRPr="00EE1A77" w14:paraId="5344C4A0" w14:textId="77777777" w:rsidTr="003D4746">
        <w:trPr>
          <w:trHeight w:val="612"/>
        </w:trPr>
        <w:tc>
          <w:tcPr>
            <w:tcW w:w="0" w:type="auto"/>
            <w:hideMark/>
          </w:tcPr>
          <w:p w14:paraId="0D4D7A35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ولتاژ</w:t>
            </w:r>
          </w:p>
        </w:tc>
        <w:tc>
          <w:tcPr>
            <w:tcW w:w="0" w:type="auto"/>
            <w:hideMark/>
          </w:tcPr>
          <w:p w14:paraId="7056026A" w14:textId="77777777" w:rsidR="003D4746" w:rsidRPr="00EE1A77" w:rsidRDefault="003D4746" w:rsidP="009A2AC0">
            <w:pPr>
              <w:ind w:left="360" w:hanging="360"/>
            </w:pPr>
            <w:r w:rsidRPr="00EE1A77">
              <w:t>Voltage</w:t>
            </w:r>
          </w:p>
        </w:tc>
        <w:tc>
          <w:tcPr>
            <w:tcW w:w="0" w:type="auto"/>
            <w:hideMark/>
          </w:tcPr>
          <w:p w14:paraId="2EA7A16F" w14:textId="77777777" w:rsidR="003D4746" w:rsidRPr="00EE1A77" w:rsidRDefault="003D4746" w:rsidP="009A2AC0">
            <w:pPr>
              <w:ind w:left="360" w:hanging="360"/>
            </w:pPr>
            <w:r w:rsidRPr="00EE1A77">
              <w:t>V</w:t>
            </w:r>
          </w:p>
        </w:tc>
        <w:tc>
          <w:tcPr>
            <w:tcW w:w="0" w:type="auto"/>
            <w:hideMark/>
          </w:tcPr>
          <w:p w14:paraId="6FE8DBCA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ولت</w:t>
            </w:r>
            <w:r w:rsidRPr="00EE1A77">
              <w:t xml:space="preserve"> (V)</w:t>
            </w:r>
          </w:p>
        </w:tc>
      </w:tr>
      <w:tr w:rsidR="003D4746" w:rsidRPr="00EE1A77" w14:paraId="6452EF89" w14:textId="77777777" w:rsidTr="003D4746">
        <w:trPr>
          <w:trHeight w:val="601"/>
        </w:trPr>
        <w:tc>
          <w:tcPr>
            <w:tcW w:w="0" w:type="auto"/>
            <w:hideMark/>
          </w:tcPr>
          <w:p w14:paraId="10380BDD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جریان</w:t>
            </w:r>
          </w:p>
        </w:tc>
        <w:tc>
          <w:tcPr>
            <w:tcW w:w="0" w:type="auto"/>
            <w:hideMark/>
          </w:tcPr>
          <w:p w14:paraId="512BD9AD" w14:textId="77777777" w:rsidR="003D4746" w:rsidRPr="00EE1A77" w:rsidRDefault="003D4746" w:rsidP="009A2AC0">
            <w:pPr>
              <w:ind w:left="360" w:hanging="360"/>
            </w:pPr>
            <w:r w:rsidRPr="00EE1A77">
              <w:t>Current</w:t>
            </w:r>
          </w:p>
        </w:tc>
        <w:tc>
          <w:tcPr>
            <w:tcW w:w="0" w:type="auto"/>
            <w:hideMark/>
          </w:tcPr>
          <w:p w14:paraId="1A4AAB20" w14:textId="77777777" w:rsidR="003D4746" w:rsidRPr="00EE1A77" w:rsidRDefault="003D4746" w:rsidP="009A2AC0">
            <w:pPr>
              <w:ind w:left="360" w:hanging="360"/>
            </w:pPr>
            <w:r w:rsidRPr="00EE1A77">
              <w:t>I</w:t>
            </w:r>
          </w:p>
        </w:tc>
        <w:tc>
          <w:tcPr>
            <w:tcW w:w="0" w:type="auto"/>
            <w:hideMark/>
          </w:tcPr>
          <w:p w14:paraId="3D93A5F8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آمپر</w:t>
            </w:r>
            <w:r w:rsidRPr="00EE1A77">
              <w:t xml:space="preserve"> (A)</w:t>
            </w:r>
          </w:p>
        </w:tc>
      </w:tr>
      <w:tr w:rsidR="003D4746" w:rsidRPr="00EE1A77" w14:paraId="76B76900" w14:textId="77777777" w:rsidTr="003D4746">
        <w:trPr>
          <w:trHeight w:val="612"/>
        </w:trPr>
        <w:tc>
          <w:tcPr>
            <w:tcW w:w="0" w:type="auto"/>
            <w:hideMark/>
          </w:tcPr>
          <w:p w14:paraId="5CBC4FCE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مقاومت</w:t>
            </w:r>
          </w:p>
        </w:tc>
        <w:tc>
          <w:tcPr>
            <w:tcW w:w="0" w:type="auto"/>
            <w:hideMark/>
          </w:tcPr>
          <w:p w14:paraId="3F4E8766" w14:textId="77777777" w:rsidR="003D4746" w:rsidRPr="00EE1A77" w:rsidRDefault="003D4746" w:rsidP="009A2AC0">
            <w:pPr>
              <w:ind w:left="360" w:hanging="360"/>
            </w:pPr>
            <w:r w:rsidRPr="00EE1A77">
              <w:t>Resistance</w:t>
            </w:r>
          </w:p>
        </w:tc>
        <w:tc>
          <w:tcPr>
            <w:tcW w:w="0" w:type="auto"/>
            <w:hideMark/>
          </w:tcPr>
          <w:p w14:paraId="42AD2DAB" w14:textId="77777777" w:rsidR="003D4746" w:rsidRPr="00EE1A77" w:rsidRDefault="003D4746" w:rsidP="009A2AC0">
            <w:pPr>
              <w:ind w:left="360" w:hanging="360"/>
            </w:pPr>
            <w:r w:rsidRPr="00EE1A77">
              <w:t>R</w:t>
            </w:r>
          </w:p>
        </w:tc>
        <w:tc>
          <w:tcPr>
            <w:tcW w:w="0" w:type="auto"/>
            <w:hideMark/>
          </w:tcPr>
          <w:p w14:paraId="08BDDC41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اهم</w:t>
            </w:r>
            <w:r w:rsidRPr="00EE1A77">
              <w:t xml:space="preserve"> (Ω)</w:t>
            </w:r>
          </w:p>
        </w:tc>
      </w:tr>
      <w:tr w:rsidR="003D4746" w:rsidRPr="00EE1A77" w14:paraId="73324F83" w14:textId="77777777" w:rsidTr="003D4746">
        <w:trPr>
          <w:trHeight w:val="601"/>
        </w:trPr>
        <w:tc>
          <w:tcPr>
            <w:tcW w:w="0" w:type="auto"/>
            <w:hideMark/>
          </w:tcPr>
          <w:p w14:paraId="75441876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توان</w:t>
            </w:r>
          </w:p>
        </w:tc>
        <w:tc>
          <w:tcPr>
            <w:tcW w:w="0" w:type="auto"/>
            <w:hideMark/>
          </w:tcPr>
          <w:p w14:paraId="506B639F" w14:textId="77777777" w:rsidR="003D4746" w:rsidRPr="00EE1A77" w:rsidRDefault="003D4746" w:rsidP="009A2AC0">
            <w:pPr>
              <w:ind w:left="360" w:hanging="360"/>
            </w:pPr>
            <w:r w:rsidRPr="00EE1A77">
              <w:t>Power</w:t>
            </w:r>
          </w:p>
        </w:tc>
        <w:tc>
          <w:tcPr>
            <w:tcW w:w="0" w:type="auto"/>
            <w:hideMark/>
          </w:tcPr>
          <w:p w14:paraId="42D9B53C" w14:textId="77777777" w:rsidR="003D4746" w:rsidRPr="00EE1A77" w:rsidRDefault="003D4746" w:rsidP="009A2AC0">
            <w:pPr>
              <w:ind w:left="360" w:hanging="360"/>
            </w:pPr>
            <w:r w:rsidRPr="00EE1A77">
              <w:t>P</w:t>
            </w:r>
          </w:p>
        </w:tc>
        <w:tc>
          <w:tcPr>
            <w:tcW w:w="0" w:type="auto"/>
            <w:hideMark/>
          </w:tcPr>
          <w:p w14:paraId="350A9CE8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وات</w:t>
            </w:r>
            <w:r w:rsidRPr="00EE1A77">
              <w:t xml:space="preserve"> (W)</w:t>
            </w:r>
          </w:p>
        </w:tc>
      </w:tr>
      <w:tr w:rsidR="003D4746" w:rsidRPr="00EE1A77" w14:paraId="030D3345" w14:textId="77777777" w:rsidTr="003D4746">
        <w:trPr>
          <w:trHeight w:val="612"/>
        </w:trPr>
        <w:tc>
          <w:tcPr>
            <w:tcW w:w="0" w:type="auto"/>
            <w:hideMark/>
          </w:tcPr>
          <w:p w14:paraId="6C214F9F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انرژی</w:t>
            </w:r>
          </w:p>
        </w:tc>
        <w:tc>
          <w:tcPr>
            <w:tcW w:w="0" w:type="auto"/>
            <w:hideMark/>
          </w:tcPr>
          <w:p w14:paraId="54F86A7E" w14:textId="77777777" w:rsidR="003D4746" w:rsidRPr="00EE1A77" w:rsidRDefault="003D4746" w:rsidP="009A2AC0">
            <w:pPr>
              <w:ind w:left="360" w:hanging="360"/>
            </w:pPr>
            <w:r w:rsidRPr="00EE1A77">
              <w:t>Energy</w:t>
            </w:r>
          </w:p>
        </w:tc>
        <w:tc>
          <w:tcPr>
            <w:tcW w:w="0" w:type="auto"/>
            <w:hideMark/>
          </w:tcPr>
          <w:p w14:paraId="591A349F" w14:textId="77777777" w:rsidR="003D4746" w:rsidRPr="00EE1A77" w:rsidRDefault="003D4746" w:rsidP="009A2AC0">
            <w:pPr>
              <w:ind w:left="360" w:hanging="360"/>
            </w:pPr>
            <w:r w:rsidRPr="00EE1A77">
              <w:t>E</w:t>
            </w:r>
          </w:p>
        </w:tc>
        <w:tc>
          <w:tcPr>
            <w:tcW w:w="0" w:type="auto"/>
            <w:hideMark/>
          </w:tcPr>
          <w:p w14:paraId="5D61913A" w14:textId="77777777" w:rsidR="003D4746" w:rsidRPr="00EE1A77" w:rsidRDefault="003D4746" w:rsidP="009A2AC0">
            <w:pPr>
              <w:ind w:left="360" w:hanging="360"/>
            </w:pPr>
            <w:r w:rsidRPr="00EE1A77">
              <w:rPr>
                <w:rtl/>
              </w:rPr>
              <w:t>ژول</w:t>
            </w:r>
            <w:r w:rsidRPr="00EE1A77">
              <w:t xml:space="preserve"> (J) </w:t>
            </w:r>
            <w:r w:rsidRPr="00EE1A77">
              <w:rPr>
                <w:rtl/>
              </w:rPr>
              <w:t>یا وات‌ساعت</w:t>
            </w:r>
            <w:r w:rsidRPr="00EE1A77">
              <w:t xml:space="preserve"> (Wh)</w:t>
            </w:r>
          </w:p>
        </w:tc>
      </w:tr>
    </w:tbl>
    <w:p w14:paraId="2C747F56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۱</w:t>
      </w:r>
      <w:r w:rsidRPr="00EE1A77">
        <w:t xml:space="preserve">. </w:t>
      </w:r>
      <w:r w:rsidRPr="00EE1A77">
        <w:rPr>
          <w:rtl/>
        </w:rPr>
        <w:t>ولتاژ</w:t>
      </w:r>
      <w:r w:rsidRPr="00EE1A77">
        <w:t xml:space="preserve"> (Voltage)</w:t>
      </w:r>
    </w:p>
    <w:p w14:paraId="0C45D29A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ولتاژ را می‌توان اختلاف پتانسیل الکتریکی بین دو نقطه دانست. ولتاژ همان چیزی است که باعث ایجاد جریان در یک مدار می‌شود</w:t>
      </w:r>
      <w:r w:rsidRPr="00EE1A77">
        <w:t>.</w:t>
      </w:r>
    </w:p>
    <w:p w14:paraId="6DAD0594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واحد ولتاژ ولت</w:t>
      </w:r>
      <w:r w:rsidRPr="00EE1A77">
        <w:t xml:space="preserve"> (V) </w:t>
      </w:r>
      <w:r w:rsidRPr="00EE1A77">
        <w:rPr>
          <w:rtl/>
        </w:rPr>
        <w:t>است</w:t>
      </w:r>
      <w:r w:rsidRPr="00EE1A77">
        <w:t>.</w:t>
      </w:r>
    </w:p>
    <w:p w14:paraId="21BC0258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مثلاً یک باتری معمولی</w:t>
      </w:r>
      <w:r w:rsidRPr="00EE1A77">
        <w:t>:</w:t>
      </w:r>
    </w:p>
    <w:p w14:paraId="44B29BF2" w14:textId="77777777" w:rsidR="003D4746" w:rsidRPr="00EE1A77" w:rsidRDefault="003D4746" w:rsidP="009A2AC0">
      <w:pPr>
        <w:ind w:left="360" w:hanging="360"/>
      </w:pPr>
      <w:r w:rsidRPr="00EE1A77">
        <w:t>1.5V</w:t>
      </w:r>
    </w:p>
    <w:p w14:paraId="131572AD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 یک باتری خودرو</w:t>
      </w:r>
      <w:r w:rsidRPr="00EE1A77">
        <w:t>:</w:t>
      </w:r>
    </w:p>
    <w:p w14:paraId="38DD0F92" w14:textId="77777777" w:rsidR="003D4746" w:rsidRPr="00EE1A77" w:rsidRDefault="003D4746" w:rsidP="009A2AC0">
      <w:pPr>
        <w:ind w:left="360" w:hanging="360"/>
      </w:pPr>
      <w:r w:rsidRPr="00EE1A77">
        <w:lastRenderedPageBreak/>
        <w:t>12V</w:t>
      </w:r>
    </w:p>
    <w:p w14:paraId="13AB1AC6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هرچه اختلاف پتانسیل بیشتر باشد، در شرایط یکسان امکان ایجاد جریان بیشتری وجود دارد</w:t>
      </w:r>
      <w:r w:rsidRPr="00EE1A77">
        <w:t>.</w:t>
      </w:r>
    </w:p>
    <w:p w14:paraId="6FD6356A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۲</w:t>
      </w:r>
      <w:r w:rsidRPr="00EE1A77">
        <w:t xml:space="preserve">. </w:t>
      </w:r>
      <w:r w:rsidRPr="00EE1A77">
        <w:rPr>
          <w:rtl/>
        </w:rPr>
        <w:t>جریان الکتریکی</w:t>
      </w:r>
      <w:r w:rsidRPr="00EE1A77">
        <w:t xml:space="preserve"> (Current)</w:t>
      </w:r>
    </w:p>
    <w:p w14:paraId="07CC054B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جریان الکتریکی نشان می‌دهد که چه مقدار بار الکتریکی در واحد زمان از یک نقطه عبور می‌کند</w:t>
      </w:r>
      <w:r w:rsidRPr="00EE1A77">
        <w:t>.</w:t>
      </w:r>
    </w:p>
    <w:p w14:paraId="38F3C35F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واحد جریان آمپر</w:t>
      </w:r>
      <w:r w:rsidRPr="00EE1A77">
        <w:t xml:space="preserve"> (A) </w:t>
      </w:r>
      <w:r w:rsidRPr="00EE1A77">
        <w:rPr>
          <w:rtl/>
        </w:rPr>
        <w:t>است</w:t>
      </w:r>
      <w:r w:rsidRPr="00EE1A77">
        <w:t>.</w:t>
      </w:r>
    </w:p>
    <w:p w14:paraId="7A9AE508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برای مثال، اگر روی یک آداپتور نوشته شده باشد</w:t>
      </w:r>
      <w:r w:rsidRPr="00EE1A77">
        <w:t>:</w:t>
      </w:r>
    </w:p>
    <w:p w14:paraId="235155B9" w14:textId="77777777" w:rsidR="003D4746" w:rsidRPr="00EE1A77" w:rsidRDefault="003D4746" w:rsidP="009A2AC0">
      <w:pPr>
        <w:ind w:left="360" w:hanging="360"/>
      </w:pPr>
      <w:r w:rsidRPr="00EE1A77">
        <w:t>5V — 2A</w:t>
      </w:r>
    </w:p>
    <w:p w14:paraId="025270C1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یعنی ولتاژ خروجی آن ۵ ولت است و می‌تواند تا حدود ۲ آمپر جریان تأمین کند، البته میزان جریان واقعی به مصرف‌کننده بستگی دارد</w:t>
      </w:r>
      <w:r w:rsidRPr="00EE1A77">
        <w:t>.</w:t>
      </w:r>
    </w:p>
    <w:p w14:paraId="6518531B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۳</w:t>
      </w:r>
      <w:r w:rsidRPr="00EE1A77">
        <w:t xml:space="preserve">. </w:t>
      </w:r>
      <w:r w:rsidRPr="00EE1A77">
        <w:rPr>
          <w:rtl/>
        </w:rPr>
        <w:t>مقاومت</w:t>
      </w:r>
      <w:r w:rsidRPr="00EE1A77">
        <w:t xml:space="preserve"> (Resistance)</w:t>
      </w:r>
    </w:p>
    <w:p w14:paraId="71392DEA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مقاومت میزان ممانعت یک قطعه یا ماده در برابر عبور جریان الکتریکی است</w:t>
      </w:r>
      <w:r w:rsidRPr="00EE1A77">
        <w:t>.</w:t>
      </w:r>
    </w:p>
    <w:p w14:paraId="39A3548E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واحد مقاومت اهم</w:t>
      </w:r>
      <w:r w:rsidRPr="00EE1A77">
        <w:t xml:space="preserve"> (Ω) </w:t>
      </w:r>
      <w:r w:rsidRPr="00EE1A77">
        <w:rPr>
          <w:rtl/>
        </w:rPr>
        <w:t>است</w:t>
      </w:r>
      <w:r w:rsidRPr="00EE1A77">
        <w:t>.</w:t>
      </w:r>
    </w:p>
    <w:p w14:paraId="49EFB0D0" w14:textId="77777777" w:rsidR="003D4746" w:rsidRPr="00EE1A77" w:rsidRDefault="003D4746" w:rsidP="009A2AC0">
      <w:pPr>
        <w:ind w:left="360" w:hanging="360"/>
        <w:rPr>
          <w:rtl/>
        </w:rPr>
      </w:pPr>
      <w:r w:rsidRPr="00EE1A77">
        <w:rPr>
          <w:rtl/>
        </w:rPr>
        <w:t>رابطه‌ی اصلی بین ولتاژ، جریان و مقاومت، قانون اهم است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746" w:rsidRPr="00EE1A77" w14:paraId="0E162D30" w14:textId="77777777" w:rsidTr="003D4746">
        <w:tc>
          <w:tcPr>
            <w:tcW w:w="9350" w:type="dxa"/>
          </w:tcPr>
          <w:p w14:paraId="6B67F45B" w14:textId="5BD8F695" w:rsidR="003D4746" w:rsidRPr="00EE1A77" w:rsidRDefault="003D4746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V = I × R</w:t>
            </w:r>
          </w:p>
        </w:tc>
      </w:tr>
    </w:tbl>
    <w:p w14:paraId="5740C7D6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از همین رابطه می‌توان استفاده کرد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746" w:rsidRPr="00EE1A77" w14:paraId="0D872EB2" w14:textId="77777777" w:rsidTr="003D4746">
        <w:tc>
          <w:tcPr>
            <w:tcW w:w="9350" w:type="dxa"/>
          </w:tcPr>
          <w:p w14:paraId="30E648E4" w14:textId="00AEAAB8" w:rsidR="003D4746" w:rsidRPr="00EE1A77" w:rsidRDefault="003D4746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I = V / R</w:t>
            </w:r>
          </w:p>
        </w:tc>
      </w:tr>
    </w:tbl>
    <w:p w14:paraId="742917C5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746" w:rsidRPr="00EE1A77" w14:paraId="7131B935" w14:textId="77777777" w:rsidTr="003D4746">
        <w:tc>
          <w:tcPr>
            <w:tcW w:w="9350" w:type="dxa"/>
          </w:tcPr>
          <w:p w14:paraId="45413241" w14:textId="7B416814" w:rsidR="003D4746" w:rsidRPr="00EE1A77" w:rsidRDefault="003D4746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R = V / I</w:t>
            </w:r>
          </w:p>
        </w:tc>
      </w:tr>
    </w:tbl>
    <w:p w14:paraId="7C98B74F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 xml:space="preserve">مثلاً اگر یک مقاومت </w:t>
      </w:r>
      <w:r w:rsidRPr="00EE1A77">
        <w:t xml:space="preserve">10Ω </w:t>
      </w:r>
      <w:r w:rsidRPr="00EE1A77">
        <w:rPr>
          <w:rtl/>
        </w:rPr>
        <w:t xml:space="preserve">به یک منبع </w:t>
      </w:r>
      <w:r w:rsidRPr="00EE1A77">
        <w:t xml:space="preserve">20V </w:t>
      </w:r>
      <w:r w:rsidRPr="00EE1A77">
        <w:rPr>
          <w:rtl/>
        </w:rPr>
        <w:t>متصل شود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746" w:rsidRPr="00EE1A77" w14:paraId="18F13271" w14:textId="77777777" w:rsidTr="003D4746">
        <w:tc>
          <w:tcPr>
            <w:tcW w:w="9350" w:type="dxa"/>
          </w:tcPr>
          <w:p w14:paraId="0E136408" w14:textId="7AA0F9BF" w:rsidR="003D4746" w:rsidRPr="00EE1A77" w:rsidRDefault="003D4746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I = 20 / 10 = 2A</w:t>
            </w:r>
          </w:p>
        </w:tc>
      </w:tr>
    </w:tbl>
    <w:p w14:paraId="7731B0B7" w14:textId="77777777" w:rsidR="003D4746" w:rsidRPr="00EE1A77" w:rsidRDefault="003D4746" w:rsidP="009A2AC0">
      <w:pPr>
        <w:bidi w:val="0"/>
        <w:ind w:left="360" w:hanging="360"/>
      </w:pPr>
    </w:p>
    <w:p w14:paraId="3FF5F17D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پس جریان مدار ۲ آمپر خواهد بود</w:t>
      </w:r>
      <w:r w:rsidRPr="00EE1A77">
        <w:t>.</w:t>
      </w:r>
    </w:p>
    <w:p w14:paraId="593E2279" w14:textId="36D96656" w:rsidR="003D4746" w:rsidRPr="00EE1A77" w:rsidRDefault="003D4746" w:rsidP="009A2AC0">
      <w:pPr>
        <w:ind w:left="360" w:hanging="360"/>
      </w:pPr>
    </w:p>
    <w:p w14:paraId="3FBD6289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۴</w:t>
      </w:r>
      <w:r w:rsidRPr="00EE1A77">
        <w:t xml:space="preserve">. </w:t>
      </w:r>
      <w:r w:rsidRPr="00EE1A77">
        <w:rPr>
          <w:rtl/>
        </w:rPr>
        <w:t>توان الکتریکی</w:t>
      </w:r>
      <w:r w:rsidRPr="00EE1A77">
        <w:t xml:space="preserve"> (Power)</w:t>
      </w:r>
    </w:p>
    <w:p w14:paraId="5F79EECB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lastRenderedPageBreak/>
        <w:t>توان نشان می‌دهد که یک وسیله با چه سرعتی انرژی الکتریکی را مصرف یا تبدیل می‌کند</w:t>
      </w:r>
      <w:r w:rsidRPr="00EE1A77">
        <w:t>.</w:t>
      </w:r>
    </w:p>
    <w:p w14:paraId="63CAD775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واحد توان وات</w:t>
      </w:r>
      <w:r w:rsidRPr="00EE1A77">
        <w:t xml:space="preserve"> (W) </w:t>
      </w:r>
      <w:r w:rsidRPr="00EE1A77">
        <w:rPr>
          <w:rtl/>
        </w:rPr>
        <w:t>است</w:t>
      </w:r>
      <w:r w:rsidRPr="00EE1A77">
        <w:t>.</w:t>
      </w:r>
    </w:p>
    <w:p w14:paraId="77B88B0D" w14:textId="070F4FFA" w:rsidR="003D4746" w:rsidRPr="00EE1A77" w:rsidRDefault="003D4746" w:rsidP="009A2AC0">
      <w:pPr>
        <w:ind w:left="360" w:hanging="360"/>
      </w:pPr>
      <w:r w:rsidRPr="00EE1A77">
        <w:rPr>
          <w:rtl/>
        </w:rPr>
        <w:t>فرمول اصلی</w:t>
      </w:r>
      <w:r w:rsidR="003B37C0" w:rsidRPr="00EE1A77">
        <w:rPr>
          <w:rFonts w:hint="cs"/>
          <w:rtl/>
        </w:rPr>
        <w:t xml:space="preserve"> توان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4FF" w:rsidRPr="00EE1A77" w14:paraId="14A21E0B" w14:textId="77777777" w:rsidTr="006914FF">
        <w:tc>
          <w:tcPr>
            <w:tcW w:w="9350" w:type="dxa"/>
          </w:tcPr>
          <w:p w14:paraId="4A680C06" w14:textId="220251F3" w:rsidR="006914FF" w:rsidRPr="00EE1A77" w:rsidRDefault="006914F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P = V × I</w:t>
            </w:r>
          </w:p>
        </w:tc>
      </w:tr>
    </w:tbl>
    <w:p w14:paraId="758AD3A7" w14:textId="77777777" w:rsidR="006914FF" w:rsidRPr="00EE1A77" w:rsidRDefault="006914FF" w:rsidP="009A2AC0">
      <w:pPr>
        <w:bidi w:val="0"/>
        <w:ind w:left="360" w:hanging="360"/>
      </w:pPr>
    </w:p>
    <w:p w14:paraId="1B36A109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با استفاده از قانون اهم می‌توان فرمول‌های دیگری نیز به دست آورد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4FF" w:rsidRPr="00EE1A77" w14:paraId="66B52514" w14:textId="77777777" w:rsidTr="006914FF">
        <w:tc>
          <w:tcPr>
            <w:tcW w:w="9350" w:type="dxa"/>
          </w:tcPr>
          <w:p w14:paraId="1C3CE1F5" w14:textId="55CCDFC5" w:rsidR="006914FF" w:rsidRPr="00EE1A77" w:rsidRDefault="006914F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P = I² × R</w:t>
            </w:r>
          </w:p>
        </w:tc>
      </w:tr>
    </w:tbl>
    <w:p w14:paraId="5AA449D4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و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4FF" w:rsidRPr="00EE1A77" w14:paraId="012D40A3" w14:textId="77777777" w:rsidTr="006914FF">
        <w:tc>
          <w:tcPr>
            <w:tcW w:w="9350" w:type="dxa"/>
          </w:tcPr>
          <w:p w14:paraId="06944525" w14:textId="2429A1E5" w:rsidR="006914FF" w:rsidRPr="00EE1A77" w:rsidRDefault="006914F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P = V² / R</w:t>
            </w:r>
          </w:p>
        </w:tc>
      </w:tr>
    </w:tbl>
    <w:p w14:paraId="43FC173D" w14:textId="77777777" w:rsidR="006914FF" w:rsidRPr="00EE1A77" w:rsidRDefault="006914FF" w:rsidP="009A2AC0">
      <w:pPr>
        <w:bidi w:val="0"/>
        <w:ind w:left="360" w:hanging="360"/>
      </w:pPr>
    </w:p>
    <w:p w14:paraId="072949AE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 xml:space="preserve">مثلاً یک وسیله که با </w:t>
      </w:r>
      <w:r w:rsidRPr="00EE1A77">
        <w:t xml:space="preserve">12V </w:t>
      </w:r>
      <w:r w:rsidRPr="00EE1A77">
        <w:rPr>
          <w:rtl/>
        </w:rPr>
        <w:t xml:space="preserve">کار می‌کند و </w:t>
      </w:r>
      <w:r w:rsidRPr="00EE1A77">
        <w:t xml:space="preserve">2A </w:t>
      </w:r>
      <w:r w:rsidRPr="00EE1A77">
        <w:rPr>
          <w:rtl/>
        </w:rPr>
        <w:t>جریان می‌کشد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68E1895B" w14:textId="77777777" w:rsidTr="00F35E81">
        <w:tc>
          <w:tcPr>
            <w:tcW w:w="9350" w:type="dxa"/>
          </w:tcPr>
          <w:p w14:paraId="1B6ABD01" w14:textId="325A69AA" w:rsidR="00F35E81" w:rsidRPr="00EE1A77" w:rsidRDefault="00F35E81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P = 12 × 2 = 24W</w:t>
            </w:r>
          </w:p>
        </w:tc>
      </w:tr>
    </w:tbl>
    <w:p w14:paraId="4C54E093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بنابراین توان مصرفی آن ۲۴</w:t>
      </w:r>
      <w:r w:rsidRPr="00EE1A77">
        <w:t xml:space="preserve"> </w:t>
      </w:r>
      <w:r w:rsidRPr="00EE1A77">
        <w:rPr>
          <w:rtl/>
        </w:rPr>
        <w:t>وات است</w:t>
      </w:r>
      <w:r w:rsidRPr="00EE1A77">
        <w:t>.</w:t>
      </w:r>
    </w:p>
    <w:p w14:paraId="5A430F2E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۵</w:t>
      </w:r>
      <w:r w:rsidRPr="00EE1A77">
        <w:t xml:space="preserve">. </w:t>
      </w:r>
      <w:r w:rsidRPr="00EE1A77">
        <w:rPr>
          <w:rtl/>
        </w:rPr>
        <w:t>انرژی الکتریکی</w:t>
      </w:r>
      <w:r w:rsidRPr="00EE1A77">
        <w:t xml:space="preserve"> (Energy)</w:t>
      </w:r>
    </w:p>
    <w:p w14:paraId="59AA3B24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انرژی مقدار کل انرژی الکتریکی مصرف‌شده در طول یک بازه‌ی زمانی است</w:t>
      </w:r>
      <w:r w:rsidRPr="00EE1A77">
        <w:t>.</w:t>
      </w:r>
    </w:p>
    <w:p w14:paraId="72ABAF57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رابطه‌ی توان و انرژی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67BD9EEB" w14:textId="77777777" w:rsidTr="00F35E81">
        <w:tc>
          <w:tcPr>
            <w:tcW w:w="9350" w:type="dxa"/>
          </w:tcPr>
          <w:p w14:paraId="51F965A7" w14:textId="1E69E104" w:rsidR="00F35E81" w:rsidRPr="00EE1A77" w:rsidRDefault="00F35E81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E = P × t</w:t>
            </w:r>
          </w:p>
        </w:tc>
      </w:tr>
    </w:tbl>
    <w:p w14:paraId="26957563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اگر توان بر حسب وات و زمان بر حسب ثانیه باشد، انرژی بر حسب ژول</w:t>
      </w:r>
      <w:r w:rsidRPr="00EE1A77">
        <w:t xml:space="preserve"> (J) </w:t>
      </w:r>
      <w:r w:rsidRPr="00EE1A77">
        <w:rPr>
          <w:rtl/>
        </w:rPr>
        <w:t>به دست می‌آید</w:t>
      </w:r>
      <w:r w:rsidRPr="00EE1A77">
        <w:t>.</w:t>
      </w:r>
    </w:p>
    <w:p w14:paraId="4EC50CEA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 xml:space="preserve">مثلاً وسیله‌ای با توان </w:t>
      </w:r>
      <w:r w:rsidRPr="00EE1A77">
        <w:t xml:space="preserve">100W </w:t>
      </w:r>
      <w:r w:rsidRPr="00EE1A77">
        <w:rPr>
          <w:rtl/>
        </w:rPr>
        <w:t xml:space="preserve">اگر به مدت </w:t>
      </w:r>
      <w:r w:rsidRPr="00EE1A77">
        <w:t xml:space="preserve">10 </w:t>
      </w:r>
      <w:r w:rsidRPr="00EE1A77">
        <w:rPr>
          <w:rtl/>
        </w:rPr>
        <w:t>ثانیه کار کند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21361598" w14:textId="77777777" w:rsidTr="00F35E81">
        <w:tc>
          <w:tcPr>
            <w:tcW w:w="9350" w:type="dxa"/>
          </w:tcPr>
          <w:p w14:paraId="349708B7" w14:textId="258E716E" w:rsidR="00F35E81" w:rsidRPr="00EE1A77" w:rsidRDefault="00F35E81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E = 100 × 10 = 1000J</w:t>
            </w:r>
          </w:p>
        </w:tc>
      </w:tr>
    </w:tbl>
    <w:p w14:paraId="5DA1D2FD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یعنی ۱۰۰۰ ژول انرژی مصرف کرده است</w:t>
      </w:r>
      <w:r w:rsidRPr="00EE1A77">
        <w:t>.</w:t>
      </w:r>
    </w:p>
    <w:p w14:paraId="24280EA6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برای مصرف برق خانگی معمولاً از وات‌ساعت</w:t>
      </w:r>
      <w:r w:rsidRPr="00EE1A77">
        <w:t xml:space="preserve"> (Wh) </w:t>
      </w:r>
      <w:r w:rsidRPr="00EE1A77">
        <w:rPr>
          <w:rtl/>
        </w:rPr>
        <w:t>یا کیلووات‌ساعت</w:t>
      </w:r>
      <w:r w:rsidRPr="00EE1A77">
        <w:t xml:space="preserve"> (kWh) </w:t>
      </w:r>
      <w:r w:rsidRPr="00EE1A77">
        <w:rPr>
          <w:rtl/>
        </w:rPr>
        <w:t>استفاده می‌شود</w:t>
      </w:r>
      <w:r w:rsidRPr="00EE1A77">
        <w:t>.</w:t>
      </w:r>
    </w:p>
    <w:p w14:paraId="78FB0F4F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یک مثال کامل</w:t>
      </w:r>
    </w:p>
    <w:p w14:paraId="528742C8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 xml:space="preserve">فرض کنید یک لامپ به منبع </w:t>
      </w:r>
      <w:r w:rsidRPr="00EE1A77">
        <w:t xml:space="preserve">220V </w:t>
      </w:r>
      <w:r w:rsidRPr="00EE1A77">
        <w:rPr>
          <w:rtl/>
        </w:rPr>
        <w:t xml:space="preserve">متصل است و </w:t>
      </w:r>
      <w:r w:rsidRPr="00EE1A77">
        <w:t xml:space="preserve">0.5A </w:t>
      </w:r>
      <w:r w:rsidRPr="00EE1A77">
        <w:rPr>
          <w:rtl/>
        </w:rPr>
        <w:t>جریان مصرف می‌کند</w:t>
      </w:r>
      <w:r w:rsidRPr="00EE1A77">
        <w:t>.</w:t>
      </w:r>
    </w:p>
    <w:p w14:paraId="2A19E0E1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>توان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5D5441FF" w14:textId="77777777" w:rsidTr="00F35E81">
        <w:tc>
          <w:tcPr>
            <w:tcW w:w="9350" w:type="dxa"/>
          </w:tcPr>
          <w:p w14:paraId="6D75DAB5" w14:textId="48E6CF21" w:rsidR="00F35E81" w:rsidRPr="00EE1A77" w:rsidRDefault="00F35E81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lastRenderedPageBreak/>
              <w:t>P = V × I</w:t>
            </w:r>
          </w:p>
        </w:tc>
      </w:tr>
    </w:tbl>
    <w:p w14:paraId="5366DF51" w14:textId="77777777" w:rsidR="00F35E81" w:rsidRPr="00EE1A77" w:rsidRDefault="00F35E81" w:rsidP="009A2AC0">
      <w:pPr>
        <w:bidi w:val="0"/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1B4F0D56" w14:textId="77777777" w:rsidTr="00F35E81">
        <w:tc>
          <w:tcPr>
            <w:tcW w:w="9350" w:type="dxa"/>
          </w:tcPr>
          <w:p w14:paraId="55E3B2CC" w14:textId="41A30DE8" w:rsidR="00F35E81" w:rsidRPr="00EE1A77" w:rsidRDefault="00F35E81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P = 220 × 0.5 = 110W</w:t>
            </w:r>
          </w:p>
        </w:tc>
      </w:tr>
    </w:tbl>
    <w:p w14:paraId="5233A93B" w14:textId="77777777" w:rsidR="003D4746" w:rsidRPr="00EE1A77" w:rsidRDefault="003D4746" w:rsidP="009A2AC0">
      <w:pPr>
        <w:ind w:left="360" w:hanging="360"/>
      </w:pPr>
      <w:r w:rsidRPr="00EE1A77">
        <w:rPr>
          <w:rtl/>
        </w:rPr>
        <w:t xml:space="preserve">اگر این لامپ به مدت </w:t>
      </w:r>
      <w:r w:rsidRPr="00EE1A77">
        <w:t xml:space="preserve">5 </w:t>
      </w:r>
      <w:r w:rsidRPr="00EE1A77">
        <w:rPr>
          <w:rtl/>
        </w:rPr>
        <w:t>ساعت روشن باشد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47AE33B6" w14:textId="77777777" w:rsidTr="00F35E81">
        <w:tc>
          <w:tcPr>
            <w:tcW w:w="9350" w:type="dxa"/>
          </w:tcPr>
          <w:p w14:paraId="2BE69350" w14:textId="6438322B" w:rsidR="00F35E81" w:rsidRPr="00EE1A77" w:rsidRDefault="00F35E81" w:rsidP="009A2AC0">
            <w:pPr>
              <w:pStyle w:val="code"/>
              <w:ind w:left="360" w:hanging="360"/>
              <w:rPr>
                <w:bCs w:val="0"/>
                <w:lang w:val="es-ES"/>
              </w:rPr>
            </w:pPr>
            <w:r w:rsidRPr="00EE1A77">
              <w:rPr>
                <w:lang w:val="es-ES"/>
              </w:rPr>
              <w:t>E = P × t</w:t>
            </w:r>
          </w:p>
        </w:tc>
      </w:tr>
    </w:tbl>
    <w:p w14:paraId="296D3211" w14:textId="77777777" w:rsidR="00F35E81" w:rsidRPr="00EE1A77" w:rsidRDefault="00F35E81" w:rsidP="009A2AC0">
      <w:pPr>
        <w:bidi w:val="0"/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1C889EB2" w14:textId="77777777" w:rsidTr="00F35E81">
        <w:tc>
          <w:tcPr>
            <w:tcW w:w="9350" w:type="dxa"/>
          </w:tcPr>
          <w:p w14:paraId="53FFEF35" w14:textId="0EE1B54C" w:rsidR="00F35E81" w:rsidRPr="00EE1A77" w:rsidRDefault="00F35E81" w:rsidP="009A2AC0">
            <w:pPr>
              <w:pStyle w:val="code"/>
              <w:ind w:left="360" w:hanging="360"/>
              <w:rPr>
                <w:bCs w:val="0"/>
                <w:lang w:val="es-ES"/>
              </w:rPr>
            </w:pPr>
            <w:r w:rsidRPr="00EE1A77">
              <w:rPr>
                <w:lang w:val="es-ES"/>
              </w:rPr>
              <w:t>E = 110 × 5 = 550Wh</w:t>
            </w:r>
          </w:p>
        </w:tc>
      </w:tr>
    </w:tbl>
    <w:p w14:paraId="4A18185B" w14:textId="77777777" w:rsidR="00F35E81" w:rsidRPr="00EE1A77" w:rsidRDefault="00F35E81" w:rsidP="009A2AC0">
      <w:pPr>
        <w:bidi w:val="0"/>
        <w:ind w:left="360" w:hanging="360"/>
      </w:pPr>
    </w:p>
    <w:p w14:paraId="76865AA8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یا</w:t>
      </w:r>
      <w:r w:rsidRPr="00EE1A77">
        <w:rPr>
          <w:lang w:val="es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EE1A77" w14:paraId="1DB549F7" w14:textId="77777777" w:rsidTr="00F35E81">
        <w:tc>
          <w:tcPr>
            <w:tcW w:w="9350" w:type="dxa"/>
          </w:tcPr>
          <w:p w14:paraId="299D96F7" w14:textId="2761B857" w:rsidR="00F35E81" w:rsidRPr="00EE1A77" w:rsidRDefault="00F35E81" w:rsidP="009A2AC0">
            <w:pPr>
              <w:pStyle w:val="code"/>
              <w:ind w:left="360" w:hanging="360"/>
              <w:rPr>
                <w:bCs w:val="0"/>
                <w:lang w:val="es-ES"/>
              </w:rPr>
            </w:pPr>
            <w:r w:rsidRPr="00EE1A77">
              <w:rPr>
                <w:lang w:val="es-ES"/>
              </w:rPr>
              <w:t>0.55kWh</w:t>
            </w:r>
          </w:p>
        </w:tc>
      </w:tr>
    </w:tbl>
    <w:p w14:paraId="6647F8B5" w14:textId="77777777" w:rsidR="00F35E81" w:rsidRPr="00EE1A77" w:rsidRDefault="00F35E81" w:rsidP="009A2AC0">
      <w:pPr>
        <w:bidi w:val="0"/>
        <w:ind w:left="360" w:hanging="360"/>
        <w:rPr>
          <w:lang w:val="es-ES"/>
        </w:rPr>
      </w:pPr>
    </w:p>
    <w:p w14:paraId="08AD9141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بنابراین</w:t>
      </w:r>
      <w:r w:rsidRPr="00EE1A77">
        <w:rPr>
          <w:lang w:val="es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E81" w:rsidRPr="00575674" w14:paraId="76D711C8" w14:textId="77777777" w:rsidTr="00F35E81">
        <w:tc>
          <w:tcPr>
            <w:tcW w:w="9350" w:type="dxa"/>
          </w:tcPr>
          <w:p w14:paraId="272FFBAE" w14:textId="1EF05E5F" w:rsidR="00F35E81" w:rsidRPr="00EE1A77" w:rsidRDefault="00F35E81" w:rsidP="009A2AC0">
            <w:pPr>
              <w:pStyle w:val="code"/>
              <w:ind w:left="360" w:hanging="360"/>
              <w:rPr>
                <w:bCs w:val="0"/>
                <w:lang w:val="es-ES"/>
              </w:rPr>
            </w:pPr>
            <w:r w:rsidRPr="00EE1A77">
              <w:rPr>
                <w:lang w:val="es-ES"/>
              </w:rPr>
              <w:t xml:space="preserve">220V → 0.5A → 110W → 550Wh </w:t>
            </w:r>
            <w:r w:rsidRPr="00EE1A77">
              <w:rPr>
                <w:rtl/>
                <w:lang w:val="fr-FR"/>
              </w:rPr>
              <w:t>در 5 ساعت</w:t>
            </w:r>
          </w:p>
        </w:tc>
      </w:tr>
    </w:tbl>
    <w:p w14:paraId="22788538" w14:textId="77777777" w:rsidR="00F35E81" w:rsidRPr="00EE1A77" w:rsidRDefault="00F35E81" w:rsidP="009A2AC0">
      <w:pPr>
        <w:bidi w:val="0"/>
        <w:ind w:left="360" w:hanging="360"/>
        <w:rPr>
          <w:lang w:val="es-ES"/>
        </w:rPr>
      </w:pPr>
    </w:p>
    <w:p w14:paraId="6ADE03B0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رابطه‌ی کلی</w:t>
      </w:r>
    </w:p>
    <w:p w14:paraId="62406C93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می‌توان این مفاهیم را به شکل زیر به هم مرتبط کرد</w:t>
      </w:r>
      <w:r w:rsidRPr="00EE1A77">
        <w:rPr>
          <w:lang w:val="es-ES"/>
        </w:rPr>
        <w:t>:</w:t>
      </w:r>
    </w:p>
    <w:p w14:paraId="55C11F4F" w14:textId="77777777" w:rsidR="00F35E81" w:rsidRPr="00EE1A77" w:rsidRDefault="00F35E81" w:rsidP="009A2AC0">
      <w:pPr>
        <w:ind w:left="360" w:hanging="360"/>
        <w:rPr>
          <w:lang w:val="es-ES"/>
        </w:rPr>
      </w:pPr>
    </w:p>
    <w:p w14:paraId="5C922422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ولتاژ</w:t>
      </w:r>
      <w:r w:rsidRPr="00EE1A77">
        <w:rPr>
          <w:lang w:val="es-ES"/>
        </w:rPr>
        <w:t xml:space="preserve"> (V) → </w:t>
      </w:r>
      <w:r w:rsidRPr="00EE1A77">
        <w:rPr>
          <w:rtl/>
        </w:rPr>
        <w:t>باعث ایجاد جریان</w:t>
      </w:r>
      <w:r w:rsidRPr="00EE1A77">
        <w:rPr>
          <w:lang w:val="es-ES"/>
        </w:rPr>
        <w:t xml:space="preserve"> (I) </w:t>
      </w:r>
      <w:r w:rsidRPr="00EE1A77">
        <w:rPr>
          <w:rtl/>
        </w:rPr>
        <w:t>در مدار می‌شود</w:t>
      </w:r>
    </w:p>
    <w:p w14:paraId="6D81194B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مقاومت</w:t>
      </w:r>
      <w:r w:rsidRPr="00EE1A77">
        <w:rPr>
          <w:lang w:val="es-ES"/>
        </w:rPr>
        <w:t xml:space="preserve"> (R) → </w:t>
      </w:r>
      <w:r w:rsidRPr="00EE1A77">
        <w:rPr>
          <w:rtl/>
        </w:rPr>
        <w:t>در برابر جریان مقاومت می‌کند</w:t>
      </w:r>
    </w:p>
    <w:p w14:paraId="0CB4567F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 xml:space="preserve">ولتاژ + جریان </w:t>
      </w:r>
      <w:r w:rsidRPr="00EE1A77">
        <w:rPr>
          <w:rFonts w:cs="Times New Roman" w:hint="cs"/>
          <w:rtl/>
        </w:rPr>
        <w:t>→</w:t>
      </w:r>
      <w:r w:rsidRPr="00EE1A77">
        <w:rPr>
          <w:rtl/>
        </w:rPr>
        <w:t xml:space="preserve"> </w:t>
      </w:r>
      <w:r w:rsidRPr="00EE1A77">
        <w:rPr>
          <w:rFonts w:ascii="IRANSansWeb(FaNum) Light" w:hAnsi="IRANSansWeb(FaNum) Light" w:hint="cs"/>
          <w:rtl/>
        </w:rPr>
        <w:t>توان</w:t>
      </w:r>
      <w:r w:rsidRPr="00EE1A77">
        <w:rPr>
          <w:lang w:val="es-ES"/>
        </w:rPr>
        <w:t xml:space="preserve"> (P) </w:t>
      </w:r>
      <w:r w:rsidRPr="00EE1A77">
        <w:rPr>
          <w:rtl/>
        </w:rPr>
        <w:t>را تعیین می‌کنند</w:t>
      </w:r>
    </w:p>
    <w:p w14:paraId="7D671089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 xml:space="preserve">توان + زمان </w:t>
      </w:r>
      <w:r w:rsidRPr="00EE1A77">
        <w:rPr>
          <w:rFonts w:cs="Times New Roman" w:hint="cs"/>
          <w:rtl/>
        </w:rPr>
        <w:t>→</w:t>
      </w:r>
      <w:r w:rsidRPr="00EE1A77">
        <w:rPr>
          <w:rtl/>
        </w:rPr>
        <w:t xml:space="preserve"> </w:t>
      </w:r>
      <w:r w:rsidRPr="00EE1A77">
        <w:rPr>
          <w:rFonts w:ascii="IRANSansWeb(FaNum) Light" w:hAnsi="IRANSansWeb(FaNum) Light" w:hint="cs"/>
          <w:rtl/>
        </w:rPr>
        <w:t>انرژی</w:t>
      </w:r>
      <w:r w:rsidRPr="00EE1A77">
        <w:rPr>
          <w:lang w:val="es-ES"/>
        </w:rPr>
        <w:t xml:space="preserve"> (E) </w:t>
      </w:r>
      <w:r w:rsidRPr="00EE1A77">
        <w:rPr>
          <w:rtl/>
        </w:rPr>
        <w:t>را تعیین می‌کنند</w:t>
      </w:r>
    </w:p>
    <w:p w14:paraId="75F26621" w14:textId="77777777" w:rsidR="003D4746" w:rsidRPr="00EE1A77" w:rsidRDefault="003D4746" w:rsidP="009A2AC0">
      <w:pPr>
        <w:ind w:left="360" w:hanging="360"/>
        <w:rPr>
          <w:lang w:val="es-ES"/>
        </w:rPr>
      </w:pPr>
      <w:r w:rsidRPr="00EE1A77">
        <w:rPr>
          <w:rtl/>
        </w:rPr>
        <w:t>اگر این بخش برای آموزش برق و الکترونیک از صفر است، مرحله‌ی بعدی بسیار مهم، قانون اهم + مدار سری و موازی + نحوه اندازه‌گیری</w:t>
      </w:r>
      <w:r w:rsidRPr="00EE1A77">
        <w:rPr>
          <w:lang w:val="es-ES"/>
        </w:rPr>
        <w:t xml:space="preserve"> V </w:t>
      </w:r>
      <w:r w:rsidRPr="00EE1A77">
        <w:rPr>
          <w:rtl/>
        </w:rPr>
        <w:t>و</w:t>
      </w:r>
      <w:r w:rsidRPr="00EE1A77">
        <w:rPr>
          <w:lang w:val="es-ES"/>
        </w:rPr>
        <w:t xml:space="preserve"> A </w:t>
      </w:r>
      <w:r w:rsidRPr="00EE1A77">
        <w:rPr>
          <w:rtl/>
        </w:rPr>
        <w:t>با مولتی‌متر است</w:t>
      </w:r>
      <w:r w:rsidRPr="00EE1A77">
        <w:rPr>
          <w:lang w:val="es-ES"/>
        </w:rPr>
        <w:t>.</w:t>
      </w:r>
    </w:p>
    <w:p w14:paraId="2C601A9B" w14:textId="77777777" w:rsidR="003D4746" w:rsidRPr="00EE1A77" w:rsidRDefault="003D4746" w:rsidP="009A2AC0">
      <w:pPr>
        <w:ind w:left="360" w:hanging="360"/>
        <w:rPr>
          <w:rtl/>
          <w:lang w:val="es-ES"/>
        </w:rPr>
      </w:pPr>
    </w:p>
    <w:p w14:paraId="235EE56D" w14:textId="77777777" w:rsidR="00DD2422" w:rsidRPr="00EE1A77" w:rsidRDefault="00DD2422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lastRenderedPageBreak/>
        <w:t>افت ولتاژ، مسیر جریان و قطبیت (</w:t>
      </w:r>
      <w:r w:rsidRPr="00EE1A77">
        <w:rPr>
          <w:lang w:val="en-US"/>
        </w:rPr>
        <w:t>Voltage drop, current flow, and polarity</w:t>
      </w:r>
      <w:r w:rsidRPr="009A2AC0">
        <w:rPr>
          <w:rtl/>
        </w:rPr>
        <w:t>)</w:t>
      </w:r>
    </w:p>
    <w:p w14:paraId="64756A1C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این سه مفهوم برای فهمیدن اینکه در یک مدار دقیقاً چه اتفاقی برای ولتاژ و جریان می‌افتد بسیار مهم هستند</w:t>
      </w:r>
      <w:r w:rsidRPr="00EE1A77">
        <w:t>.</w:t>
      </w:r>
    </w:p>
    <w:p w14:paraId="0774A53E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۱</w:t>
      </w:r>
      <w:r w:rsidRPr="00EE1A77">
        <w:t xml:space="preserve">. </w:t>
      </w:r>
      <w:r w:rsidRPr="00EE1A77">
        <w:rPr>
          <w:rtl/>
        </w:rPr>
        <w:t>افت ولتاژ</w:t>
      </w:r>
      <w:r w:rsidRPr="00EE1A77">
        <w:t xml:space="preserve"> — Voltage Drop</w:t>
      </w:r>
    </w:p>
    <w:p w14:paraId="20F3F2AC" w14:textId="77777777" w:rsidR="00D40F95" w:rsidRPr="00EE1A77" w:rsidRDefault="00D40F95" w:rsidP="009A2AC0">
      <w:pPr>
        <w:ind w:left="360" w:hanging="360"/>
      </w:pPr>
      <w:r w:rsidRPr="00EE1A77">
        <w:rPr>
          <w:rtl/>
        </w:rPr>
        <w:t xml:space="preserve">وقتی جریان از یک قطعه مانند مقاومت، لامپ، </w:t>
      </w:r>
      <w:r w:rsidRPr="00EE1A77">
        <w:rPr>
          <w:iCs/>
        </w:rPr>
        <w:t>LED</w:t>
      </w:r>
      <w:r w:rsidRPr="00EE1A77">
        <w:t xml:space="preserve"> </w:t>
      </w:r>
      <w:r w:rsidRPr="00EE1A77">
        <w:rPr>
          <w:rtl/>
        </w:rPr>
        <w:t>یا موتور عبور می‌کند، بخشی از انرژی الکتریکی در آن قطعه مصرف یا تبدیل می‌شود. به اختلاف ولتاژ دو سر آن قطعه، افت ولتاژ می‌گوییم</w:t>
      </w:r>
      <w:r w:rsidRPr="00EE1A77">
        <w:t>.</w:t>
      </w:r>
    </w:p>
    <w:p w14:paraId="49B17E56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برای یک مقاومت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0F95" w:rsidRPr="00EE1A77" w14:paraId="713A9386" w14:textId="77777777" w:rsidTr="00D40F95">
        <w:tc>
          <w:tcPr>
            <w:tcW w:w="9350" w:type="dxa"/>
          </w:tcPr>
          <w:p w14:paraId="5B4495FB" w14:textId="0B25D13C" w:rsidR="00D40F95" w:rsidRPr="00EE1A77" w:rsidRDefault="00D40F95" w:rsidP="009A2AC0">
            <w:pPr>
              <w:bidi w:val="0"/>
              <w:ind w:left="360" w:hanging="360"/>
              <w:rPr>
                <w:i/>
              </w:rPr>
            </w:pPr>
            <w:r w:rsidRPr="00EE1A77">
              <w:t>Vdrop​=I×R</w:t>
            </w:r>
          </w:p>
        </w:tc>
      </w:tr>
    </w:tbl>
    <w:p w14:paraId="2C44408A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مثلاً اگر</w:t>
      </w:r>
      <w:r w:rsidRPr="00EE1A77">
        <w:t>:</w:t>
      </w:r>
    </w:p>
    <w:p w14:paraId="516CA6C7" w14:textId="77777777" w:rsidR="00D40F95" w:rsidRPr="00611E93" w:rsidRDefault="00D40F95" w:rsidP="009A2AC0">
      <w:pPr>
        <w:pStyle w:val="ListParagraph"/>
        <w:numPr>
          <w:ilvl w:val="0"/>
          <w:numId w:val="1"/>
        </w:numPr>
        <w:ind w:left="360"/>
        <w:rPr>
          <w:i/>
        </w:rPr>
      </w:pPr>
      <w:r w:rsidRPr="00EE1A77">
        <w:t>(I=2A)</w:t>
      </w:r>
    </w:p>
    <w:p w14:paraId="5047066B" w14:textId="18FE709D" w:rsidR="00D40F95" w:rsidRPr="00611E93" w:rsidRDefault="00D40F95" w:rsidP="009A2AC0">
      <w:pPr>
        <w:pStyle w:val="ListParagraph"/>
        <w:numPr>
          <w:ilvl w:val="0"/>
          <w:numId w:val="1"/>
        </w:numPr>
        <w:ind w:left="360"/>
        <w:rPr>
          <w:i/>
        </w:rPr>
      </w:pPr>
      <w:r w:rsidRPr="00EE1A77">
        <w:t>(R=5</w:t>
      </w:r>
      <w:r w:rsidR="000C6EDA" w:rsidRPr="00EE1A77">
        <w:sym w:font="Symbol" w:char="F057"/>
      </w:r>
      <w:r w:rsidRPr="00EE1A77">
        <w:t>)</w:t>
      </w:r>
    </w:p>
    <w:p w14:paraId="4FCE26D0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باشد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0F95" w:rsidRPr="00EE1A77" w14:paraId="38DA79AA" w14:textId="77777777" w:rsidTr="00D40F95">
        <w:tc>
          <w:tcPr>
            <w:tcW w:w="9350" w:type="dxa"/>
          </w:tcPr>
          <w:p w14:paraId="443ED0BB" w14:textId="384CE10F" w:rsidR="00D40F95" w:rsidRPr="00EE1A77" w:rsidRDefault="00D40F95" w:rsidP="009A2AC0">
            <w:pPr>
              <w:bidi w:val="0"/>
              <w:ind w:left="360" w:hanging="360"/>
              <w:rPr>
                <w:i/>
              </w:rPr>
            </w:pPr>
            <w:r w:rsidRPr="00EE1A77">
              <w:t>Vdrop​=2×5=10V</w:t>
            </w:r>
          </w:p>
        </w:tc>
      </w:tr>
    </w:tbl>
    <w:p w14:paraId="39E40F85" w14:textId="25B274AB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یعنی ولتاژ دو سر مقاومت ۱۰</w:t>
      </w:r>
      <w:r w:rsidRPr="00EE1A77">
        <w:t xml:space="preserve"> </w:t>
      </w:r>
      <w:r w:rsidRPr="00EE1A77">
        <w:rPr>
          <w:rtl/>
        </w:rPr>
        <w:t>ولت افت می‌کند</w:t>
      </w:r>
      <w:r w:rsidRPr="00EE1A77">
        <w:t>.</w:t>
      </w:r>
    </w:p>
    <w:p w14:paraId="55615B23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۲</w:t>
      </w:r>
      <w:r w:rsidRPr="00EE1A77">
        <w:t xml:space="preserve">. </w:t>
      </w:r>
      <w:r w:rsidRPr="00EE1A77">
        <w:rPr>
          <w:rtl/>
        </w:rPr>
        <w:t>مسیر جریان</w:t>
      </w:r>
      <w:r w:rsidRPr="00EE1A77">
        <w:t xml:space="preserve"> — Current Flow</w:t>
      </w:r>
    </w:p>
    <w:p w14:paraId="12F22F0D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در یک مدار ساده، برای اینکه جریان برقرار شود، باید یک مسیر بسته وجود داشته باشد</w:t>
      </w:r>
      <w:r w:rsidRPr="00EE1A77">
        <w:t>.</w:t>
      </w:r>
    </w:p>
    <w:p w14:paraId="7003B753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مثلاً</w:t>
      </w:r>
      <w:r w:rsidRPr="00EE1A77"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0F95" w:rsidRPr="00EE1A77" w14:paraId="1D882759" w14:textId="77777777" w:rsidTr="00D40F95">
        <w:tc>
          <w:tcPr>
            <w:tcW w:w="9350" w:type="dxa"/>
          </w:tcPr>
          <w:p w14:paraId="2842962E" w14:textId="02D4BF1C" w:rsidR="00D40F95" w:rsidRPr="00EE1A77" w:rsidRDefault="00D40F95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rPr>
                <w:rtl/>
                <w:lang w:val="fr-FR"/>
              </w:rPr>
              <w:t xml:space="preserve">باتری </w:t>
            </w:r>
            <w:r w:rsidRPr="00EE1A77">
              <w:rPr>
                <w:rFonts w:ascii="Times New Roman" w:hAnsi="Times New Roman" w:cs="Times New Roman" w:hint="cs"/>
                <w:rtl/>
                <w:lang w:val="fr-FR"/>
              </w:rPr>
              <w:t>→</w:t>
            </w:r>
            <w:r w:rsidRPr="00EE1A77">
              <w:rPr>
                <w:rtl/>
                <w:lang w:val="fr-FR"/>
              </w:rPr>
              <w:t xml:space="preserve"> </w:t>
            </w:r>
            <w:r w:rsidRPr="00EE1A77">
              <w:rPr>
                <w:rFonts w:hint="cs"/>
                <w:rtl/>
                <w:lang w:val="fr-FR"/>
              </w:rPr>
              <w:t>مقاومت</w:t>
            </w:r>
            <w:r w:rsidRPr="00EE1A77">
              <w:rPr>
                <w:rtl/>
                <w:lang w:val="fr-FR"/>
              </w:rPr>
              <w:t xml:space="preserve"> </w:t>
            </w:r>
            <w:r w:rsidRPr="00EE1A77">
              <w:rPr>
                <w:rFonts w:ascii="Times New Roman" w:hAnsi="Times New Roman" w:cs="Times New Roman" w:hint="cs"/>
                <w:rtl/>
                <w:lang w:val="fr-FR"/>
              </w:rPr>
              <w:t>→</w:t>
            </w:r>
            <w:r w:rsidRPr="00EE1A77">
              <w:rPr>
                <w:rtl/>
                <w:lang w:val="fr-FR"/>
              </w:rPr>
              <w:t xml:space="preserve"> </w:t>
            </w:r>
            <w:r w:rsidRPr="00EE1A77">
              <w:rPr>
                <w:rFonts w:hint="cs"/>
                <w:rtl/>
                <w:lang w:val="fr-FR"/>
              </w:rPr>
              <w:t>لامپ</w:t>
            </w:r>
            <w:r w:rsidRPr="00EE1A77">
              <w:rPr>
                <w:rtl/>
                <w:lang w:val="fr-FR"/>
              </w:rPr>
              <w:t xml:space="preserve"> </w:t>
            </w:r>
            <w:r w:rsidRPr="00EE1A77">
              <w:rPr>
                <w:rFonts w:ascii="Times New Roman" w:hAnsi="Times New Roman" w:cs="Times New Roman" w:hint="cs"/>
                <w:rtl/>
                <w:lang w:val="fr-FR"/>
              </w:rPr>
              <w:t>→</w:t>
            </w:r>
            <w:r w:rsidRPr="00EE1A77">
              <w:rPr>
                <w:rtl/>
                <w:lang w:val="fr-FR"/>
              </w:rPr>
              <w:t xml:space="preserve"> </w:t>
            </w:r>
            <w:r w:rsidRPr="00EE1A77">
              <w:rPr>
                <w:rFonts w:hint="cs"/>
                <w:rtl/>
                <w:lang w:val="fr-FR"/>
              </w:rPr>
              <w:t>باتری</w:t>
            </w:r>
          </w:p>
        </w:tc>
      </w:tr>
    </w:tbl>
    <w:p w14:paraId="351C5B02" w14:textId="77777777" w:rsidR="00D40F95" w:rsidRPr="00EE1A77" w:rsidRDefault="00D40F95" w:rsidP="009A2AC0">
      <w:pPr>
        <w:ind w:left="360" w:hanging="360"/>
      </w:pPr>
    </w:p>
    <w:p w14:paraId="6FA845B9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اگر سیم را در هر نقطه قطع کنیم، مسیر باز می‌شود و جریان متوقف می‌شود</w:t>
      </w:r>
      <w:r w:rsidRPr="00EE1A77">
        <w:t>.</w:t>
      </w:r>
    </w:p>
    <w:p w14:paraId="2587BC66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نکته مهم</w:t>
      </w:r>
      <w:r w:rsidRPr="00EE1A77">
        <w:t>:</w:t>
      </w:r>
    </w:p>
    <w:p w14:paraId="63536800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lastRenderedPageBreak/>
        <w:t>در تحلیل مدارهای الکتریکی معمولاً جهت جریان قراردادی را از قطب مثبت منبع به سمت قطب منفی در نظر می‌گیریم</w:t>
      </w:r>
      <w:r w:rsidRPr="00EE1A77"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5C2" w:rsidRPr="00EE1A77" w14:paraId="51647833" w14:textId="77777777" w:rsidTr="00BF55C2">
        <w:tc>
          <w:tcPr>
            <w:tcW w:w="9350" w:type="dxa"/>
          </w:tcPr>
          <w:p w14:paraId="759E3502" w14:textId="657DCB6B" w:rsidR="00BF55C2" w:rsidRPr="00EE1A77" w:rsidRDefault="00BF55C2" w:rsidP="009A2AC0">
            <w:pPr>
              <w:bidi w:val="0"/>
              <w:ind w:left="360" w:hanging="360"/>
              <w:rPr>
                <w:i/>
                <w:rtl/>
              </w:rPr>
            </w:pPr>
            <w:r w:rsidRPr="00EE1A77">
              <w:t>+→Load→−</w:t>
            </w:r>
          </w:p>
        </w:tc>
      </w:tr>
    </w:tbl>
    <w:p w14:paraId="3E33222F" w14:textId="77777777" w:rsidR="00BF55C2" w:rsidRPr="00EE1A77" w:rsidRDefault="00BF55C2" w:rsidP="009A2AC0">
      <w:pPr>
        <w:ind w:left="360" w:hanging="360"/>
      </w:pPr>
    </w:p>
    <w:p w14:paraId="7FC2A1BB" w14:textId="63B3200C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اما الکترون‌ها در مدار فلزی در جهت مخالف حرکت می‌کنند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5C2" w:rsidRPr="00EE1A77" w14:paraId="31CA7159" w14:textId="77777777" w:rsidTr="00BF55C2">
        <w:tc>
          <w:tcPr>
            <w:tcW w:w="9350" w:type="dxa"/>
          </w:tcPr>
          <w:p w14:paraId="4DDCFC5E" w14:textId="5217DDF9" w:rsidR="00BF55C2" w:rsidRPr="00EE1A77" w:rsidRDefault="00BF55C2" w:rsidP="009A2AC0">
            <w:pPr>
              <w:bidi w:val="0"/>
              <w:ind w:left="360" w:hanging="360"/>
              <w:rPr>
                <w:i/>
              </w:rPr>
            </w:pPr>
            <w:r w:rsidRPr="00EE1A77">
              <w:t>−→Load→+</w:t>
            </w:r>
          </w:p>
        </w:tc>
      </w:tr>
    </w:tbl>
    <w:p w14:paraId="2E6294B5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بنابراین</w:t>
      </w:r>
      <w:r w:rsidRPr="00EE1A77">
        <w:t>:</w:t>
      </w:r>
    </w:p>
    <w:p w14:paraId="16EFBF9E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جهت جریان قراردادی با جهت حرکت الکترون‌ها مخالف است</w:t>
      </w:r>
      <w:r w:rsidRPr="00EE1A77">
        <w:t>.</w:t>
      </w:r>
    </w:p>
    <w:p w14:paraId="64DECC43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۳</w:t>
      </w:r>
      <w:r w:rsidRPr="00EE1A77">
        <w:t xml:space="preserve">. </w:t>
      </w:r>
      <w:r w:rsidRPr="00EE1A77">
        <w:rPr>
          <w:rtl/>
        </w:rPr>
        <w:t>قطبیت</w:t>
      </w:r>
      <w:r w:rsidRPr="00EE1A77">
        <w:t xml:space="preserve"> — Polarity</w:t>
      </w:r>
    </w:p>
    <w:p w14:paraId="524F250B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قطبیت مشخص می‌کند که کدام نقطه از یک مدار مثبت</w:t>
      </w:r>
      <w:r w:rsidRPr="00EE1A77">
        <w:t xml:space="preserve"> (+) </w:t>
      </w:r>
      <w:r w:rsidRPr="00EE1A77">
        <w:rPr>
          <w:rtl/>
        </w:rPr>
        <w:t>و کدام نقطه منفی</w:t>
      </w:r>
      <w:r w:rsidRPr="00EE1A77">
        <w:t xml:space="preserve"> (-) </w:t>
      </w:r>
      <w:r w:rsidRPr="00EE1A77">
        <w:rPr>
          <w:rtl/>
        </w:rPr>
        <w:t>است</w:t>
      </w:r>
      <w:r w:rsidRPr="00EE1A77">
        <w:t>.</w:t>
      </w:r>
    </w:p>
    <w:p w14:paraId="414CF6C1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برای مثال یک باتری</w:t>
      </w:r>
      <w:r w:rsidRPr="00EE1A77">
        <w:t>:</w:t>
      </w:r>
    </w:p>
    <w:p w14:paraId="40A32933" w14:textId="77777777" w:rsidR="00D40F95" w:rsidRPr="00EE1A77" w:rsidRDefault="00D40F95" w:rsidP="009A2AC0">
      <w:pPr>
        <w:ind w:left="360" w:hanging="360"/>
        <w:rPr>
          <w:i/>
        </w:rPr>
      </w:pPr>
      <w:r w:rsidRPr="00EE1A77">
        <w:t>(+) ─────── (-)</w:t>
      </w:r>
    </w:p>
    <w:p w14:paraId="4E705042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اگر یک</w:t>
      </w:r>
      <w:r w:rsidRPr="00EE1A77">
        <w:t xml:space="preserve"> LED </w:t>
      </w:r>
      <w:r w:rsidRPr="00EE1A77">
        <w:rPr>
          <w:rtl/>
        </w:rPr>
        <w:t>را به مدار</w:t>
      </w:r>
      <w:r w:rsidRPr="00EE1A77">
        <w:t xml:space="preserve"> DC </w:t>
      </w:r>
      <w:r w:rsidRPr="00EE1A77">
        <w:rPr>
          <w:rtl/>
        </w:rPr>
        <w:t>متصل کنیم، قطبیت اهمیت زیادی دارد</w:t>
      </w:r>
      <w:r w:rsidRPr="00EE1A77">
        <w:t xml:space="preserve">. LED </w:t>
      </w:r>
      <w:r w:rsidRPr="00EE1A77">
        <w:rPr>
          <w:rtl/>
        </w:rPr>
        <w:t>معمولاً باید در جهت صحیح متصل شود</w:t>
      </w:r>
      <w:r w:rsidRPr="00EE1A77">
        <w:t>.</w:t>
      </w:r>
    </w:p>
    <w:p w14:paraId="45C3DFCC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مثلاً به‌صورت ساده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5C2" w:rsidRPr="00EE1A77" w14:paraId="689356DF" w14:textId="77777777" w:rsidTr="00BF55C2">
        <w:tc>
          <w:tcPr>
            <w:tcW w:w="9350" w:type="dxa"/>
          </w:tcPr>
          <w:p w14:paraId="6EBBC89D" w14:textId="77777777" w:rsidR="00BF55C2" w:rsidRPr="0039247B" w:rsidRDefault="00BF55C2" w:rsidP="009A2AC0">
            <w:pPr>
              <w:pStyle w:val="code"/>
              <w:ind w:left="360" w:hanging="360"/>
              <w:rPr>
                <w:b/>
                <w:bCs w:val="0"/>
              </w:rPr>
            </w:pPr>
            <w:r w:rsidRPr="0039247B">
              <w:rPr>
                <w:b/>
                <w:bCs w:val="0"/>
              </w:rPr>
              <w:t xml:space="preserve">+ </w:t>
            </w:r>
            <w:r w:rsidRPr="0039247B">
              <w:rPr>
                <w:b/>
                <w:bCs w:val="0"/>
                <w:rtl/>
                <w:lang w:val="fr-FR"/>
              </w:rPr>
              <w:t xml:space="preserve">باتری </w:t>
            </w:r>
            <w:r w:rsidRPr="0039247B">
              <w:rPr>
                <w:rFonts w:ascii="Times New Roman" w:hAnsi="Times New Roman" w:cs="Times New Roman" w:hint="cs"/>
                <w:b/>
                <w:bCs w:val="0"/>
                <w:rtl/>
                <w:lang w:val="fr-FR"/>
              </w:rPr>
              <w:t>→</w:t>
            </w:r>
            <w:r w:rsidRPr="0039247B">
              <w:rPr>
                <w:b/>
                <w:bCs w:val="0"/>
                <w:rtl/>
                <w:lang w:val="fr-FR"/>
              </w:rPr>
              <w:t xml:space="preserve"> </w:t>
            </w:r>
            <w:r w:rsidRPr="0039247B">
              <w:rPr>
                <w:rFonts w:ascii="IRANSansWeb(FaNum) Light" w:hAnsi="IRANSansWeb(FaNum) Light" w:hint="cs"/>
                <w:b/>
                <w:bCs w:val="0"/>
                <w:rtl/>
                <w:lang w:val="fr-FR"/>
              </w:rPr>
              <w:t>مقاومت</w:t>
            </w:r>
            <w:r w:rsidRPr="0039247B">
              <w:rPr>
                <w:b/>
                <w:bCs w:val="0"/>
              </w:rPr>
              <w:t xml:space="preserve"> → LED → - </w:t>
            </w:r>
            <w:r w:rsidRPr="0039247B">
              <w:rPr>
                <w:b/>
                <w:bCs w:val="0"/>
                <w:rtl/>
                <w:lang w:val="fr-FR"/>
              </w:rPr>
              <w:t>باتری</w:t>
            </w:r>
          </w:p>
          <w:p w14:paraId="7580C85C" w14:textId="77777777" w:rsidR="00BF55C2" w:rsidRPr="00EE1A77" w:rsidRDefault="00BF55C2" w:rsidP="009A2AC0">
            <w:pPr>
              <w:bidi w:val="0"/>
              <w:ind w:left="360" w:hanging="360"/>
            </w:pPr>
          </w:p>
        </w:tc>
      </w:tr>
    </w:tbl>
    <w:p w14:paraId="0E71B379" w14:textId="77777777" w:rsidR="00BF55C2" w:rsidRPr="00EE1A77" w:rsidRDefault="00BF55C2" w:rsidP="009A2AC0">
      <w:pPr>
        <w:bidi w:val="0"/>
        <w:ind w:left="360" w:hanging="360"/>
      </w:pPr>
    </w:p>
    <w:p w14:paraId="3176B8BB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اگر</w:t>
      </w:r>
      <w:r w:rsidRPr="00EE1A77">
        <w:t xml:space="preserve"> LED </w:t>
      </w:r>
      <w:r w:rsidRPr="00EE1A77">
        <w:rPr>
          <w:rtl/>
        </w:rPr>
        <w:t>را برعکس کنیم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55C2" w:rsidRPr="00EE1A77" w14:paraId="14502D22" w14:textId="77777777" w:rsidTr="00BF55C2">
        <w:tc>
          <w:tcPr>
            <w:tcW w:w="9350" w:type="dxa"/>
          </w:tcPr>
          <w:p w14:paraId="6DD4B5D2" w14:textId="4834FE9C" w:rsidR="00BF55C2" w:rsidRPr="0039247B" w:rsidRDefault="00BF55C2" w:rsidP="009A2AC0">
            <w:pPr>
              <w:pStyle w:val="code"/>
              <w:ind w:left="360" w:hanging="360"/>
              <w:rPr>
                <w:b/>
                <w:bCs w:val="0"/>
              </w:rPr>
            </w:pPr>
            <w:r w:rsidRPr="0039247B">
              <w:rPr>
                <w:b/>
                <w:bCs w:val="0"/>
              </w:rPr>
              <w:t xml:space="preserve">+ </w:t>
            </w:r>
            <w:r w:rsidRPr="0039247B">
              <w:rPr>
                <w:b/>
                <w:bCs w:val="0"/>
                <w:rtl/>
              </w:rPr>
              <w:t xml:space="preserve">باتری </w:t>
            </w:r>
            <w:r w:rsidRPr="0039247B">
              <w:rPr>
                <w:rFonts w:ascii="Times New Roman" w:hAnsi="Times New Roman" w:cs="Times New Roman" w:hint="cs"/>
                <w:b/>
                <w:bCs w:val="0"/>
                <w:rtl/>
              </w:rPr>
              <w:t>→</w:t>
            </w:r>
            <w:r w:rsidRPr="0039247B">
              <w:rPr>
                <w:b/>
                <w:bCs w:val="0"/>
                <w:rtl/>
              </w:rPr>
              <w:t xml:space="preserve"> </w:t>
            </w:r>
            <w:r w:rsidRPr="0039247B">
              <w:rPr>
                <w:rFonts w:ascii="IRANSansWeb(FaNum) Light" w:hAnsi="IRANSansWeb(FaNum) Light" w:hint="cs"/>
                <w:b/>
                <w:bCs w:val="0"/>
                <w:rtl/>
              </w:rPr>
              <w:t>مقاومت</w:t>
            </w:r>
            <w:r w:rsidRPr="0039247B">
              <w:rPr>
                <w:b/>
                <w:bCs w:val="0"/>
              </w:rPr>
              <w:t xml:space="preserve"> → LED ← - </w:t>
            </w:r>
            <w:r w:rsidRPr="0039247B">
              <w:rPr>
                <w:b/>
                <w:bCs w:val="0"/>
                <w:rtl/>
              </w:rPr>
              <w:t>باتری</w:t>
            </w:r>
          </w:p>
        </w:tc>
      </w:tr>
    </w:tbl>
    <w:p w14:paraId="6F73C430" w14:textId="77777777" w:rsidR="00BF55C2" w:rsidRPr="00EE1A77" w:rsidRDefault="00BF55C2" w:rsidP="009A2AC0">
      <w:pPr>
        <w:bidi w:val="0"/>
        <w:ind w:left="360" w:hanging="360"/>
      </w:pPr>
    </w:p>
    <w:p w14:paraId="4E6855E3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معمولاً جریان از</w:t>
      </w:r>
      <w:r w:rsidRPr="00EE1A77">
        <w:t xml:space="preserve"> LED </w:t>
      </w:r>
      <w:r w:rsidRPr="00EE1A77">
        <w:rPr>
          <w:rtl/>
        </w:rPr>
        <w:t>عبور نمی‌کند یا به‌شدت محدود می‌شود</w:t>
      </w:r>
      <w:r w:rsidRPr="00EE1A77">
        <w:t>.</w:t>
      </w:r>
    </w:p>
    <w:p w14:paraId="703516B9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رابطه بین این سه مفهوم</w:t>
      </w:r>
    </w:p>
    <w:p w14:paraId="3FB5AC18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 xml:space="preserve">فرض کنید یک باتری </w:t>
      </w:r>
      <w:r w:rsidRPr="00EE1A77">
        <w:t xml:space="preserve">12V </w:t>
      </w:r>
      <w:r w:rsidRPr="00EE1A77">
        <w:rPr>
          <w:rtl/>
        </w:rPr>
        <w:t xml:space="preserve">داریم و یک مقاومت </w:t>
      </w:r>
      <w:r w:rsidRPr="00EE1A77">
        <w:t xml:space="preserve">4Ω </w:t>
      </w:r>
      <w:r w:rsidRPr="00EE1A77">
        <w:rPr>
          <w:rtl/>
        </w:rPr>
        <w:t>به آن متصل کرده‌ایم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4CE8" w:rsidRPr="00EE1A77" w14:paraId="7447DBD1" w14:textId="77777777" w:rsidTr="00E14CE8">
        <w:tc>
          <w:tcPr>
            <w:tcW w:w="9350" w:type="dxa"/>
          </w:tcPr>
          <w:p w14:paraId="127DDA78" w14:textId="77777777" w:rsidR="00E14CE8" w:rsidRPr="00EE1A77" w:rsidRDefault="00E14CE8" w:rsidP="009A2AC0">
            <w:pPr>
              <w:pStyle w:val="code"/>
              <w:ind w:left="360" w:hanging="360"/>
              <w:rPr>
                <w:bCs w:val="0"/>
                <w:i/>
                <w:rtl/>
              </w:rPr>
            </w:pPr>
            <w:r w:rsidRPr="00EE1A77">
              <w:rPr>
                <w:i/>
              </w:rPr>
              <w:lastRenderedPageBreak/>
              <w:t xml:space="preserve">       </w:t>
            </w:r>
            <w:r w:rsidRPr="00EE1A77">
              <w:rPr>
                <w:i/>
                <w:rtl/>
              </w:rPr>
              <w:t>جر</w:t>
            </w:r>
            <w:r w:rsidRPr="00EE1A77">
              <w:rPr>
                <w:rFonts w:hint="cs"/>
                <w:i/>
                <w:rtl/>
              </w:rPr>
              <w:t>ی</w:t>
            </w:r>
            <w:r w:rsidRPr="00EE1A77">
              <w:rPr>
                <w:rFonts w:hint="eastAsia"/>
                <w:i/>
                <w:rtl/>
              </w:rPr>
              <w:t>ان</w:t>
            </w:r>
            <w:r w:rsidRPr="00EE1A77">
              <w:rPr>
                <w:i/>
                <w:rtl/>
              </w:rPr>
              <w:t xml:space="preserve"> قرارداد</w:t>
            </w:r>
            <w:r w:rsidRPr="00EE1A77">
              <w:rPr>
                <w:rFonts w:hint="cs"/>
                <w:i/>
                <w:rtl/>
              </w:rPr>
              <w:t>ی</w:t>
            </w:r>
          </w:p>
          <w:p w14:paraId="0132FAB3" w14:textId="77777777" w:rsidR="00E14CE8" w:rsidRPr="00EE1A77" w:rsidRDefault="00E14CE8" w:rsidP="009A2AC0">
            <w:pPr>
              <w:pStyle w:val="code"/>
              <w:ind w:left="360" w:hanging="360"/>
              <w:rPr>
                <w:bCs w:val="0"/>
                <w:i/>
                <w:rtl/>
              </w:rPr>
            </w:pPr>
            <w:r w:rsidRPr="00EE1A77">
              <w:rPr>
                <w:i/>
              </w:rPr>
              <w:t xml:space="preserve">          ↓</w:t>
            </w:r>
          </w:p>
          <w:p w14:paraId="1BC854FC" w14:textId="77777777" w:rsidR="00E14CE8" w:rsidRPr="00EE1A77" w:rsidRDefault="00E14CE8" w:rsidP="009A2AC0">
            <w:pPr>
              <w:pStyle w:val="code"/>
              <w:ind w:left="360" w:hanging="360"/>
              <w:rPr>
                <w:bCs w:val="0"/>
                <w:i/>
              </w:rPr>
            </w:pPr>
            <w:r w:rsidRPr="00EE1A77">
              <w:rPr>
                <w:i/>
              </w:rPr>
              <w:t xml:space="preserve">   + ────[ 4Ω ]──── -</w:t>
            </w:r>
          </w:p>
          <w:p w14:paraId="6F71049D" w14:textId="77777777" w:rsidR="00E14CE8" w:rsidRPr="00EE1A77" w:rsidRDefault="00E14CE8" w:rsidP="009A2AC0">
            <w:pPr>
              <w:pStyle w:val="code"/>
              <w:ind w:left="360" w:hanging="360"/>
              <w:rPr>
                <w:bCs w:val="0"/>
                <w:i/>
                <w:rtl/>
              </w:rPr>
            </w:pPr>
            <w:r w:rsidRPr="00EE1A77">
              <w:rPr>
                <w:i/>
              </w:rPr>
              <w:t xml:space="preserve">   │                 │</w:t>
            </w:r>
          </w:p>
          <w:p w14:paraId="5DCAE1CC" w14:textId="77777777" w:rsidR="00E14CE8" w:rsidRPr="00EE1A77" w:rsidRDefault="00E14CE8" w:rsidP="009A2AC0">
            <w:pPr>
              <w:pStyle w:val="code"/>
              <w:ind w:left="360" w:hanging="360"/>
              <w:rPr>
                <w:bCs w:val="0"/>
                <w:i/>
              </w:rPr>
            </w:pPr>
            <w:r w:rsidRPr="00EE1A77">
              <w:rPr>
                <w:i/>
              </w:rPr>
              <w:t xml:space="preserve">   │      12V        │</w:t>
            </w:r>
          </w:p>
          <w:p w14:paraId="69AB8630" w14:textId="4B4540C6" w:rsidR="00E14CE8" w:rsidRPr="00EE1A77" w:rsidRDefault="00E14CE8" w:rsidP="009A2AC0">
            <w:pPr>
              <w:pStyle w:val="code"/>
              <w:ind w:left="360" w:hanging="360"/>
              <w:rPr>
                <w:bCs w:val="0"/>
                <w:i/>
              </w:rPr>
            </w:pPr>
            <w:r w:rsidRPr="00EE1A77">
              <w:rPr>
                <w:i/>
              </w:rPr>
              <w:t xml:space="preserve">   └───── Battery ───┘</w:t>
            </w:r>
          </w:p>
        </w:tc>
      </w:tr>
    </w:tbl>
    <w:p w14:paraId="30F2D4F2" w14:textId="77777777" w:rsidR="00E14CE8" w:rsidRPr="00EE1A77" w:rsidRDefault="00E14CE8" w:rsidP="009A2AC0">
      <w:pPr>
        <w:bidi w:val="0"/>
        <w:ind w:left="360" w:hanging="360"/>
      </w:pPr>
    </w:p>
    <w:p w14:paraId="66B2A0A1" w14:textId="78640DF1" w:rsidR="00D40F95" w:rsidRPr="00EE1A77" w:rsidRDefault="00D40F95" w:rsidP="009A2AC0">
      <w:pPr>
        <w:ind w:left="360" w:hanging="360"/>
        <w:rPr>
          <w:i/>
        </w:rPr>
      </w:pPr>
      <w:r w:rsidRPr="00EE1A77">
        <w:t xml:space="preserve">      </w:t>
      </w:r>
      <w:r w:rsidRPr="00EE1A77">
        <w:rPr>
          <w:rtl/>
        </w:rPr>
        <w:t>جریان مدار طبق قانون اهم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4CE8" w:rsidRPr="00EE1A77" w14:paraId="59AADAE2" w14:textId="77777777" w:rsidTr="00E14CE8">
        <w:tc>
          <w:tcPr>
            <w:tcW w:w="9350" w:type="dxa"/>
          </w:tcPr>
          <w:p w14:paraId="44645F5A" w14:textId="7A95643E" w:rsidR="00E14CE8" w:rsidRPr="00EE1A77" w:rsidRDefault="00E14CE8" w:rsidP="009A2AC0">
            <w:pPr>
              <w:bidi w:val="0"/>
              <w:ind w:left="360" w:hanging="360"/>
              <w:rPr>
                <w:i/>
              </w:rPr>
            </w:pPr>
            <w:r w:rsidRPr="00EE1A77">
              <w:t>I=V/R</w:t>
            </w:r>
          </w:p>
        </w:tc>
      </w:tr>
    </w:tbl>
    <w:p w14:paraId="139980D4" w14:textId="77777777" w:rsidR="00E14CE8" w:rsidRPr="00EE1A77" w:rsidRDefault="00E14CE8" w:rsidP="009A2AC0">
      <w:pPr>
        <w:bidi w:val="0"/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4CE8" w:rsidRPr="00EE1A77" w14:paraId="4DD92E93" w14:textId="77777777" w:rsidTr="00E14CE8">
        <w:tc>
          <w:tcPr>
            <w:tcW w:w="9350" w:type="dxa"/>
          </w:tcPr>
          <w:p w14:paraId="38F94502" w14:textId="13F16314" w:rsidR="00E14CE8" w:rsidRPr="00EE1A77" w:rsidRDefault="00E14CE8" w:rsidP="009A2AC0">
            <w:pPr>
              <w:bidi w:val="0"/>
              <w:ind w:left="360" w:hanging="360"/>
              <w:rPr>
                <w:i/>
              </w:rPr>
            </w:pPr>
            <w:r w:rsidRPr="00EE1A77">
              <w:t>I=12/4​=3A</w:t>
            </w:r>
          </w:p>
        </w:tc>
      </w:tr>
    </w:tbl>
    <w:p w14:paraId="5152B00D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افت ولتاژ مقاومت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A14" w:rsidRPr="00EE1A77" w14:paraId="1F85546E" w14:textId="77777777" w:rsidTr="00180A14">
        <w:tc>
          <w:tcPr>
            <w:tcW w:w="9350" w:type="dxa"/>
          </w:tcPr>
          <w:p w14:paraId="2174F91B" w14:textId="33E20C24" w:rsidR="00180A14" w:rsidRPr="00EE1A77" w:rsidRDefault="00180A14" w:rsidP="009A2AC0">
            <w:pPr>
              <w:bidi w:val="0"/>
              <w:ind w:left="360" w:hanging="360"/>
              <w:rPr>
                <w:i/>
              </w:rPr>
            </w:pPr>
            <w:r w:rsidRPr="00EE1A77">
              <w:t>Vdrop​=I×R</w:t>
            </w:r>
          </w:p>
        </w:tc>
      </w:tr>
    </w:tbl>
    <w:p w14:paraId="5D0A0855" w14:textId="77777777" w:rsidR="00180A14" w:rsidRPr="00EE1A77" w:rsidRDefault="00180A14" w:rsidP="009A2AC0">
      <w:pPr>
        <w:bidi w:val="0"/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A14" w:rsidRPr="00EE1A77" w14:paraId="6A3A15E6" w14:textId="77777777" w:rsidTr="00180A14">
        <w:tc>
          <w:tcPr>
            <w:tcW w:w="9350" w:type="dxa"/>
          </w:tcPr>
          <w:p w14:paraId="1C364D24" w14:textId="32C205B7" w:rsidR="00180A14" w:rsidRPr="00EE1A77" w:rsidRDefault="00180A14" w:rsidP="009A2AC0">
            <w:pPr>
              <w:bidi w:val="0"/>
              <w:ind w:left="360" w:hanging="360"/>
              <w:rPr>
                <w:i/>
              </w:rPr>
            </w:pPr>
            <w:r w:rsidRPr="00EE1A77">
              <w:t>Vdrop​=3×4=12V</w:t>
            </w:r>
          </w:p>
        </w:tc>
      </w:tr>
    </w:tbl>
    <w:p w14:paraId="07BFF47F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 xml:space="preserve">بنابراین تمام </w:t>
      </w:r>
      <w:r w:rsidRPr="00EE1A77">
        <w:t xml:space="preserve">12 </w:t>
      </w:r>
      <w:r w:rsidRPr="00EE1A77">
        <w:rPr>
          <w:rtl/>
        </w:rPr>
        <w:t>ولت منبع روی این مقاومت افت می‌کند</w:t>
      </w:r>
      <w:r w:rsidRPr="00EE1A77">
        <w:t>.</w:t>
      </w:r>
    </w:p>
    <w:p w14:paraId="6A1371F8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یک نکته بسیار مهم</w:t>
      </w:r>
    </w:p>
    <w:p w14:paraId="07081C07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در یک مدار سری، افت ولتاژ قطعات با هم جمع می‌شود و برابر ولتاژ منبع است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A14" w:rsidRPr="00EE1A77" w14:paraId="66D4F8F4" w14:textId="77777777" w:rsidTr="00180A14">
        <w:tc>
          <w:tcPr>
            <w:tcW w:w="9350" w:type="dxa"/>
          </w:tcPr>
          <w:p w14:paraId="44FADBF4" w14:textId="43FFA742" w:rsidR="00180A14" w:rsidRPr="00EE1A77" w:rsidRDefault="00180A14" w:rsidP="009A2AC0">
            <w:pPr>
              <w:bidi w:val="0"/>
              <w:ind w:left="360" w:hanging="360"/>
              <w:rPr>
                <w:i/>
              </w:rPr>
            </w:pPr>
            <w:r w:rsidRPr="00EE1A77">
              <w:t>Vsource=V1+V2+V3</w:t>
            </w:r>
          </w:p>
        </w:tc>
      </w:tr>
    </w:tbl>
    <w:p w14:paraId="5DB08358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>مثلاً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2B72" w:rsidRPr="00EE1A77" w14:paraId="1EAB43E9" w14:textId="77777777" w:rsidTr="00AF2B72">
        <w:tc>
          <w:tcPr>
            <w:tcW w:w="9350" w:type="dxa"/>
          </w:tcPr>
          <w:p w14:paraId="5A9EF1B3" w14:textId="1DB07C4E" w:rsidR="00AF2B72" w:rsidRPr="00EE1A77" w:rsidRDefault="00AF2B72" w:rsidP="009A2AC0">
            <w:pPr>
              <w:bidi w:val="0"/>
              <w:ind w:left="360" w:hanging="360"/>
              <w:rPr>
                <w:i/>
              </w:rPr>
            </w:pPr>
            <w:r w:rsidRPr="00EE1A77">
              <w:t>12V=5V+3V+4V</w:t>
            </w:r>
          </w:p>
        </w:tc>
      </w:tr>
    </w:tbl>
    <w:p w14:paraId="6F16CD6D" w14:textId="77777777" w:rsidR="00D40F95" w:rsidRPr="00EE1A77" w:rsidRDefault="00D40F95" w:rsidP="009A2AC0">
      <w:pPr>
        <w:ind w:left="360" w:hanging="360"/>
        <w:rPr>
          <w:i/>
        </w:rPr>
      </w:pPr>
      <w:r w:rsidRPr="00EE1A77">
        <w:rPr>
          <w:rtl/>
        </w:rPr>
        <w:t xml:space="preserve">یعنی اگر سه قطعه در مسیر سری داشته باشیم و افت ولتاژ آن‌ها به‌ترتیب 5، 3 و 4 ولت باشد، مجموع افت‌ها برابر </w:t>
      </w:r>
      <w:r w:rsidRPr="00EE1A77">
        <w:t xml:space="preserve">12 </w:t>
      </w:r>
      <w:r w:rsidRPr="00EE1A77">
        <w:rPr>
          <w:rtl/>
        </w:rPr>
        <w:t>ولت است</w:t>
      </w:r>
      <w:r w:rsidRPr="00EE1A77">
        <w:t>.</w:t>
      </w:r>
    </w:p>
    <w:p w14:paraId="58D3D46B" w14:textId="77777777" w:rsidR="00D40F95" w:rsidRPr="00EE1A77" w:rsidRDefault="00D40F95" w:rsidP="009A2AC0">
      <w:pPr>
        <w:ind w:left="360" w:hanging="360"/>
        <w:rPr>
          <w:i/>
          <w:rtl/>
        </w:rPr>
      </w:pPr>
      <w:r w:rsidRPr="00EE1A77">
        <w:rPr>
          <w:rtl/>
        </w:rPr>
        <w:t>این مفهوم در ادامه برای فهم مدارهای سری و موازی، قانون</w:t>
      </w:r>
      <w:r w:rsidRPr="00EE1A77">
        <w:t xml:space="preserve"> Kirchhoff (KVL/KCL)</w:t>
      </w:r>
      <w:r w:rsidRPr="00EE1A77">
        <w:rPr>
          <w:rtl/>
        </w:rPr>
        <w:t>، دیودها و نحوه عیب‌یابی با مولتی‌متر بسیار مهم خواهد بود</w:t>
      </w:r>
      <w:r w:rsidRPr="00EE1A77">
        <w:t>.</w:t>
      </w:r>
    </w:p>
    <w:p w14:paraId="0F89B67A" w14:textId="1B8BC152" w:rsidR="00C86523" w:rsidRPr="00EE1A77" w:rsidRDefault="00BA1F95" w:rsidP="009A2AC0">
      <w:pPr>
        <w:ind w:left="360" w:hanging="360"/>
        <w:rPr>
          <w:rtl/>
        </w:rPr>
      </w:pPr>
      <w:r w:rsidRPr="00EE1A77">
        <w:rPr>
          <w:rFonts w:hint="cs"/>
          <w:rtl/>
        </w:rPr>
        <w:t>نکته ها:</w:t>
      </w:r>
    </w:p>
    <w:p w14:paraId="4A64F1F0" w14:textId="77777777" w:rsidR="00BA1F95" w:rsidRPr="00EE1A77" w:rsidRDefault="00BA1F95" w:rsidP="009A2AC0">
      <w:pPr>
        <w:ind w:left="360" w:hanging="360"/>
      </w:pPr>
      <w:r w:rsidRPr="00EE1A77">
        <w:t xml:space="preserve">«LED </w:t>
      </w:r>
      <w:r w:rsidRPr="00EE1A77">
        <w:rPr>
          <w:rtl/>
        </w:rPr>
        <w:t>معمولی</w:t>
      </w:r>
      <w:r w:rsidRPr="00EE1A77">
        <w:t xml:space="preserve">» </w:t>
      </w:r>
      <w:r w:rsidRPr="00EE1A77">
        <w:rPr>
          <w:rtl/>
        </w:rPr>
        <w:t xml:space="preserve">یک مقدار ثابت ولتاژ یا توان ندارد؛ منظورم </w:t>
      </w:r>
      <w:r w:rsidRPr="00EE1A77">
        <w:t>LED</w:t>
      </w:r>
      <w:r w:rsidRPr="00EE1A77">
        <w:rPr>
          <w:rtl/>
        </w:rPr>
        <w:t>های ساده و رایج مثل</w:t>
      </w:r>
      <w:r w:rsidRPr="00EE1A77">
        <w:t xml:space="preserve"> LED</w:t>
      </w:r>
      <w:r w:rsidRPr="00EE1A77">
        <w:rPr>
          <w:rtl/>
        </w:rPr>
        <w:t>های 3</w:t>
      </w:r>
      <w:r w:rsidRPr="00EE1A77">
        <w:t xml:space="preserve">mm </w:t>
      </w:r>
      <w:r w:rsidRPr="00EE1A77">
        <w:rPr>
          <w:rtl/>
        </w:rPr>
        <w:t>یا 5</w:t>
      </w:r>
      <w:r w:rsidRPr="00EE1A77">
        <w:t xml:space="preserve">mm </w:t>
      </w:r>
      <w:r w:rsidRPr="00EE1A77">
        <w:rPr>
          <w:rtl/>
        </w:rPr>
        <w:t>است، نه</w:t>
      </w:r>
      <w:r w:rsidRPr="00EE1A77">
        <w:t xml:space="preserve"> LED</w:t>
      </w:r>
      <w:r w:rsidRPr="00EE1A77">
        <w:rPr>
          <w:rtl/>
        </w:rPr>
        <w:t>های قدرت یا ماژول‌های خاص</w:t>
      </w:r>
      <w:r w:rsidRPr="00EE1A77">
        <w:t>.</w:t>
      </w:r>
    </w:p>
    <w:p w14:paraId="1DA2679F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lastRenderedPageBreak/>
        <w:t>برای یک</w:t>
      </w:r>
      <w:r w:rsidRPr="00EE1A77">
        <w:t xml:space="preserve"> LED </w:t>
      </w:r>
      <w:r w:rsidRPr="00EE1A77">
        <w:rPr>
          <w:rtl/>
        </w:rPr>
        <w:t>معمولی، حدوداً</w:t>
      </w:r>
      <w:r w:rsidRPr="00EE1A77">
        <w:t>:</w:t>
      </w:r>
    </w:p>
    <w:tbl>
      <w:tblPr>
        <w:tblStyle w:val="TableGrid"/>
        <w:tblW w:w="9234" w:type="dxa"/>
        <w:tblLook w:val="04A0" w:firstRow="1" w:lastRow="0" w:firstColumn="1" w:lastColumn="0" w:noHBand="0" w:noVBand="1"/>
      </w:tblPr>
      <w:tblGrid>
        <w:gridCol w:w="5962"/>
        <w:gridCol w:w="3272"/>
      </w:tblGrid>
      <w:tr w:rsidR="00BA1F95" w:rsidRPr="00EE1A77" w14:paraId="3DBBA3C4" w14:textId="77777777" w:rsidTr="00BA1F95">
        <w:trPr>
          <w:trHeight w:val="621"/>
        </w:trPr>
        <w:tc>
          <w:tcPr>
            <w:tcW w:w="0" w:type="auto"/>
            <w:hideMark/>
          </w:tcPr>
          <w:p w14:paraId="7A6DF3A8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>مشخصه</w:t>
            </w:r>
          </w:p>
        </w:tc>
        <w:tc>
          <w:tcPr>
            <w:tcW w:w="0" w:type="auto"/>
            <w:hideMark/>
          </w:tcPr>
          <w:p w14:paraId="67297D5F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>مقدار معمول</w:t>
            </w:r>
          </w:p>
        </w:tc>
      </w:tr>
      <w:tr w:rsidR="00BA1F95" w:rsidRPr="00EE1A77" w14:paraId="78634AE6" w14:textId="77777777" w:rsidTr="00BA1F95">
        <w:trPr>
          <w:trHeight w:val="621"/>
        </w:trPr>
        <w:tc>
          <w:tcPr>
            <w:tcW w:w="0" w:type="auto"/>
            <w:hideMark/>
          </w:tcPr>
          <w:p w14:paraId="62867283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>ولتاژ مستقیم</w:t>
            </w:r>
            <w:r w:rsidRPr="00EE1A77">
              <w:t xml:space="preserve"> LED (Forward Voltage)</w:t>
            </w:r>
          </w:p>
        </w:tc>
        <w:tc>
          <w:tcPr>
            <w:tcW w:w="0" w:type="auto"/>
            <w:hideMark/>
          </w:tcPr>
          <w:p w14:paraId="5AE40366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 xml:space="preserve">حدود </w:t>
            </w:r>
            <w:r w:rsidRPr="00EE1A77">
              <w:t xml:space="preserve">1.8 </w:t>
            </w:r>
            <w:r w:rsidRPr="00EE1A77">
              <w:rPr>
                <w:rtl/>
              </w:rPr>
              <w:t>تا 3.3</w:t>
            </w:r>
            <w:r w:rsidRPr="00EE1A77">
              <w:t>V</w:t>
            </w:r>
          </w:p>
        </w:tc>
      </w:tr>
      <w:tr w:rsidR="00BA1F95" w:rsidRPr="00EE1A77" w14:paraId="15C542F9" w14:textId="77777777" w:rsidTr="00BA1F95">
        <w:trPr>
          <w:trHeight w:val="612"/>
        </w:trPr>
        <w:tc>
          <w:tcPr>
            <w:tcW w:w="0" w:type="auto"/>
            <w:hideMark/>
          </w:tcPr>
          <w:p w14:paraId="143D5A82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>جریان کاری رایج</w:t>
            </w:r>
          </w:p>
        </w:tc>
        <w:tc>
          <w:tcPr>
            <w:tcW w:w="0" w:type="auto"/>
            <w:hideMark/>
          </w:tcPr>
          <w:p w14:paraId="10C5F7EF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 xml:space="preserve">حدود </w:t>
            </w:r>
            <w:r w:rsidRPr="00EE1A77">
              <w:t xml:space="preserve">10 </w:t>
            </w:r>
            <w:r w:rsidRPr="00EE1A77">
              <w:rPr>
                <w:rtl/>
              </w:rPr>
              <w:t>تا 20</w:t>
            </w:r>
            <w:r w:rsidRPr="00EE1A77">
              <w:t>mA</w:t>
            </w:r>
          </w:p>
        </w:tc>
      </w:tr>
      <w:tr w:rsidR="00BA1F95" w:rsidRPr="00EE1A77" w14:paraId="468DFA0A" w14:textId="77777777" w:rsidTr="00BA1F95">
        <w:trPr>
          <w:trHeight w:val="621"/>
        </w:trPr>
        <w:tc>
          <w:tcPr>
            <w:tcW w:w="0" w:type="auto"/>
            <w:hideMark/>
          </w:tcPr>
          <w:p w14:paraId="4BA7184F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>توان در 20</w:t>
            </w:r>
            <w:r w:rsidRPr="00EE1A77">
              <w:t>mA</w:t>
            </w:r>
          </w:p>
        </w:tc>
        <w:tc>
          <w:tcPr>
            <w:tcW w:w="0" w:type="auto"/>
            <w:hideMark/>
          </w:tcPr>
          <w:p w14:paraId="645C5DF9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 xml:space="preserve">حدود </w:t>
            </w:r>
            <w:r w:rsidRPr="00EE1A77">
              <w:t xml:space="preserve">0.02 </w:t>
            </w:r>
            <w:r w:rsidRPr="00EE1A77">
              <w:rPr>
                <w:rtl/>
              </w:rPr>
              <w:t>تا 0.07</w:t>
            </w:r>
            <w:r w:rsidRPr="00EE1A77">
              <w:t>W</w:t>
            </w:r>
          </w:p>
        </w:tc>
      </w:tr>
      <w:tr w:rsidR="00BA1F95" w:rsidRPr="00EE1A77" w14:paraId="5D7E8E55" w14:textId="77777777" w:rsidTr="00BA1F95">
        <w:trPr>
          <w:trHeight w:val="621"/>
        </w:trPr>
        <w:tc>
          <w:tcPr>
            <w:tcW w:w="0" w:type="auto"/>
            <w:hideMark/>
          </w:tcPr>
          <w:p w14:paraId="4FBE30A4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>ولتاژ معکوس قابل تحمل</w:t>
            </w:r>
          </w:p>
        </w:tc>
        <w:tc>
          <w:tcPr>
            <w:tcW w:w="0" w:type="auto"/>
            <w:hideMark/>
          </w:tcPr>
          <w:p w14:paraId="4E5CE9B4" w14:textId="77777777" w:rsidR="00BA1F95" w:rsidRPr="00EE1A77" w:rsidRDefault="00BA1F95" w:rsidP="009A2AC0">
            <w:pPr>
              <w:ind w:left="360" w:hanging="360"/>
            </w:pPr>
            <w:r w:rsidRPr="00EE1A77">
              <w:rPr>
                <w:rtl/>
              </w:rPr>
              <w:t xml:space="preserve">معمولاً کم، حدود </w:t>
            </w:r>
            <w:r w:rsidRPr="00EE1A77">
              <w:t>5V</w:t>
            </w:r>
          </w:p>
        </w:tc>
      </w:tr>
    </w:tbl>
    <w:p w14:paraId="5B273AF4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t>رنگ</w:t>
      </w:r>
      <w:r w:rsidRPr="00EE1A77">
        <w:t xml:space="preserve"> LED </w:t>
      </w:r>
      <w:r w:rsidRPr="00EE1A77">
        <w:rPr>
          <w:rtl/>
        </w:rPr>
        <w:t>روی ولتاژ مستقیم تأثیر دارد</w:t>
      </w:r>
      <w:r w:rsidRPr="00EE1A77">
        <w:t>:</w:t>
      </w:r>
    </w:p>
    <w:p w14:paraId="0B0D87F2" w14:textId="77777777" w:rsidR="00BA1F95" w:rsidRPr="00EE1A77" w:rsidRDefault="00BA1F95" w:rsidP="009A2AC0">
      <w:pPr>
        <w:pStyle w:val="ListParagraph"/>
        <w:numPr>
          <w:ilvl w:val="0"/>
          <w:numId w:val="2"/>
        </w:numPr>
        <w:ind w:left="360"/>
      </w:pPr>
      <w:r w:rsidRPr="00611E93">
        <w:rPr>
          <w:rFonts w:ascii="Segoe UI Emoji" w:hAnsi="Segoe UI Emoji" w:cs="Segoe UI Emoji"/>
        </w:rPr>
        <w:t>🔴</w:t>
      </w:r>
      <w:r w:rsidRPr="00EE1A77">
        <w:t xml:space="preserve"> </w:t>
      </w:r>
      <w:r w:rsidRPr="00EE1A77">
        <w:rPr>
          <w:rtl/>
        </w:rPr>
        <w:t xml:space="preserve">قرمز: حدود </w:t>
      </w:r>
      <w:r w:rsidRPr="00EE1A77">
        <w:t>1.8–2.2V</w:t>
      </w:r>
    </w:p>
    <w:p w14:paraId="21251892" w14:textId="77777777" w:rsidR="00BA1F95" w:rsidRPr="00EE1A77" w:rsidRDefault="00BA1F95" w:rsidP="009A2AC0">
      <w:pPr>
        <w:pStyle w:val="ListParagraph"/>
        <w:numPr>
          <w:ilvl w:val="0"/>
          <w:numId w:val="2"/>
        </w:numPr>
        <w:ind w:left="360"/>
      </w:pPr>
      <w:r w:rsidRPr="00611E93">
        <w:rPr>
          <w:rFonts w:ascii="Segoe UI Emoji" w:hAnsi="Segoe UI Emoji" w:cs="Segoe UI Emoji"/>
        </w:rPr>
        <w:t>🟡</w:t>
      </w:r>
      <w:r w:rsidRPr="00EE1A77">
        <w:t xml:space="preserve"> </w:t>
      </w:r>
      <w:r w:rsidRPr="00EE1A77">
        <w:rPr>
          <w:rtl/>
        </w:rPr>
        <w:t xml:space="preserve">زرد: حدود </w:t>
      </w:r>
      <w:r w:rsidRPr="00EE1A77">
        <w:t>2.0–2.4V</w:t>
      </w:r>
    </w:p>
    <w:p w14:paraId="272C61B9" w14:textId="77777777" w:rsidR="00BA1F95" w:rsidRPr="00EE1A77" w:rsidRDefault="00BA1F95" w:rsidP="009A2AC0">
      <w:pPr>
        <w:pStyle w:val="ListParagraph"/>
        <w:numPr>
          <w:ilvl w:val="0"/>
          <w:numId w:val="2"/>
        </w:numPr>
        <w:ind w:left="360"/>
      </w:pPr>
      <w:r w:rsidRPr="00611E93">
        <w:rPr>
          <w:rFonts w:ascii="Segoe UI Emoji" w:hAnsi="Segoe UI Emoji" w:cs="Segoe UI Emoji"/>
        </w:rPr>
        <w:t>🟢</w:t>
      </w:r>
      <w:r w:rsidRPr="00EE1A77">
        <w:t xml:space="preserve"> </w:t>
      </w:r>
      <w:r w:rsidRPr="00EE1A77">
        <w:rPr>
          <w:rtl/>
        </w:rPr>
        <w:t xml:space="preserve">سبز: حدود </w:t>
      </w:r>
      <w:r w:rsidRPr="00EE1A77">
        <w:t>2.0–3.2V (</w:t>
      </w:r>
      <w:r w:rsidRPr="00EE1A77">
        <w:rPr>
          <w:rtl/>
        </w:rPr>
        <w:t>بسته به نوع</w:t>
      </w:r>
      <w:r w:rsidRPr="00EE1A77">
        <w:t xml:space="preserve"> LED)</w:t>
      </w:r>
    </w:p>
    <w:p w14:paraId="6CADB106" w14:textId="77777777" w:rsidR="00BA1F95" w:rsidRPr="00EE1A77" w:rsidRDefault="00BA1F95" w:rsidP="009A2AC0">
      <w:pPr>
        <w:pStyle w:val="ListParagraph"/>
        <w:numPr>
          <w:ilvl w:val="0"/>
          <w:numId w:val="2"/>
        </w:numPr>
        <w:ind w:left="360"/>
      </w:pPr>
      <w:r w:rsidRPr="00611E93">
        <w:rPr>
          <w:rFonts w:ascii="Segoe UI Emoji" w:hAnsi="Segoe UI Emoji" w:cs="Segoe UI Emoji"/>
        </w:rPr>
        <w:t>🔵</w:t>
      </w:r>
      <w:r w:rsidRPr="00EE1A77">
        <w:t xml:space="preserve"> </w:t>
      </w:r>
      <w:r w:rsidRPr="00EE1A77">
        <w:rPr>
          <w:rtl/>
        </w:rPr>
        <w:t xml:space="preserve">آبی: حدود </w:t>
      </w:r>
      <w:r w:rsidRPr="00EE1A77">
        <w:t>2.8–3.4V</w:t>
      </w:r>
    </w:p>
    <w:p w14:paraId="5E6D2392" w14:textId="77777777" w:rsidR="00BA1F95" w:rsidRPr="00EE1A77" w:rsidRDefault="00BA1F95" w:rsidP="009A2AC0">
      <w:pPr>
        <w:pStyle w:val="ListParagraph"/>
        <w:numPr>
          <w:ilvl w:val="0"/>
          <w:numId w:val="2"/>
        </w:numPr>
        <w:ind w:left="360"/>
      </w:pPr>
      <w:r w:rsidRPr="00611E93">
        <w:rPr>
          <w:rFonts w:ascii="Segoe UI Emoji" w:hAnsi="Segoe UI Emoji" w:cs="Segoe UI Emoji"/>
        </w:rPr>
        <w:t>⚪</w:t>
      </w:r>
      <w:r w:rsidRPr="00EE1A77">
        <w:t xml:space="preserve"> </w:t>
      </w:r>
      <w:r w:rsidRPr="00EE1A77">
        <w:rPr>
          <w:rtl/>
        </w:rPr>
        <w:t xml:space="preserve">سفید: حدود </w:t>
      </w:r>
      <w:r w:rsidRPr="00EE1A77">
        <w:t>2.8–3.4V</w:t>
      </w:r>
    </w:p>
    <w:p w14:paraId="1BFA8390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t>چرا مقاومت لازم است؟</w:t>
      </w:r>
    </w:p>
    <w:p w14:paraId="7495F7E3" w14:textId="77777777" w:rsidR="00BA1F95" w:rsidRPr="00EE1A77" w:rsidRDefault="00BA1F95" w:rsidP="009A2AC0">
      <w:pPr>
        <w:ind w:left="360" w:hanging="360"/>
        <w:rPr>
          <w:rtl/>
        </w:rPr>
      </w:pPr>
      <w:r w:rsidRPr="00EE1A77">
        <w:rPr>
          <w:rtl/>
        </w:rPr>
        <w:t>فرض کنیم یک</w:t>
      </w:r>
      <w:r w:rsidRPr="00EE1A77">
        <w:t xml:space="preserve"> LED </w:t>
      </w:r>
      <w:r w:rsidRPr="00EE1A77">
        <w:rPr>
          <w:rtl/>
        </w:rPr>
        <w:t>قرمز داریم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43F53C04" w14:textId="77777777" w:rsidTr="00BA1F95">
        <w:tc>
          <w:tcPr>
            <w:tcW w:w="9350" w:type="dxa"/>
          </w:tcPr>
          <w:p w14:paraId="4838BE9C" w14:textId="32A4E958" w:rsidR="00BA1F95" w:rsidRPr="00EE1A77" w:rsidRDefault="00BA1F95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VLED=2V</w:t>
            </w:r>
          </w:p>
        </w:tc>
      </w:tr>
    </w:tbl>
    <w:p w14:paraId="7DD62CEB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t>و می‌خواهیم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09942BF1" w14:textId="77777777" w:rsidTr="00BA1F95">
        <w:tc>
          <w:tcPr>
            <w:tcW w:w="9350" w:type="dxa"/>
          </w:tcPr>
          <w:p w14:paraId="56A81756" w14:textId="6AD5800A" w:rsidR="00BA1F95" w:rsidRPr="00EE1A77" w:rsidRDefault="00F94BC5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rPr>
                <w:i/>
              </w:rPr>
              <w:t>I=20mA=0.02A</w:t>
            </w:r>
          </w:p>
        </w:tc>
      </w:tr>
    </w:tbl>
    <w:p w14:paraId="6452B61D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t xml:space="preserve">اگر منبع </w:t>
      </w:r>
      <w:r w:rsidRPr="00EE1A77">
        <w:t xml:space="preserve">12V </w:t>
      </w:r>
      <w:r w:rsidRPr="00EE1A77">
        <w:rPr>
          <w:rtl/>
        </w:rPr>
        <w:t xml:space="preserve">باشد، مقاومت باید حدوداً </w:t>
      </w:r>
      <w:r w:rsidRPr="00EE1A77">
        <w:t xml:space="preserve">10V </w:t>
      </w:r>
      <w:r w:rsidRPr="00EE1A77">
        <w:rPr>
          <w:rtl/>
        </w:rPr>
        <w:t>را جذب کند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68552AD7" w14:textId="77777777" w:rsidTr="00BA1F95">
        <w:tc>
          <w:tcPr>
            <w:tcW w:w="9350" w:type="dxa"/>
          </w:tcPr>
          <w:p w14:paraId="5B18FAAA" w14:textId="3FF5E988" w:rsidR="00BA1F95" w:rsidRPr="00EE1A77" w:rsidRDefault="00BA1F95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V</w:t>
            </w:r>
            <w:r w:rsidRPr="00EE1A77">
              <w:rPr>
                <w:vertAlign w:val="subscript"/>
              </w:rPr>
              <w:t>R</w:t>
            </w:r>
            <w:r w:rsidRPr="00EE1A77">
              <w:t>=12-2=10V</w:t>
            </w:r>
          </w:p>
        </w:tc>
      </w:tr>
    </w:tbl>
    <w:p w14:paraId="21343516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t>بنابراین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14D90B7C" w14:textId="77777777" w:rsidTr="00BA1F95">
        <w:tc>
          <w:tcPr>
            <w:tcW w:w="9350" w:type="dxa"/>
          </w:tcPr>
          <w:p w14:paraId="4E2C4ED4" w14:textId="78193D42" w:rsidR="00BA1F95" w:rsidRPr="00EE1A77" w:rsidRDefault="00BA1F95" w:rsidP="009A2AC0">
            <w:pPr>
              <w:bidi w:val="0"/>
              <w:ind w:left="360" w:hanging="360"/>
            </w:pPr>
            <w:r w:rsidRPr="00EE1A77">
              <w:t>R=V</w:t>
            </w:r>
            <w:r w:rsidRPr="00EE1A77">
              <w:rPr>
                <w:vertAlign w:val="subscript"/>
              </w:rPr>
              <w:t>R</w:t>
            </w:r>
            <w:r w:rsidRPr="00EE1A77">
              <w:t>​​/I</w:t>
            </w:r>
          </w:p>
        </w:tc>
      </w:tr>
    </w:tbl>
    <w:p w14:paraId="675EC5E9" w14:textId="77777777" w:rsidR="00BA1F95" w:rsidRPr="00EE1A77" w:rsidRDefault="00BA1F95" w:rsidP="009A2AC0">
      <w:pPr>
        <w:bidi w:val="0"/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1A1FB8A2" w14:textId="77777777" w:rsidTr="00BA1F95">
        <w:tc>
          <w:tcPr>
            <w:tcW w:w="9350" w:type="dxa"/>
          </w:tcPr>
          <w:p w14:paraId="0A70880B" w14:textId="1AF2C6B5" w:rsidR="00BA1F95" w:rsidRPr="00EE1A77" w:rsidRDefault="00BA1F95" w:rsidP="009A2AC0">
            <w:pPr>
              <w:bidi w:val="0"/>
              <w:ind w:left="360" w:hanging="360"/>
            </w:pPr>
            <w:r w:rsidRPr="00EE1A77">
              <w:t>R=10/​0.02=500Ω</w:t>
            </w:r>
          </w:p>
        </w:tc>
      </w:tr>
    </w:tbl>
    <w:p w14:paraId="57AC9D2C" w14:textId="77777777" w:rsidR="00BA1F95" w:rsidRPr="00EE1A77" w:rsidRDefault="00BA1F95" w:rsidP="009A2AC0">
      <w:pPr>
        <w:bidi w:val="0"/>
        <w:ind w:left="360" w:hanging="360"/>
      </w:pPr>
    </w:p>
    <w:p w14:paraId="73724D91" w14:textId="77777777" w:rsidR="00BA1F95" w:rsidRPr="00EE1A77" w:rsidRDefault="00BA1F95" w:rsidP="009A2AC0">
      <w:pPr>
        <w:ind w:left="360" w:hanging="360"/>
        <w:rPr>
          <w:rtl/>
        </w:rPr>
      </w:pPr>
      <w:r w:rsidRPr="00EE1A77">
        <w:rPr>
          <w:rtl/>
        </w:rPr>
        <w:t xml:space="preserve">پس مثلاً </w:t>
      </w:r>
      <w:r w:rsidRPr="00EE1A77">
        <w:t xml:space="preserve">510Ω </w:t>
      </w:r>
      <w:r w:rsidRPr="00EE1A77">
        <w:rPr>
          <w:rtl/>
        </w:rPr>
        <w:t>انتخاب مناسبی است</w:t>
      </w:r>
      <w:r w:rsidRPr="00EE1A77">
        <w:t>.</w:t>
      </w:r>
    </w:p>
    <w:p w14:paraId="0316A87E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lastRenderedPageBreak/>
        <w:t>توان مقاومت هم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7EBCAED2" w14:textId="77777777" w:rsidTr="00BA1F95">
        <w:tc>
          <w:tcPr>
            <w:tcW w:w="9350" w:type="dxa"/>
          </w:tcPr>
          <w:p w14:paraId="30A9D77D" w14:textId="75F128FD" w:rsidR="00BA1F95" w:rsidRPr="00EE1A77" w:rsidRDefault="00BA1F95" w:rsidP="009A2AC0">
            <w:pPr>
              <w:bidi w:val="0"/>
              <w:ind w:left="360" w:hanging="360"/>
            </w:pPr>
            <w:r w:rsidRPr="00EE1A77">
              <w:t>P=I</w:t>
            </w:r>
            <w:r w:rsidRPr="00EE1A77">
              <w:rPr>
                <w:vertAlign w:val="superscript"/>
              </w:rPr>
              <w:t>2</w:t>
            </w:r>
            <w:r w:rsidRPr="00EE1A77">
              <w:t>R</w:t>
            </w:r>
          </w:p>
        </w:tc>
      </w:tr>
    </w:tbl>
    <w:p w14:paraId="661F38FC" w14:textId="77777777" w:rsidR="00BA1F95" w:rsidRPr="00EE1A77" w:rsidRDefault="00BA1F95" w:rsidP="009A2AC0">
      <w:pPr>
        <w:ind w:left="360" w:hanging="360"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F95" w:rsidRPr="00EE1A77" w14:paraId="1847649A" w14:textId="77777777" w:rsidTr="00BA1F95">
        <w:tc>
          <w:tcPr>
            <w:tcW w:w="9350" w:type="dxa"/>
          </w:tcPr>
          <w:p w14:paraId="172C445D" w14:textId="35DC2121" w:rsidR="00BA1F95" w:rsidRPr="00EE1A77" w:rsidRDefault="00BA1F95" w:rsidP="009A2AC0">
            <w:pPr>
              <w:bidi w:val="0"/>
              <w:ind w:left="360" w:hanging="360"/>
              <w:rPr>
                <w:rtl/>
              </w:rPr>
            </w:pPr>
            <w:r w:rsidRPr="00EE1A77">
              <w:t>P=(0.02)</w:t>
            </w:r>
            <w:r w:rsidRPr="00EE1A77">
              <w:rPr>
                <w:vertAlign w:val="superscript"/>
              </w:rPr>
              <w:t>2</w:t>
            </w:r>
            <w:r w:rsidRPr="00EE1A77">
              <w:t>×510≈0.204W</w:t>
            </w:r>
          </w:p>
        </w:tc>
      </w:tr>
    </w:tbl>
    <w:p w14:paraId="0303A481" w14:textId="77777777" w:rsidR="00BA1F95" w:rsidRPr="00EE1A77" w:rsidRDefault="00BA1F95" w:rsidP="009A2AC0">
      <w:pPr>
        <w:ind w:left="360" w:hanging="360"/>
      </w:pPr>
    </w:p>
    <w:p w14:paraId="69906911" w14:textId="139FB064" w:rsidR="00BA1F95" w:rsidRPr="00EE1A77" w:rsidRDefault="00BA1F95" w:rsidP="009A2AC0">
      <w:pPr>
        <w:ind w:left="360" w:hanging="360"/>
      </w:pPr>
      <w:r w:rsidRPr="00EE1A77">
        <w:rPr>
          <w:rtl/>
        </w:rPr>
        <w:t xml:space="preserve">بنابراین بهتر است از مقاومت </w:t>
      </w:r>
      <w:r w:rsidRPr="00EE1A77">
        <w:t xml:space="preserve"> 0.5W </w:t>
      </w:r>
      <w:r w:rsidRPr="00EE1A77">
        <w:rPr>
          <w:iCs/>
          <w:rtl/>
        </w:rPr>
        <w:t>استفاده</w:t>
      </w:r>
      <w:r w:rsidRPr="00EE1A77">
        <w:rPr>
          <w:rtl/>
        </w:rPr>
        <w:t xml:space="preserve"> کنیم تا حاشیه‌ی امن داشته باشیم</w:t>
      </w:r>
      <w:r w:rsidRPr="00EE1A77">
        <w:t>.</w:t>
      </w:r>
    </w:p>
    <w:p w14:paraId="641B98CD" w14:textId="77777777" w:rsidR="00BA1F95" w:rsidRPr="00EE1A77" w:rsidRDefault="00BA1F95" w:rsidP="009A2AC0">
      <w:pPr>
        <w:ind w:left="360" w:hanging="360"/>
      </w:pPr>
      <w:r w:rsidRPr="00EE1A77">
        <w:rPr>
          <w:rtl/>
        </w:rPr>
        <w:t xml:space="preserve">پس اگر </w:t>
      </w:r>
      <w:r w:rsidRPr="00EE1A77">
        <w:t xml:space="preserve">12V → LED </w:t>
      </w:r>
      <w:r w:rsidRPr="00EE1A77">
        <w:rPr>
          <w:rtl/>
        </w:rPr>
        <w:t>معمولی داری، نباید</w:t>
      </w:r>
      <w:r w:rsidRPr="00EE1A77">
        <w:t xml:space="preserve"> LED </w:t>
      </w:r>
      <w:r w:rsidRPr="00EE1A77">
        <w:rPr>
          <w:rtl/>
        </w:rPr>
        <w:t>را مستقیماً وصل کنی؛ معمولاً چیزی شبیه این لازم است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BC5" w:rsidRPr="00EE1A77" w14:paraId="09287CA9" w14:textId="77777777" w:rsidTr="00F94BC5">
        <w:tc>
          <w:tcPr>
            <w:tcW w:w="9350" w:type="dxa"/>
          </w:tcPr>
          <w:p w14:paraId="41AB69CE" w14:textId="77777777" w:rsidR="00F94BC5" w:rsidRPr="00EE1A77" w:rsidRDefault="00F94BC5" w:rsidP="009A2AC0">
            <w:pPr>
              <w:bidi w:val="0"/>
              <w:ind w:left="360" w:hanging="360"/>
            </w:pPr>
            <w:r w:rsidRPr="00EE1A77">
              <w:t>+12V</w:t>
            </w:r>
          </w:p>
          <w:p w14:paraId="6806EA56" w14:textId="77777777" w:rsidR="00F94BC5" w:rsidRPr="00EE1A77" w:rsidRDefault="00F94BC5" w:rsidP="009A2AC0">
            <w:pPr>
              <w:bidi w:val="0"/>
              <w:ind w:left="360" w:hanging="360"/>
              <w:rPr>
                <w:rtl/>
              </w:rPr>
            </w:pPr>
            <w:r w:rsidRPr="00EE1A77">
              <w:t xml:space="preserve">  │</w:t>
            </w:r>
          </w:p>
          <w:p w14:paraId="6C58D1A9" w14:textId="77777777" w:rsidR="00F94BC5" w:rsidRPr="00EE1A77" w:rsidRDefault="00F94BC5" w:rsidP="009A2AC0">
            <w:pPr>
              <w:bidi w:val="0"/>
              <w:ind w:left="360" w:hanging="360"/>
              <w:rPr>
                <w:rtl/>
              </w:rPr>
            </w:pPr>
            <w:r w:rsidRPr="00EE1A77">
              <w:t xml:space="preserve">  │</w:t>
            </w:r>
          </w:p>
          <w:p w14:paraId="26703A3B" w14:textId="77777777" w:rsidR="00F94BC5" w:rsidRPr="00EE1A77" w:rsidRDefault="00F94BC5" w:rsidP="009A2AC0">
            <w:pPr>
              <w:bidi w:val="0"/>
              <w:ind w:left="360" w:hanging="360"/>
            </w:pPr>
            <w:r w:rsidRPr="00EE1A77">
              <w:t>[ 510Ω ]</w:t>
            </w:r>
          </w:p>
          <w:p w14:paraId="3A76AA66" w14:textId="77777777" w:rsidR="00F94BC5" w:rsidRPr="00EE1A77" w:rsidRDefault="00F94BC5" w:rsidP="009A2AC0">
            <w:pPr>
              <w:bidi w:val="0"/>
              <w:ind w:left="360" w:hanging="360"/>
              <w:rPr>
                <w:rtl/>
              </w:rPr>
            </w:pPr>
            <w:r w:rsidRPr="00EE1A77">
              <w:t xml:space="preserve">  │</w:t>
            </w:r>
          </w:p>
          <w:p w14:paraId="7573D109" w14:textId="77777777" w:rsidR="00F94BC5" w:rsidRPr="00EE1A77" w:rsidRDefault="00F94BC5" w:rsidP="009A2AC0">
            <w:pPr>
              <w:bidi w:val="0"/>
              <w:ind w:left="360" w:hanging="360"/>
              <w:rPr>
                <w:rtl/>
              </w:rPr>
            </w:pPr>
            <w:r w:rsidRPr="00EE1A77">
              <w:t xml:space="preserve">  ▼</w:t>
            </w:r>
          </w:p>
          <w:p w14:paraId="77273922" w14:textId="77777777" w:rsidR="00F94BC5" w:rsidRPr="00EE1A77" w:rsidRDefault="00F94BC5" w:rsidP="009A2AC0">
            <w:pPr>
              <w:bidi w:val="0"/>
              <w:ind w:left="360" w:hanging="360"/>
            </w:pPr>
            <w:r w:rsidRPr="00EE1A77">
              <w:t xml:space="preserve"> |&gt;|  LED</w:t>
            </w:r>
          </w:p>
          <w:p w14:paraId="36C7B8BA" w14:textId="77777777" w:rsidR="00F94BC5" w:rsidRPr="00EE1A77" w:rsidRDefault="00F94BC5" w:rsidP="009A2AC0">
            <w:pPr>
              <w:bidi w:val="0"/>
              <w:ind w:left="360" w:hanging="360"/>
              <w:rPr>
                <w:rtl/>
              </w:rPr>
            </w:pPr>
            <w:r w:rsidRPr="00EE1A77">
              <w:t xml:space="preserve">  │</w:t>
            </w:r>
          </w:p>
          <w:p w14:paraId="2706764A" w14:textId="77777777" w:rsidR="00F94BC5" w:rsidRPr="00EE1A77" w:rsidRDefault="00F94BC5" w:rsidP="009A2AC0">
            <w:pPr>
              <w:bidi w:val="0"/>
              <w:ind w:left="360" w:hanging="360"/>
              <w:rPr>
                <w:rtl/>
              </w:rPr>
            </w:pPr>
            <w:r w:rsidRPr="00EE1A77">
              <w:t xml:space="preserve">  │</w:t>
            </w:r>
          </w:p>
          <w:p w14:paraId="5AC66BF5" w14:textId="3DF4A9A2" w:rsidR="00F94BC5" w:rsidRPr="00EE1A77" w:rsidRDefault="00F94BC5" w:rsidP="009A2AC0">
            <w:pPr>
              <w:bidi w:val="0"/>
              <w:ind w:left="360" w:hanging="360"/>
            </w:pPr>
            <w:r w:rsidRPr="00EE1A77">
              <w:t xml:space="preserve">  └──────── -</w:t>
            </w:r>
          </w:p>
        </w:tc>
      </w:tr>
    </w:tbl>
    <w:p w14:paraId="00040973" w14:textId="77777777" w:rsidR="00F94BC5" w:rsidRPr="00EE1A77" w:rsidRDefault="00F94BC5" w:rsidP="009A2AC0">
      <w:pPr>
        <w:bidi w:val="0"/>
        <w:ind w:left="360" w:hanging="360"/>
      </w:pPr>
    </w:p>
    <w:p w14:paraId="0D9A6C5F" w14:textId="352AEDFC" w:rsidR="00BA1F95" w:rsidRPr="00EE1A77" w:rsidRDefault="00BA1F95" w:rsidP="009A2AC0">
      <w:pPr>
        <w:ind w:left="360" w:hanging="360"/>
      </w:pPr>
      <w:r w:rsidRPr="00EE1A77">
        <w:rPr>
          <w:rtl/>
        </w:rPr>
        <w:t>نکته مهم</w:t>
      </w:r>
      <w:r w:rsidRPr="00EE1A77">
        <w:t xml:space="preserve">: </w:t>
      </w:r>
      <w:r w:rsidRPr="00EE1A77">
        <w:rPr>
          <w:rtl/>
        </w:rPr>
        <w:t>ولتاژ</w:t>
      </w:r>
      <w:r w:rsidRPr="00EE1A77">
        <w:t xml:space="preserve"> LED </w:t>
      </w:r>
      <w:r w:rsidRPr="00EE1A77">
        <w:rPr>
          <w:rtl/>
        </w:rPr>
        <w:t>با ولتاژ منبع یکی نیست</w:t>
      </w:r>
      <w:r w:rsidRPr="00EE1A77">
        <w:t xml:space="preserve">. </w:t>
      </w:r>
      <w:r w:rsidRPr="00EE1A77">
        <w:rPr>
          <w:rtl/>
        </w:rPr>
        <w:t>مثلاً منبع 12</w:t>
      </w:r>
      <w:r w:rsidRPr="00EE1A77">
        <w:t xml:space="preserve">V </w:t>
      </w:r>
      <w:r w:rsidRPr="00EE1A77">
        <w:rPr>
          <w:rtl/>
        </w:rPr>
        <w:t>است، ولی ممکن است خود</w:t>
      </w:r>
      <w:r w:rsidRPr="00EE1A77">
        <w:t xml:space="preserve"> LED </w:t>
      </w:r>
      <w:r w:rsidRPr="00EE1A77">
        <w:rPr>
          <w:rtl/>
        </w:rPr>
        <w:t>فقط حدود 2</w:t>
      </w:r>
      <w:r w:rsidRPr="00EE1A77">
        <w:t xml:space="preserve">V </w:t>
      </w:r>
      <w:r w:rsidRPr="00EE1A77">
        <w:rPr>
          <w:rtl/>
        </w:rPr>
        <w:t>افت ولتاژ داشته باشد و مقاومت، حدود 10</w:t>
      </w:r>
      <w:r w:rsidRPr="00EE1A77">
        <w:t xml:space="preserve">V </w:t>
      </w:r>
      <w:r w:rsidRPr="00EE1A77">
        <w:rPr>
          <w:rtl/>
        </w:rPr>
        <w:t>باقی‌مانده را بگیرد</w:t>
      </w:r>
      <w:r w:rsidRPr="00EE1A77">
        <w:t>.</w:t>
      </w:r>
    </w:p>
    <w:p w14:paraId="731619CE" w14:textId="33E31790" w:rsidR="00EF06BB" w:rsidRPr="00EE1A77" w:rsidRDefault="00EF06BB" w:rsidP="009A2AC0">
      <w:pPr>
        <w:ind w:left="360" w:hanging="360"/>
        <w:rPr>
          <w:rtl/>
        </w:rPr>
      </w:pPr>
      <w:r w:rsidRPr="00EE1A77">
        <w:rPr>
          <w:rFonts w:hint="cs"/>
          <w:rtl/>
        </w:rPr>
        <w:t>نکته :</w:t>
      </w:r>
    </w:p>
    <w:p w14:paraId="7C9B820B" w14:textId="1B814360" w:rsidR="00EF06BB" w:rsidRPr="00EE1A77" w:rsidRDefault="00EF06BB" w:rsidP="009A2AC0">
      <w:pPr>
        <w:ind w:left="360" w:hanging="360"/>
      </w:pPr>
      <w:r w:rsidRPr="00EE1A77">
        <w:rPr>
          <w:rtl/>
        </w:rPr>
        <w:t xml:space="preserve">مشکل اصلی این است که </w:t>
      </w:r>
      <w:r w:rsidR="0039247B">
        <w:rPr>
          <w:rFonts w:hint="cs"/>
          <w:rtl/>
        </w:rPr>
        <w:t>«</w:t>
      </w:r>
      <w:r w:rsidRPr="00EE1A77">
        <w:t xml:space="preserve">10 </w:t>
      </w:r>
      <w:r w:rsidRPr="00EE1A77">
        <w:rPr>
          <w:rtl/>
        </w:rPr>
        <w:t>ولت» را با «10 اهم» اشتباه نگیریم و بعد هم دلیل انتخاب 510</w:t>
      </w:r>
      <w:r w:rsidRPr="00EE1A77">
        <w:t xml:space="preserve">Ω </w:t>
      </w:r>
      <w:r w:rsidRPr="00EE1A77">
        <w:rPr>
          <w:rtl/>
        </w:rPr>
        <w:t>را ببینیم</w:t>
      </w:r>
      <w:r w:rsidRPr="00EE1A77">
        <w:t>.</w:t>
      </w:r>
    </w:p>
    <w:p w14:paraId="74D8DB53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بیایید از صفر و بدون پرش جلو برویم</w:t>
      </w:r>
      <w:r w:rsidRPr="00EE1A77">
        <w:t>.</w:t>
      </w:r>
    </w:p>
    <w:p w14:paraId="76D418D6" w14:textId="1632513D" w:rsidR="00EF06BB" w:rsidRPr="00EE1A77" w:rsidRDefault="00EF06BB" w:rsidP="000F377A">
      <w:pPr>
        <w:pStyle w:val="ListParagraph"/>
        <w:numPr>
          <w:ilvl w:val="1"/>
          <w:numId w:val="177"/>
        </w:numPr>
      </w:pPr>
      <w:r w:rsidRPr="00EE1A77">
        <w:rPr>
          <w:rtl/>
        </w:rPr>
        <w:t>ما چه چیزهایی داریم؟</w:t>
      </w:r>
    </w:p>
    <w:p w14:paraId="41C9CB12" w14:textId="77777777" w:rsidR="00EF06BB" w:rsidRPr="00EE1A77" w:rsidRDefault="00EF06BB" w:rsidP="009A2AC0">
      <w:pPr>
        <w:ind w:left="360" w:hanging="360"/>
        <w:rPr>
          <w:rtl/>
        </w:rPr>
      </w:pPr>
      <w:r w:rsidRPr="00EE1A77">
        <w:rPr>
          <w:rtl/>
        </w:rPr>
        <w:t>فرض کنیم</w:t>
      </w:r>
      <w:r w:rsidRPr="00EE1A77">
        <w:t>:</w:t>
      </w:r>
    </w:p>
    <w:p w14:paraId="3925B530" w14:textId="77777777" w:rsidR="00EF06BB" w:rsidRPr="00EE1A77" w:rsidRDefault="00EF06BB" w:rsidP="009A2AC0">
      <w:pPr>
        <w:bidi w:val="0"/>
        <w:ind w:left="360" w:hanging="360"/>
      </w:pPr>
    </w:p>
    <w:p w14:paraId="758038CB" w14:textId="77777777" w:rsidR="00EF06BB" w:rsidRPr="00EE1A77" w:rsidRDefault="00EF06BB" w:rsidP="009A2AC0">
      <w:pPr>
        <w:pStyle w:val="ListParagraph"/>
        <w:numPr>
          <w:ilvl w:val="0"/>
          <w:numId w:val="3"/>
        </w:numPr>
        <w:ind w:left="360"/>
      </w:pPr>
      <w:r w:rsidRPr="00EE1A77">
        <w:rPr>
          <w:rtl/>
        </w:rPr>
        <w:t>باتری</w:t>
      </w:r>
      <w:r w:rsidRPr="00EE1A77">
        <w:t>: 12V</w:t>
      </w:r>
    </w:p>
    <w:p w14:paraId="530FB9FB" w14:textId="77777777" w:rsidR="00EF06BB" w:rsidRPr="00EE1A77" w:rsidRDefault="00EF06BB" w:rsidP="009A2AC0">
      <w:pPr>
        <w:pStyle w:val="ListParagraph"/>
        <w:numPr>
          <w:ilvl w:val="0"/>
          <w:numId w:val="3"/>
        </w:numPr>
        <w:ind w:left="360"/>
      </w:pPr>
      <w:r w:rsidRPr="00EE1A77">
        <w:lastRenderedPageBreak/>
        <w:t xml:space="preserve">LED: </w:t>
      </w:r>
      <w:r w:rsidRPr="00EE1A77">
        <w:rPr>
          <w:rtl/>
        </w:rPr>
        <w:t xml:space="preserve">حدود </w:t>
      </w:r>
      <w:r w:rsidRPr="00EE1A77">
        <w:t>2V</w:t>
      </w:r>
    </w:p>
    <w:p w14:paraId="1D5EC44D" w14:textId="77777777" w:rsidR="00EF06BB" w:rsidRPr="00EE1A77" w:rsidRDefault="00EF06BB" w:rsidP="009A2AC0">
      <w:pPr>
        <w:pStyle w:val="ListParagraph"/>
        <w:numPr>
          <w:ilvl w:val="0"/>
          <w:numId w:val="3"/>
        </w:numPr>
        <w:ind w:left="360"/>
      </w:pPr>
      <w:r w:rsidRPr="00EE1A77">
        <w:rPr>
          <w:rtl/>
        </w:rPr>
        <w:t>جریان مطلوب</w:t>
      </w:r>
      <w:r w:rsidRPr="00EE1A77">
        <w:t xml:space="preserve"> LED: 20mA</w:t>
      </w:r>
    </w:p>
    <w:p w14:paraId="579D89F3" w14:textId="77777777" w:rsidR="00EF06BB" w:rsidRPr="00EE1A77" w:rsidRDefault="00EF06BB" w:rsidP="009A2AC0">
      <w:pPr>
        <w:ind w:left="360" w:hanging="360"/>
        <w:rPr>
          <w:rtl/>
        </w:rPr>
      </w:pPr>
      <w:r w:rsidRPr="00EE1A77">
        <w:rPr>
          <w:rtl/>
        </w:rPr>
        <w:t>یعنی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06BB" w:rsidRPr="00EE1A77" w14:paraId="29D2848E" w14:textId="77777777" w:rsidTr="00EF06BB">
        <w:tc>
          <w:tcPr>
            <w:tcW w:w="9350" w:type="dxa"/>
          </w:tcPr>
          <w:p w14:paraId="1977F3D9" w14:textId="1FE6F236" w:rsidR="00EF06BB" w:rsidRPr="00EE1A77" w:rsidRDefault="00EF06BB" w:rsidP="009A2AC0">
            <w:pPr>
              <w:bidi w:val="0"/>
              <w:ind w:left="360" w:hanging="360"/>
            </w:pPr>
            <w:r w:rsidRPr="00EE1A77">
              <w:t>20mA=0.02A</w:t>
            </w:r>
          </w:p>
        </w:tc>
      </w:tr>
    </w:tbl>
    <w:p w14:paraId="69459509" w14:textId="77777777" w:rsidR="00EF06BB" w:rsidRPr="00EE1A77" w:rsidRDefault="00EF06BB" w:rsidP="009A2AC0">
      <w:pPr>
        <w:bidi w:val="0"/>
        <w:ind w:left="360" w:hanging="360"/>
      </w:pPr>
    </w:p>
    <w:p w14:paraId="1CF2C96B" w14:textId="77777777" w:rsidR="00EF06BB" w:rsidRPr="00EE1A77" w:rsidRDefault="00EF06BB" w:rsidP="009A2AC0">
      <w:pPr>
        <w:ind w:left="360" w:hanging="360"/>
        <w:rPr>
          <w:rtl/>
        </w:rPr>
      </w:pPr>
      <w:r w:rsidRPr="00EE1A77">
        <w:rPr>
          <w:rtl/>
        </w:rPr>
        <w:t>مدار</w:t>
      </w:r>
      <w:r w:rsidRPr="00EE1A7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06BB" w:rsidRPr="00EE1A77" w14:paraId="137E34AD" w14:textId="77777777" w:rsidTr="00EF06BB">
        <w:tc>
          <w:tcPr>
            <w:tcW w:w="9350" w:type="dxa"/>
          </w:tcPr>
          <w:p w14:paraId="3AE06FA3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+12V</w:t>
            </w:r>
          </w:p>
          <w:p w14:paraId="4F279542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│</w:t>
            </w:r>
          </w:p>
          <w:p w14:paraId="3C95E509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│</w:t>
            </w:r>
          </w:p>
          <w:p w14:paraId="5D805EDD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▼</w:t>
            </w:r>
          </w:p>
          <w:p w14:paraId="20C420E6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[ </w:t>
            </w:r>
            <w:r w:rsidRPr="00EE1A77">
              <w:rPr>
                <w:rtl/>
              </w:rPr>
              <w:t>مقاومت</w:t>
            </w:r>
            <w:r w:rsidRPr="00EE1A77">
              <w:t xml:space="preserve"> ]</w:t>
            </w:r>
          </w:p>
          <w:p w14:paraId="1F2EDE84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│</w:t>
            </w:r>
          </w:p>
          <w:p w14:paraId="641B21F4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▼</w:t>
            </w:r>
          </w:p>
          <w:p w14:paraId="7FF269B9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|&gt;|  LED</w:t>
            </w:r>
          </w:p>
          <w:p w14:paraId="11CEE77B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│</w:t>
            </w:r>
          </w:p>
          <w:p w14:paraId="4993042B" w14:textId="77777777" w:rsidR="00EF06BB" w:rsidRPr="00EE1A77" w:rsidRDefault="00EF06BB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│</w:t>
            </w:r>
          </w:p>
          <w:p w14:paraId="25BB0A13" w14:textId="2813BF16" w:rsidR="00EF06BB" w:rsidRPr="00EE1A77" w:rsidRDefault="00EF06BB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└──────── - </w:t>
            </w:r>
            <w:r w:rsidRPr="00EE1A77">
              <w:rPr>
                <w:rtl/>
              </w:rPr>
              <w:t>باتر</w:t>
            </w:r>
            <w:r w:rsidRPr="00EE1A77">
              <w:rPr>
                <w:rFonts w:hint="cs"/>
                <w:rtl/>
              </w:rPr>
              <w:t>ی</w:t>
            </w:r>
          </w:p>
        </w:tc>
      </w:tr>
    </w:tbl>
    <w:p w14:paraId="73B2C69A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هدف ما این است که جریان</w:t>
      </w:r>
      <w:r w:rsidRPr="00EE1A77">
        <w:t xml:space="preserve"> LED </w:t>
      </w:r>
      <w:r w:rsidRPr="00EE1A77">
        <w:rPr>
          <w:rtl/>
        </w:rPr>
        <w:t xml:space="preserve">تقریباً </w:t>
      </w:r>
      <w:r w:rsidRPr="00EE1A77">
        <w:t xml:space="preserve">20mA </w:t>
      </w:r>
      <w:r w:rsidRPr="00EE1A77">
        <w:rPr>
          <w:rtl/>
        </w:rPr>
        <w:t>باشد</w:t>
      </w:r>
      <w:r w:rsidRPr="00EE1A77">
        <w:t>.</w:t>
      </w:r>
    </w:p>
    <w:p w14:paraId="5B689EDA" w14:textId="60906AE3" w:rsidR="00EF06BB" w:rsidRPr="00EE1A77" w:rsidRDefault="00EF06BB" w:rsidP="000F377A">
      <w:pPr>
        <w:pStyle w:val="ListParagraph"/>
        <w:numPr>
          <w:ilvl w:val="1"/>
          <w:numId w:val="177"/>
        </w:numPr>
      </w:pPr>
      <w:r w:rsidRPr="00EE1A77">
        <w:rPr>
          <w:rtl/>
        </w:rPr>
        <w:t>چرا گفتیم 10 ولت باید روی مقاومت بیفتد؟</w:t>
      </w:r>
    </w:p>
    <w:p w14:paraId="57A2ED5B" w14:textId="77777777" w:rsidR="00EF06BB" w:rsidRPr="00EE1A77" w:rsidRDefault="00EF06BB" w:rsidP="009A2AC0">
      <w:pPr>
        <w:ind w:left="360" w:hanging="360"/>
        <w:rPr>
          <w:rtl/>
        </w:rPr>
      </w:pPr>
      <w:r w:rsidRPr="00EE1A77">
        <w:rPr>
          <w:rtl/>
        </w:rPr>
        <w:t>باتری به ما</w:t>
      </w:r>
      <w:r w:rsidRPr="00EE1A77">
        <w:t>:</w:t>
      </w:r>
    </w:p>
    <w:p w14:paraId="4F828E8D" w14:textId="2D917D8E" w:rsidR="00EF06BB" w:rsidRPr="00EE1A77" w:rsidRDefault="00EF06BB" w:rsidP="009A2AC0">
      <w:pPr>
        <w:ind w:left="360" w:hanging="360"/>
      </w:pPr>
      <w:r w:rsidRPr="00EE1A77">
        <w:t>12V</w:t>
      </w:r>
      <w:r w:rsidRPr="00EE1A77">
        <w:br/>
      </w:r>
      <w:r w:rsidRPr="00EE1A77">
        <w:rPr>
          <w:rtl/>
        </w:rPr>
        <w:t>می‌دهد</w:t>
      </w:r>
      <w:r w:rsidRPr="00EE1A77">
        <w:t>.</w:t>
      </w:r>
    </w:p>
    <w:p w14:paraId="5EA3910F" w14:textId="77777777" w:rsidR="00EF06BB" w:rsidRPr="00EE1A77" w:rsidRDefault="00EF06BB" w:rsidP="009A2AC0">
      <w:pPr>
        <w:ind w:left="360" w:hanging="360"/>
      </w:pPr>
      <w:r w:rsidRPr="00EE1A77">
        <w:t xml:space="preserve">LED </w:t>
      </w:r>
      <w:r w:rsidRPr="00EE1A77">
        <w:rPr>
          <w:rtl/>
        </w:rPr>
        <w:t>برای کارکرد خودش تقریباً</w:t>
      </w:r>
      <w:r w:rsidRPr="00EE1A77">
        <w:t>:</w:t>
      </w:r>
    </w:p>
    <w:p w14:paraId="714A426F" w14:textId="2F04727F" w:rsidR="00EF06BB" w:rsidRPr="00EE1A77" w:rsidRDefault="00EF06BB" w:rsidP="009A2AC0">
      <w:pPr>
        <w:ind w:left="360" w:hanging="360"/>
      </w:pPr>
      <w:r w:rsidRPr="00EE1A77">
        <w:t>2V</w:t>
      </w:r>
      <w:r w:rsidRPr="00EE1A77">
        <w:br/>
      </w:r>
      <w:r w:rsidRPr="00EE1A77">
        <w:rPr>
          <w:rtl/>
        </w:rPr>
        <w:t>افت ولتاژ دارد</w:t>
      </w:r>
      <w:r w:rsidRPr="00EE1A77">
        <w:t>.</w:t>
      </w:r>
    </w:p>
    <w:p w14:paraId="48E390EA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پس از 12 ولت باتری، 2 ولت روی</w:t>
      </w:r>
      <w:r w:rsidRPr="00EE1A77">
        <w:t xml:space="preserve"> LED </w:t>
      </w:r>
      <w:r w:rsidRPr="00EE1A77">
        <w:rPr>
          <w:rtl/>
        </w:rPr>
        <w:t>مصرف می‌شود</w:t>
      </w:r>
      <w:r w:rsidRPr="00EE1A77">
        <w:t>.</w:t>
      </w:r>
    </w:p>
    <w:p w14:paraId="5D3B2CC2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بنابراین باقی می‌ماند</w:t>
      </w:r>
      <w:r w:rsidRPr="00EE1A77">
        <w:t>:</w:t>
      </w:r>
    </w:p>
    <w:p w14:paraId="6CF932CE" w14:textId="39E1B904" w:rsidR="00EF06BB" w:rsidRPr="00EE1A77" w:rsidRDefault="00EF06BB" w:rsidP="00514533">
      <w:pPr>
        <w:bidi w:val="0"/>
        <w:ind w:left="360" w:hanging="360"/>
      </w:pPr>
      <w:r w:rsidRPr="00EE1A77">
        <w:t>12-2=10V</w:t>
      </w:r>
      <w:r w:rsidRPr="00EE1A77">
        <w:br/>
      </w:r>
      <w:r w:rsidRPr="00EE1A77">
        <w:rPr>
          <w:rtl/>
        </w:rPr>
        <w:t>پس</w:t>
      </w:r>
      <w:r w:rsidRPr="00EE1A77">
        <w:t>:</w:t>
      </w:r>
    </w:p>
    <w:p w14:paraId="2F1F03B8" w14:textId="388AA0EA" w:rsidR="00EF06BB" w:rsidRPr="00EE1A77" w:rsidRDefault="00EF06BB" w:rsidP="009C644B">
      <w:pPr>
        <w:bidi w:val="0"/>
        <w:ind w:left="360" w:hanging="360"/>
      </w:pPr>
      <w:r w:rsidRPr="00EE1A77">
        <w:lastRenderedPageBreak/>
        <w:t>V*R=10V</w:t>
      </w:r>
    </w:p>
    <w:p w14:paraId="53DE7F7C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یعنی مقاومت باید باعث افت حدود 10 ولت شود</w:t>
      </w:r>
      <w:r w:rsidRPr="00EE1A77">
        <w:t>.</w:t>
      </w:r>
    </w:p>
    <w:p w14:paraId="19CDA97E" w14:textId="77777777" w:rsidR="00EF06BB" w:rsidRPr="00EE1A77" w:rsidRDefault="00EF06BB" w:rsidP="009A2AC0">
      <w:pPr>
        <w:ind w:left="360" w:hanging="360"/>
      </w:pPr>
      <w:r w:rsidRPr="00EE1A77">
        <w:rPr>
          <w:rFonts w:ascii="Segoe UI Emoji" w:hAnsi="Segoe UI Emoji" w:cs="Segoe UI Emoji"/>
        </w:rPr>
        <w:t>⚠️</w:t>
      </w:r>
      <w:r w:rsidRPr="00EE1A77">
        <w:t xml:space="preserve"> </w:t>
      </w:r>
      <w:r w:rsidRPr="00EE1A77">
        <w:rPr>
          <w:rtl/>
        </w:rPr>
        <w:t>دقت کن</w:t>
      </w:r>
      <w:r w:rsidRPr="00EE1A77">
        <w:t>:</w:t>
      </w:r>
    </w:p>
    <w:p w14:paraId="01EBFA67" w14:textId="379338DD" w:rsidR="00EF06BB" w:rsidRPr="00EE1A77" w:rsidRDefault="00EF06BB" w:rsidP="009A2AC0">
      <w:pPr>
        <w:ind w:left="360" w:hanging="360"/>
      </w:pPr>
      <w:r w:rsidRPr="00EE1A77">
        <w:rPr>
          <w:rtl/>
        </w:rPr>
        <w:t>ما نمی‌گوییم «یک مقاومت 10 ولتی می‌خواهیم</w:t>
      </w:r>
      <w:r w:rsidRPr="00EE1A77">
        <w:rPr>
          <w:rFonts w:hint="cs"/>
          <w:rtl/>
        </w:rPr>
        <w:t>»</w:t>
      </w:r>
      <w:r w:rsidRPr="00EE1A77">
        <w:t>.</w:t>
      </w:r>
    </w:p>
    <w:p w14:paraId="54F1FAAA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می‌گوییم</w:t>
      </w:r>
      <w:r w:rsidRPr="00EE1A77">
        <w:t>:</w:t>
      </w:r>
    </w:p>
    <w:p w14:paraId="622A1CE8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افت ولتاژ مورد نیاز روی مقاومت = 10</w:t>
      </w:r>
      <w:r w:rsidRPr="00EE1A77">
        <w:t>V</w:t>
      </w:r>
    </w:p>
    <w:p w14:paraId="04A3D643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مقدار مقاومت هنوز مشخص نشده است</w:t>
      </w:r>
      <w:r w:rsidRPr="00EE1A77">
        <w:t>.</w:t>
      </w:r>
    </w:p>
    <w:p w14:paraId="17572481" w14:textId="0AFB013A" w:rsidR="00EF06BB" w:rsidRPr="00EE1A77" w:rsidRDefault="00EF06BB" w:rsidP="000F377A">
      <w:pPr>
        <w:pStyle w:val="ListParagraph"/>
        <w:numPr>
          <w:ilvl w:val="1"/>
          <w:numId w:val="177"/>
        </w:numPr>
      </w:pPr>
      <w:r w:rsidRPr="00EE1A77">
        <w:rPr>
          <w:rtl/>
        </w:rPr>
        <w:t>حالا مقدار مقاومت را پیدا می‌کنیم</w:t>
      </w:r>
    </w:p>
    <w:p w14:paraId="0520270F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قانون اهم</w:t>
      </w:r>
      <w:r w:rsidRPr="00EE1A77">
        <w:t>:</w:t>
      </w:r>
    </w:p>
    <w:p w14:paraId="02352E8D" w14:textId="45167E7B" w:rsidR="00EF06BB" w:rsidRPr="00EE1A77" w:rsidRDefault="00EF06BB" w:rsidP="009A2AC0">
      <w:pPr>
        <w:ind w:left="360" w:hanging="360"/>
      </w:pPr>
      <w:r w:rsidRPr="00EE1A77">
        <w:t>V=I* R</w:t>
      </w:r>
      <w:r w:rsidRPr="00EE1A77">
        <w:br/>
      </w:r>
      <w:r w:rsidRPr="00EE1A77">
        <w:rPr>
          <w:rtl/>
        </w:rPr>
        <w:t>ما می‌خواهیم</w:t>
      </w:r>
      <w:r w:rsidRPr="00EE1A77">
        <w:t xml:space="preserve"> (R) </w:t>
      </w:r>
      <w:r w:rsidRPr="00EE1A77">
        <w:rPr>
          <w:rtl/>
        </w:rPr>
        <w:t>را پیدا کنیم، بنابراین</w:t>
      </w:r>
      <w:r w:rsidRPr="00EE1A77">
        <w:t>:</w:t>
      </w:r>
    </w:p>
    <w:p w14:paraId="4D2AC07E" w14:textId="20EB3FF4" w:rsidR="00EF06BB" w:rsidRPr="00EE1A77" w:rsidRDefault="00EF06BB" w:rsidP="009A2AC0">
      <w:pPr>
        <w:ind w:left="360" w:hanging="360"/>
      </w:pPr>
      <w:r w:rsidRPr="00EE1A77">
        <w:t>R= V/I</w:t>
      </w:r>
      <w:r w:rsidRPr="00EE1A77">
        <w:br/>
      </w:r>
      <w:r w:rsidRPr="00EE1A77">
        <w:rPr>
          <w:rtl/>
        </w:rPr>
        <w:t>ما برای مقاومت داریم</w:t>
      </w:r>
      <w:r w:rsidRPr="00EE1A77">
        <w:t>:</w:t>
      </w:r>
    </w:p>
    <w:p w14:paraId="14394B21" w14:textId="5604CDD2" w:rsidR="00EF06BB" w:rsidRPr="00EE1A77" w:rsidRDefault="00EF06BB" w:rsidP="009A2AC0">
      <w:pPr>
        <w:ind w:left="360" w:hanging="360"/>
      </w:pPr>
      <w:r w:rsidRPr="00EE1A77">
        <w:t>V</w:t>
      </w:r>
      <w:r w:rsidRPr="00EE1A77">
        <w:rPr>
          <w:vertAlign w:val="subscript"/>
        </w:rPr>
        <w:t>R</w:t>
      </w:r>
      <w:r w:rsidRPr="00EE1A77">
        <w:t>=10V</w:t>
      </w:r>
      <w:r w:rsidRPr="00EE1A77">
        <w:br/>
      </w:r>
      <w:r w:rsidRPr="00EE1A77">
        <w:rPr>
          <w:rtl/>
        </w:rPr>
        <w:t>و جریان مطلوب</w:t>
      </w:r>
      <w:r w:rsidRPr="00EE1A77">
        <w:t>:</w:t>
      </w:r>
    </w:p>
    <w:p w14:paraId="35754B90" w14:textId="77777777" w:rsidR="005B32BE" w:rsidRDefault="00EF06BB" w:rsidP="005B32BE">
      <w:pPr>
        <w:bidi w:val="0"/>
        <w:ind w:left="360" w:hanging="360"/>
        <w:rPr>
          <w:rtl/>
        </w:rPr>
      </w:pPr>
      <w:r w:rsidRPr="00EE1A77">
        <w:t>I=0.02A</w:t>
      </w:r>
    </w:p>
    <w:p w14:paraId="32D06A5A" w14:textId="6FE094B9" w:rsidR="00EF06BB" w:rsidRPr="00EE1A77" w:rsidRDefault="00EF06BB" w:rsidP="005B32BE">
      <w:pPr>
        <w:ind w:left="360" w:hanging="360"/>
      </w:pPr>
      <w:r w:rsidRPr="00EE1A77">
        <w:rPr>
          <w:rtl/>
        </w:rPr>
        <w:t>بنابراین</w:t>
      </w:r>
      <w:r w:rsidRPr="00EE1A77">
        <w:t>:</w:t>
      </w:r>
    </w:p>
    <w:p w14:paraId="12807324" w14:textId="77777777" w:rsidR="005B32BE" w:rsidRDefault="00EF06BB" w:rsidP="005B32BE">
      <w:pPr>
        <w:bidi w:val="0"/>
        <w:ind w:left="360" w:hanging="360"/>
        <w:rPr>
          <w:rtl/>
        </w:rPr>
      </w:pPr>
      <w:r w:rsidRPr="00EE1A77">
        <w:t>R=10/0.02</w:t>
      </w:r>
    </w:p>
    <w:p w14:paraId="7249EEB3" w14:textId="77777777" w:rsidR="005B32BE" w:rsidRDefault="00EF06BB" w:rsidP="005B32BE">
      <w:pPr>
        <w:bidi w:val="0"/>
        <w:ind w:left="360" w:hanging="360"/>
        <w:rPr>
          <w:rtl/>
        </w:rPr>
      </w:pPr>
      <w:r w:rsidRPr="00EE1A77">
        <w:t>R=500</w:t>
      </w:r>
      <w:r w:rsidR="0090091E" w:rsidRPr="00EE1A77">
        <w:sym w:font="Symbol" w:char="F057"/>
      </w:r>
      <w:r w:rsidRPr="00EE1A77">
        <w:t xml:space="preserve"> </w:t>
      </w:r>
    </w:p>
    <w:p w14:paraId="58C637DD" w14:textId="195735AD" w:rsidR="00EF06BB" w:rsidRPr="00EE1A77" w:rsidRDefault="00EF06BB" w:rsidP="005B32BE">
      <w:pPr>
        <w:ind w:left="360" w:hanging="360"/>
      </w:pPr>
      <w:r w:rsidRPr="00EE1A77">
        <w:rPr>
          <w:rtl/>
        </w:rPr>
        <w:t>پس مقاومت محاسباتی ما 500</w:t>
      </w:r>
      <w:r w:rsidRPr="00EE1A77">
        <w:t xml:space="preserve">Ω </w:t>
      </w:r>
      <w:r w:rsidRPr="00EE1A77">
        <w:rPr>
          <w:rtl/>
        </w:rPr>
        <w:t>است</w:t>
      </w:r>
      <w:r w:rsidRPr="00EE1A77">
        <w:t>.</w:t>
      </w:r>
    </w:p>
    <w:p w14:paraId="4759FB1B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تا اینجا کاملاً ریاضی است</w:t>
      </w:r>
      <w:r w:rsidRPr="00EE1A77">
        <w:t>.</w:t>
      </w:r>
    </w:p>
    <w:p w14:paraId="291CAE6C" w14:textId="3CE2D0E9" w:rsidR="00EF06BB" w:rsidRPr="00EE1A77" w:rsidRDefault="00EF06BB" w:rsidP="004669C4">
      <w:pPr>
        <w:pStyle w:val="ListParagraph"/>
        <w:numPr>
          <w:ilvl w:val="1"/>
          <w:numId w:val="177"/>
        </w:numPr>
      </w:pPr>
      <w:r w:rsidRPr="00EE1A77">
        <w:rPr>
          <w:rtl/>
        </w:rPr>
        <w:t>حالا سؤال تو: چرا 510</w:t>
      </w:r>
      <w:r w:rsidRPr="00EE1A77">
        <w:t>Ω</w:t>
      </w:r>
      <w:r w:rsidRPr="00EE1A77">
        <w:rPr>
          <w:rtl/>
        </w:rPr>
        <w:t>؟</w:t>
      </w:r>
    </w:p>
    <w:p w14:paraId="4C5C23E0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این قسمت مهم است</w:t>
      </w:r>
      <w:r w:rsidRPr="00EE1A77">
        <w:t>.</w:t>
      </w:r>
    </w:p>
    <w:p w14:paraId="05D91C86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lastRenderedPageBreak/>
        <w:t>ما گفتیم</w:t>
      </w:r>
      <w:r w:rsidRPr="00EE1A77">
        <w:t>:</w:t>
      </w:r>
    </w:p>
    <w:p w14:paraId="18B4955F" w14:textId="4128F3F5" w:rsidR="00EF06BB" w:rsidRPr="00EE1A77" w:rsidRDefault="00EF06BB" w:rsidP="009A2AC0">
      <w:pPr>
        <w:ind w:left="360" w:hanging="360"/>
      </w:pPr>
      <w:r w:rsidRPr="00EE1A77">
        <w:t>R=500</w:t>
      </w:r>
      <w:r w:rsidR="0090091E" w:rsidRPr="00EE1A77">
        <w:sym w:font="Symbol" w:char="F057"/>
      </w:r>
      <w:r w:rsidR="0090091E" w:rsidRPr="00EE1A77">
        <w:t xml:space="preserve"> </w:t>
      </w:r>
      <w:r w:rsidRPr="00EE1A77">
        <w:br/>
      </w:r>
      <w:r w:rsidRPr="00EE1A77">
        <w:rPr>
          <w:rtl/>
        </w:rPr>
        <w:t>اما در بازار مقاومت‌ها، همه‌ی مقدارهای ممکن وجود ندارند</w:t>
      </w:r>
      <w:r w:rsidRPr="00EE1A77">
        <w:t>.</w:t>
      </w:r>
    </w:p>
    <w:p w14:paraId="62D30F56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مثلاً ممکن است مقاومت‌های استانداردی مثل این داشته باشیم</w:t>
      </w:r>
      <w:r w:rsidRPr="00EE1A77">
        <w:t>:</w:t>
      </w:r>
    </w:p>
    <w:p w14:paraId="56004E6D" w14:textId="77777777" w:rsidR="00EF06BB" w:rsidRPr="00EE1A77" w:rsidRDefault="00EF06BB" w:rsidP="009A2AC0">
      <w:pPr>
        <w:ind w:left="360" w:hanging="360"/>
      </w:pPr>
      <w:r w:rsidRPr="00EE1A77">
        <w:t>470Ω</w:t>
      </w:r>
    </w:p>
    <w:p w14:paraId="64CD92EC" w14:textId="77777777" w:rsidR="00EF06BB" w:rsidRPr="00EE1A77" w:rsidRDefault="00EF06BB" w:rsidP="009A2AC0">
      <w:pPr>
        <w:ind w:left="360" w:hanging="360"/>
      </w:pPr>
      <w:r w:rsidRPr="00EE1A77">
        <w:t>510Ω</w:t>
      </w:r>
    </w:p>
    <w:p w14:paraId="3D8A5415" w14:textId="77777777" w:rsidR="00EF06BB" w:rsidRPr="00EE1A77" w:rsidRDefault="00EF06BB" w:rsidP="009A2AC0">
      <w:pPr>
        <w:ind w:left="360" w:hanging="360"/>
      </w:pPr>
      <w:r w:rsidRPr="00EE1A77">
        <w:t>560Ω</w:t>
      </w:r>
    </w:p>
    <w:p w14:paraId="7EC87621" w14:textId="77777777" w:rsidR="00EF06BB" w:rsidRPr="00EE1A77" w:rsidRDefault="00EF06BB" w:rsidP="009A2AC0">
      <w:pPr>
        <w:ind w:left="360" w:hanging="360"/>
      </w:pPr>
      <w:r w:rsidRPr="00EE1A77">
        <w:t>680Ω</w:t>
      </w:r>
    </w:p>
    <w:p w14:paraId="6B68BB49" w14:textId="77777777" w:rsidR="00EF06BB" w:rsidRPr="00EE1A77" w:rsidRDefault="00EF06BB" w:rsidP="009A2AC0">
      <w:pPr>
        <w:ind w:left="360" w:hanging="360"/>
      </w:pPr>
      <w:r w:rsidRPr="00EE1A77">
        <w:t>1kΩ</w:t>
      </w:r>
    </w:p>
    <w:p w14:paraId="2BE5BD8E" w14:textId="77777777" w:rsidR="00EF06BB" w:rsidRPr="00EE1A77" w:rsidRDefault="00EF06BB" w:rsidP="009A2AC0">
      <w:pPr>
        <w:ind w:left="360" w:hanging="360"/>
      </w:pPr>
      <w:r w:rsidRPr="00EE1A77">
        <w:t>...</w:t>
      </w:r>
    </w:p>
    <w:p w14:paraId="27A5C8EE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 xml:space="preserve">بنابراین اگر </w:t>
      </w:r>
      <w:r w:rsidRPr="00EE1A77">
        <w:t xml:space="preserve">500Ω </w:t>
      </w:r>
      <w:r w:rsidRPr="00EE1A77">
        <w:rPr>
          <w:rtl/>
        </w:rPr>
        <w:t>دقیقاً در دسترس نباشد، یک مقدار استاندارد نزدیک انتخاب می‌کنیم</w:t>
      </w:r>
      <w:r w:rsidRPr="00EE1A77">
        <w:t>.</w:t>
      </w:r>
    </w:p>
    <w:p w14:paraId="1E1A0BDC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یکی از مقادیر استاندارد نزدیک</w:t>
      </w:r>
      <w:r w:rsidRPr="00EE1A77">
        <w:t>:</w:t>
      </w:r>
    </w:p>
    <w:p w14:paraId="547013AC" w14:textId="0034B1A7" w:rsidR="00EF06BB" w:rsidRPr="00EE1A77" w:rsidRDefault="00EF06BB" w:rsidP="009A2AC0">
      <w:pPr>
        <w:ind w:left="360" w:hanging="360"/>
      </w:pPr>
      <w:r w:rsidRPr="00EE1A77">
        <w:t>510</w:t>
      </w:r>
      <w:r w:rsidR="0090091E" w:rsidRPr="00EE1A77">
        <w:sym w:font="Symbol" w:char="F057"/>
      </w:r>
      <w:r w:rsidRPr="00EE1A77">
        <w:br/>
      </w:r>
      <w:r w:rsidRPr="00EE1A77">
        <w:rPr>
          <w:rtl/>
        </w:rPr>
        <w:t>است</w:t>
      </w:r>
      <w:r w:rsidRPr="00EE1A77">
        <w:t>.</w:t>
      </w:r>
    </w:p>
    <w:p w14:paraId="6AAF994E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بنابراین</w:t>
      </w:r>
      <w:r w:rsidRPr="00EE1A77">
        <w:t>:</w:t>
      </w:r>
    </w:p>
    <w:p w14:paraId="287E59CD" w14:textId="72F37CDF" w:rsidR="00EF06BB" w:rsidRPr="00EE1A77" w:rsidRDefault="00EF06BB" w:rsidP="009A2AC0">
      <w:pPr>
        <w:ind w:left="360" w:hanging="360"/>
      </w:pPr>
      <w:r w:rsidRPr="00EE1A77">
        <w:t>500</w:t>
      </w:r>
      <w:r w:rsidR="0090091E" w:rsidRPr="00EE1A77">
        <w:sym w:font="Symbol" w:char="F057"/>
      </w:r>
      <w:r w:rsidR="0090091E" w:rsidRPr="00EE1A77">
        <w:sym w:font="Wingdings 3" w:char="F022"/>
      </w:r>
      <w:r w:rsidRPr="00EE1A77">
        <w:t xml:space="preserve"> 510</w:t>
      </w:r>
      <w:r w:rsidR="0090091E" w:rsidRPr="00EE1A77">
        <w:sym w:font="Symbol" w:char="F057"/>
      </w:r>
      <w:r w:rsidRPr="00EE1A77">
        <w:br/>
      </w:r>
      <w:r w:rsidRPr="00EE1A77">
        <w:rPr>
          <w:rtl/>
        </w:rPr>
        <w:t xml:space="preserve">این </w:t>
      </w:r>
      <w:r w:rsidRPr="00EE1A77">
        <w:t xml:space="preserve">10Ω </w:t>
      </w:r>
      <w:r w:rsidRPr="00EE1A77">
        <w:rPr>
          <w:rtl/>
        </w:rPr>
        <w:t>از محاسبه‌ی الکتریکی نیامده است</w:t>
      </w:r>
      <w:r w:rsidRPr="00EE1A77">
        <w:t>.</w:t>
      </w:r>
    </w:p>
    <w:p w14:paraId="1247E8F7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بلکه به خاطر مقدار استاندارد موجود مقاومت‌ها است</w:t>
      </w:r>
      <w:r w:rsidRPr="00EE1A77">
        <w:t>.</w:t>
      </w:r>
    </w:p>
    <w:p w14:paraId="64CC5447" w14:textId="41DB7A47" w:rsidR="00EF06BB" w:rsidRPr="00EE1A77" w:rsidRDefault="00EF06BB" w:rsidP="004669C4">
      <w:pPr>
        <w:pStyle w:val="ListParagraph"/>
        <w:numPr>
          <w:ilvl w:val="1"/>
          <w:numId w:val="177"/>
        </w:numPr>
      </w:pPr>
      <w:r w:rsidRPr="00EE1A77">
        <w:rPr>
          <w:rtl/>
        </w:rPr>
        <w:t>اما با 510</w:t>
      </w:r>
      <w:r w:rsidRPr="00EE1A77">
        <w:t xml:space="preserve">Ω </w:t>
      </w:r>
      <w:r w:rsidRPr="00EE1A77">
        <w:rPr>
          <w:rtl/>
        </w:rPr>
        <w:t>چه اتفاقی می‌افتد؟</w:t>
      </w:r>
    </w:p>
    <w:p w14:paraId="0DCA24B4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حالا دیگر محاسبه کنیم ببینیم جریان واقعی تقریباً چقدر می‌شود</w:t>
      </w:r>
      <w:r w:rsidRPr="00EE1A77">
        <w:t>.</w:t>
      </w:r>
    </w:p>
    <w:p w14:paraId="1EEEB900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باتری</w:t>
      </w:r>
      <w:r w:rsidRPr="00EE1A77">
        <w:t>:</w:t>
      </w:r>
    </w:p>
    <w:p w14:paraId="646E72A8" w14:textId="3331D851" w:rsidR="00EF06BB" w:rsidRPr="00EE1A77" w:rsidRDefault="00EF06BB" w:rsidP="009A2AC0">
      <w:pPr>
        <w:ind w:left="360" w:hanging="360"/>
      </w:pPr>
      <w:r w:rsidRPr="00EE1A77">
        <w:t>12V</w:t>
      </w:r>
      <w:r w:rsidRPr="00EE1A77">
        <w:br/>
        <w:t>LED:</w:t>
      </w:r>
    </w:p>
    <w:p w14:paraId="13A0C033" w14:textId="61481A7F" w:rsidR="00EF06BB" w:rsidRPr="00EE1A77" w:rsidRDefault="00EF06BB" w:rsidP="009A2AC0">
      <w:pPr>
        <w:ind w:left="360" w:hanging="360"/>
      </w:pPr>
      <w:r w:rsidRPr="00EE1A77">
        <w:t>2V</w:t>
      </w:r>
      <w:r w:rsidRPr="00EE1A77">
        <w:br/>
      </w:r>
      <w:r w:rsidRPr="00EE1A77">
        <w:rPr>
          <w:rtl/>
        </w:rPr>
        <w:t>بنابراین مقاومت تقریباً</w:t>
      </w:r>
      <w:r w:rsidRPr="00EE1A77">
        <w:t>:</w:t>
      </w:r>
    </w:p>
    <w:p w14:paraId="4DB12D73" w14:textId="14F68098" w:rsidR="00EF06BB" w:rsidRPr="00EE1A77" w:rsidRDefault="00EF06BB" w:rsidP="009A2AC0">
      <w:pPr>
        <w:ind w:left="360" w:hanging="360"/>
      </w:pPr>
      <w:r w:rsidRPr="00EE1A77">
        <w:lastRenderedPageBreak/>
        <w:t>10V</w:t>
      </w:r>
      <w:r w:rsidRPr="00EE1A77">
        <w:br/>
      </w:r>
      <w:r w:rsidRPr="00EE1A77">
        <w:rPr>
          <w:rtl/>
        </w:rPr>
        <w:t>افت خواهد داشت</w:t>
      </w:r>
      <w:r w:rsidRPr="00EE1A77">
        <w:t>.</w:t>
      </w:r>
    </w:p>
    <w:p w14:paraId="21296879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مقاومت</w:t>
      </w:r>
      <w:r w:rsidRPr="00EE1A77">
        <w:t>:</w:t>
      </w:r>
    </w:p>
    <w:p w14:paraId="4C99BFAD" w14:textId="260AF365" w:rsidR="00EF06BB" w:rsidRPr="00EE1A77" w:rsidRDefault="00EF06BB" w:rsidP="009A2AC0">
      <w:pPr>
        <w:ind w:left="360" w:hanging="360"/>
      </w:pPr>
      <w:r w:rsidRPr="00EE1A77">
        <w:t>510</w:t>
      </w:r>
      <w:r w:rsidR="0090091E" w:rsidRPr="00EE1A77">
        <w:sym w:font="Symbol" w:char="F057"/>
      </w:r>
    </w:p>
    <w:p w14:paraId="415B21E5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قانون اهم</w:t>
      </w:r>
      <w:r w:rsidRPr="00EE1A77">
        <w:t>:</w:t>
      </w:r>
    </w:p>
    <w:p w14:paraId="31E4336F" w14:textId="17BE311D" w:rsidR="00EF06BB" w:rsidRPr="00EE1A77" w:rsidRDefault="00EF06BB" w:rsidP="009A2AC0">
      <w:pPr>
        <w:ind w:left="360" w:hanging="360"/>
      </w:pPr>
      <w:r w:rsidRPr="00EE1A77">
        <w:t>I=</w:t>
      </w:r>
      <w:r w:rsidR="0090091E" w:rsidRPr="00EE1A77">
        <w:t xml:space="preserve"> </w:t>
      </w:r>
      <w:r w:rsidRPr="00EE1A77">
        <w:t>V</w:t>
      </w:r>
      <w:r w:rsidR="0090091E" w:rsidRPr="00EE1A77">
        <w:t>/</w:t>
      </w:r>
      <w:r w:rsidRPr="00EE1A77">
        <w:t>R</w:t>
      </w:r>
      <w:r w:rsidRPr="00EE1A77">
        <w:br/>
      </w:r>
      <w:r w:rsidRPr="00EE1A77">
        <w:rPr>
          <w:rtl/>
        </w:rPr>
        <w:t>پس</w:t>
      </w:r>
      <w:r w:rsidRPr="00EE1A77">
        <w:t>:</w:t>
      </w:r>
    </w:p>
    <w:p w14:paraId="6D739EAB" w14:textId="7793CBBD" w:rsidR="00EF06BB" w:rsidRPr="00EE1A77" w:rsidRDefault="00EF06BB" w:rsidP="009A2AC0">
      <w:pPr>
        <w:ind w:left="360" w:hanging="360"/>
      </w:pPr>
      <w:r w:rsidRPr="00EE1A77">
        <w:t>I=10</w:t>
      </w:r>
      <w:r w:rsidR="0090091E" w:rsidRPr="00EE1A77">
        <w:t>/</w:t>
      </w:r>
      <w:r w:rsidRPr="00EE1A77">
        <w:t>510</w:t>
      </w:r>
      <w:r w:rsidRPr="00EE1A77">
        <w:br/>
        <w:t>I</w:t>
      </w:r>
      <w:r w:rsidR="0090091E" w:rsidRPr="00EE1A77">
        <w:rPr>
          <w:rFonts w:cs="Times New Roman"/>
        </w:rPr>
        <w:t>≈</w:t>
      </w:r>
      <w:r w:rsidRPr="00EE1A77">
        <w:t>.0196A</w:t>
      </w:r>
      <w:r w:rsidRPr="00EE1A77">
        <w:br/>
      </w:r>
      <w:r w:rsidRPr="00EE1A77">
        <w:rPr>
          <w:rtl/>
        </w:rPr>
        <w:t>یا</w:t>
      </w:r>
      <w:r w:rsidRPr="00EE1A77">
        <w:t>:</w:t>
      </w:r>
    </w:p>
    <w:p w14:paraId="61E9A8EA" w14:textId="5D49E037" w:rsidR="00EF06BB" w:rsidRPr="00EE1A77" w:rsidRDefault="00EF06BB" w:rsidP="009A2AC0">
      <w:pPr>
        <w:ind w:left="360" w:hanging="360"/>
      </w:pPr>
      <w:r w:rsidRPr="00EE1A77">
        <w:t>I</w:t>
      </w:r>
      <w:r w:rsidR="0090091E" w:rsidRPr="00EE1A77">
        <w:rPr>
          <w:rFonts w:cs="Times New Roman"/>
        </w:rPr>
        <w:t>≈</w:t>
      </w:r>
      <w:r w:rsidRPr="00EE1A77">
        <w:t>19.6mA</w:t>
      </w:r>
      <w:r w:rsidRPr="00EE1A77">
        <w:br/>
      </w:r>
      <w:r w:rsidRPr="00EE1A77">
        <w:rPr>
          <w:rtl/>
        </w:rPr>
        <w:t>یعنی به جای 20</w:t>
      </w:r>
      <w:r w:rsidRPr="00EE1A77">
        <w:t>mA</w:t>
      </w:r>
      <w:r w:rsidRPr="00EE1A77">
        <w:rPr>
          <w:rtl/>
        </w:rPr>
        <w:t xml:space="preserve">، تقریباً </w:t>
      </w:r>
      <w:r w:rsidRPr="00EE1A77">
        <w:t xml:space="preserve">19.6mA </w:t>
      </w:r>
      <w:r w:rsidRPr="00EE1A77">
        <w:rPr>
          <w:rtl/>
        </w:rPr>
        <w:t>داریم</w:t>
      </w:r>
      <w:r w:rsidRPr="00EE1A77">
        <w:t>.</w:t>
      </w:r>
    </w:p>
    <w:p w14:paraId="5C020102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این اختلاف بسیار کوچک است</w:t>
      </w:r>
      <w:r w:rsidRPr="00EE1A77">
        <w:t>.</w:t>
      </w:r>
    </w:p>
    <w:p w14:paraId="5A899B96" w14:textId="0E65817A" w:rsidR="00EF06BB" w:rsidRPr="00EE1A77" w:rsidRDefault="00EF06BB" w:rsidP="004669C4">
      <w:pPr>
        <w:pStyle w:val="ListParagraph"/>
        <w:numPr>
          <w:ilvl w:val="1"/>
          <w:numId w:val="177"/>
        </w:numPr>
      </w:pPr>
      <w:r w:rsidRPr="00EE1A77">
        <w:rPr>
          <w:rtl/>
        </w:rPr>
        <w:t>پس آن 10</w:t>
      </w:r>
      <w:r w:rsidRPr="00EE1A77">
        <w:t xml:space="preserve">Ω </w:t>
      </w:r>
      <w:r w:rsidRPr="00EE1A77">
        <w:rPr>
          <w:rtl/>
        </w:rPr>
        <w:t>چه کاری انجام می‌دهد؟</w:t>
      </w:r>
    </w:p>
    <w:p w14:paraId="6C22B829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هیچ «10 اهم اضافی» خاصی به مدار اضافه نکرده‌ایم</w:t>
      </w:r>
      <w:r w:rsidRPr="00EE1A77">
        <w:t>.</w:t>
      </w:r>
    </w:p>
    <w:p w14:paraId="0AFFE19A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فقط</w:t>
      </w:r>
      <w:r w:rsidRPr="00EE1A77">
        <w:t>:</w:t>
      </w:r>
    </w:p>
    <w:p w14:paraId="157E8938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مقدار محاسبه‌شده</w:t>
      </w:r>
      <w:r w:rsidRPr="00EE1A77">
        <w:t>:</w:t>
      </w:r>
    </w:p>
    <w:p w14:paraId="181CBAAD" w14:textId="74930041" w:rsidR="00EF06BB" w:rsidRPr="00EE1A77" w:rsidRDefault="00EF06BB" w:rsidP="009A2AC0">
      <w:pPr>
        <w:ind w:left="360" w:hanging="360"/>
      </w:pPr>
      <w:r w:rsidRPr="00EE1A77">
        <w:t>500</w:t>
      </w:r>
      <w:r w:rsidR="0090091E" w:rsidRPr="00EE1A77">
        <w:sym w:font="Symbol" w:char="F057"/>
      </w:r>
      <w:r w:rsidR="0090091E" w:rsidRPr="00EE1A77">
        <w:t xml:space="preserve"> </w:t>
      </w:r>
      <w:r w:rsidRPr="00EE1A77">
        <w:br/>
      </w:r>
      <w:r w:rsidRPr="00EE1A77">
        <w:rPr>
          <w:rtl/>
        </w:rPr>
        <w:t>مقدار استاندارد نزدیک</w:t>
      </w:r>
      <w:r w:rsidRPr="00EE1A77">
        <w:t>:</w:t>
      </w:r>
    </w:p>
    <w:p w14:paraId="1F9BB67D" w14:textId="2CD25C49" w:rsidR="00EF06BB" w:rsidRPr="00EE1A77" w:rsidRDefault="00EF06BB" w:rsidP="009A2AC0">
      <w:pPr>
        <w:ind w:left="360" w:hanging="360"/>
      </w:pPr>
      <w:r w:rsidRPr="00EE1A77">
        <w:t>510</w:t>
      </w:r>
      <w:r w:rsidR="0090091E" w:rsidRPr="00EE1A77">
        <w:sym w:font="Symbol" w:char="F057"/>
      </w:r>
      <w:r w:rsidRPr="00EE1A77">
        <w:br/>
      </w:r>
      <w:r w:rsidRPr="00EE1A77">
        <w:rPr>
          <w:rtl/>
        </w:rPr>
        <w:t>چون</w:t>
      </w:r>
      <w:r w:rsidRPr="00EE1A77">
        <w:t>:</w:t>
      </w:r>
    </w:p>
    <w:p w14:paraId="3211C0AE" w14:textId="641F557F" w:rsidR="00EF06BB" w:rsidRPr="00EE1A77" w:rsidRDefault="00EF06BB" w:rsidP="009A2AC0">
      <w:pPr>
        <w:ind w:left="360" w:hanging="360"/>
      </w:pPr>
      <w:r w:rsidRPr="00EE1A77">
        <w:t>510&gt;500</w:t>
      </w:r>
      <w:r w:rsidRPr="00EE1A77">
        <w:br/>
      </w:r>
      <w:r w:rsidRPr="00EE1A77">
        <w:rPr>
          <w:rtl/>
        </w:rPr>
        <w:t>جریان کمی کمتر می‌شود</w:t>
      </w:r>
      <w:r w:rsidRPr="00EE1A77">
        <w:t>.</w:t>
      </w:r>
    </w:p>
    <w:p w14:paraId="6E199957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مقایسه</w:t>
      </w:r>
      <w:r w:rsidRPr="00EE1A77">
        <w:t>:</w:t>
      </w:r>
    </w:p>
    <w:p w14:paraId="671C9F68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با 500</w:t>
      </w:r>
      <w:r w:rsidRPr="00EE1A77">
        <w:t>Ω</w:t>
      </w:r>
    </w:p>
    <w:p w14:paraId="501C3BE9" w14:textId="09871CF6" w:rsidR="00EF06BB" w:rsidRPr="00EE1A77" w:rsidRDefault="00EF06BB" w:rsidP="009A2AC0">
      <w:pPr>
        <w:ind w:left="360" w:hanging="360"/>
      </w:pPr>
      <w:r w:rsidRPr="00EE1A77">
        <w:lastRenderedPageBreak/>
        <w:br/>
        <w:t>I=10</w:t>
      </w:r>
      <w:r w:rsidR="00986C70" w:rsidRPr="00EE1A77">
        <w:t>/</w:t>
      </w:r>
      <w:r w:rsidRPr="00EE1A77">
        <w:t>500=0.02A=20mA</w:t>
      </w:r>
      <w:r w:rsidRPr="00EE1A77">
        <w:br/>
      </w:r>
    </w:p>
    <w:p w14:paraId="66333F65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با 510</w:t>
      </w:r>
      <w:r w:rsidRPr="00EE1A77">
        <w:t>Ω</w:t>
      </w:r>
    </w:p>
    <w:p w14:paraId="344A49DA" w14:textId="423AF5B3" w:rsidR="00EF06BB" w:rsidRPr="00EE1A77" w:rsidRDefault="00EF06BB" w:rsidP="009A2AC0">
      <w:pPr>
        <w:ind w:left="360" w:hanging="360"/>
      </w:pPr>
      <w:r w:rsidRPr="00EE1A77">
        <w:t>I=10</w:t>
      </w:r>
      <w:r w:rsidR="00986C70" w:rsidRPr="00EE1A77">
        <w:t>/</w:t>
      </w:r>
      <w:r w:rsidRPr="00EE1A77">
        <w:t>510</w:t>
      </w:r>
      <w:r w:rsidR="00986C70" w:rsidRPr="00EE1A77">
        <w:rPr>
          <w:rFonts w:cs="Times New Roman"/>
        </w:rPr>
        <w:t>≈</w:t>
      </w:r>
      <w:r w:rsidRPr="00EE1A77">
        <w:t>19.6mA</w:t>
      </w:r>
      <w:r w:rsidRPr="00EE1A77">
        <w:br/>
      </w:r>
      <w:r w:rsidRPr="00EE1A77">
        <w:rPr>
          <w:rtl/>
        </w:rPr>
        <w:t xml:space="preserve">پس مقاومت بزرگ‌تر </w:t>
      </w:r>
      <w:r w:rsidRPr="00EE1A77">
        <w:rPr>
          <w:rFonts w:cs="Times New Roman" w:hint="cs"/>
          <w:rtl/>
        </w:rPr>
        <w:t>→</w:t>
      </w:r>
      <w:r w:rsidRPr="00EE1A77">
        <w:rPr>
          <w:rtl/>
        </w:rPr>
        <w:t xml:space="preserve"> </w:t>
      </w:r>
      <w:r w:rsidRPr="00EE1A77">
        <w:rPr>
          <w:rFonts w:ascii="IRANSansWeb(FaNum) Light" w:hAnsi="IRANSansWeb(FaNum) Light" w:hint="cs"/>
          <w:rtl/>
        </w:rPr>
        <w:t>جریان</w:t>
      </w:r>
      <w:r w:rsidRPr="00EE1A77">
        <w:rPr>
          <w:rtl/>
        </w:rPr>
        <w:t xml:space="preserve"> </w:t>
      </w:r>
      <w:r w:rsidRPr="00EE1A77">
        <w:rPr>
          <w:rFonts w:ascii="IRANSansWeb(FaNum) Light" w:hAnsi="IRANSansWeb(FaNum) Light" w:hint="cs"/>
          <w:rtl/>
        </w:rPr>
        <w:t>کمی</w:t>
      </w:r>
      <w:r w:rsidRPr="00EE1A77">
        <w:rPr>
          <w:rtl/>
        </w:rPr>
        <w:t xml:space="preserve"> </w:t>
      </w:r>
      <w:r w:rsidRPr="00EE1A77">
        <w:rPr>
          <w:rFonts w:ascii="IRANSansWeb(FaNum) Light" w:hAnsi="IRANSansWeb(FaNum) Light" w:hint="cs"/>
          <w:rtl/>
        </w:rPr>
        <w:t>کمتر</w:t>
      </w:r>
      <w:r w:rsidRPr="00EE1A77">
        <w:t>.</w:t>
      </w:r>
    </w:p>
    <w:p w14:paraId="153DFE9B" w14:textId="592BE4B6" w:rsidR="00EF06BB" w:rsidRPr="00EE1A77" w:rsidRDefault="00EF06BB" w:rsidP="004669C4">
      <w:pPr>
        <w:pStyle w:val="ListParagraph"/>
        <w:numPr>
          <w:ilvl w:val="1"/>
          <w:numId w:val="177"/>
        </w:numPr>
      </w:pPr>
      <w:r w:rsidRPr="00EE1A77">
        <w:rPr>
          <w:rtl/>
        </w:rPr>
        <w:t>چرا بهتر است مقاومت را کمی بزرگ‌تر انتخاب کنیم؟</w:t>
      </w:r>
    </w:p>
    <w:p w14:paraId="065D3CEE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چون در طراحی واقعی، معمولاً نمی‌خواهیم از حداکثر جریان مجاز</w:t>
      </w:r>
      <w:r w:rsidRPr="00EE1A77">
        <w:t xml:space="preserve"> LED </w:t>
      </w:r>
      <w:r w:rsidRPr="00EE1A77">
        <w:rPr>
          <w:rtl/>
        </w:rPr>
        <w:t>عبور کنیم</w:t>
      </w:r>
      <w:r w:rsidRPr="00EE1A77">
        <w:t>.</w:t>
      </w:r>
    </w:p>
    <w:p w14:paraId="41F727EA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مثلاً اگر هدف</w:t>
      </w:r>
      <w:r w:rsidRPr="00EE1A77">
        <w:t>:</w:t>
      </w:r>
    </w:p>
    <w:p w14:paraId="47629983" w14:textId="77777777" w:rsidR="00F05C37" w:rsidRDefault="00EF06BB" w:rsidP="00F05C37">
      <w:pPr>
        <w:bidi w:val="0"/>
        <w:ind w:left="360" w:hanging="360"/>
        <w:rPr>
          <w:rtl/>
        </w:rPr>
      </w:pPr>
      <w:r w:rsidRPr="00EE1A77">
        <w:t>20mA</w:t>
      </w:r>
    </w:p>
    <w:p w14:paraId="737D7F43" w14:textId="00FBEB14" w:rsidR="00EF06BB" w:rsidRPr="00EE1A77" w:rsidRDefault="00EF06BB" w:rsidP="00F05C37">
      <w:pPr>
        <w:ind w:left="360" w:hanging="360"/>
      </w:pPr>
      <w:r w:rsidRPr="00EE1A77">
        <w:rPr>
          <w:rtl/>
        </w:rPr>
        <w:t>باشد، داشتن</w:t>
      </w:r>
      <w:r w:rsidRPr="00EE1A77">
        <w:t>:</w:t>
      </w:r>
    </w:p>
    <w:p w14:paraId="5D7941D7" w14:textId="77777777" w:rsidR="00F05C37" w:rsidRDefault="00EF06BB" w:rsidP="00F05C37">
      <w:pPr>
        <w:bidi w:val="0"/>
        <w:ind w:left="360" w:hanging="360"/>
        <w:rPr>
          <w:rtl/>
        </w:rPr>
      </w:pPr>
      <w:r w:rsidRPr="00EE1A77">
        <w:t>19.6mA</w:t>
      </w:r>
    </w:p>
    <w:p w14:paraId="700664BF" w14:textId="0FDFB40B" w:rsidR="00EF06BB" w:rsidRPr="00EE1A77" w:rsidRDefault="00EF06BB" w:rsidP="00F05C37">
      <w:pPr>
        <w:ind w:left="360" w:hanging="360"/>
      </w:pPr>
      <w:r w:rsidRPr="00EE1A77">
        <w:rPr>
          <w:rtl/>
        </w:rPr>
        <w:t>کاملاً منطقی است</w:t>
      </w:r>
      <w:r w:rsidRPr="00EE1A77">
        <w:t>.</w:t>
      </w:r>
    </w:p>
    <w:p w14:paraId="4053D997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ولی اگر به‌جای 500</w:t>
      </w:r>
      <w:r w:rsidRPr="00EE1A77">
        <w:t xml:space="preserve">Ω </w:t>
      </w:r>
      <w:r w:rsidRPr="00EE1A77">
        <w:rPr>
          <w:rtl/>
        </w:rPr>
        <w:t xml:space="preserve">یک مقاومت </w:t>
      </w:r>
      <w:r w:rsidRPr="00EE1A77">
        <w:t xml:space="preserve">470Ω </w:t>
      </w:r>
      <w:r w:rsidRPr="00EE1A77">
        <w:rPr>
          <w:rtl/>
        </w:rPr>
        <w:t>بگذاریم</w:t>
      </w:r>
      <w:r w:rsidRPr="00EE1A77">
        <w:t>:</w:t>
      </w:r>
    </w:p>
    <w:p w14:paraId="6BCF4667" w14:textId="5859459F" w:rsidR="00EF06BB" w:rsidRPr="00EE1A77" w:rsidRDefault="00EF06BB" w:rsidP="00F05C37">
      <w:pPr>
        <w:bidi w:val="0"/>
        <w:ind w:left="360" w:hanging="360"/>
      </w:pPr>
      <w:r w:rsidRPr="00EE1A77">
        <w:t>I=10</w:t>
      </w:r>
      <w:r w:rsidR="00986C70" w:rsidRPr="00EE1A77">
        <w:t>/</w:t>
      </w:r>
      <w:r w:rsidRPr="00EE1A77">
        <w:t>470</w:t>
      </w:r>
    </w:p>
    <w:p w14:paraId="7D41D993" w14:textId="77777777" w:rsidR="00555D98" w:rsidRDefault="00EF06BB" w:rsidP="00555D98">
      <w:pPr>
        <w:bidi w:val="0"/>
        <w:ind w:left="360" w:hanging="360"/>
        <w:rPr>
          <w:rtl/>
        </w:rPr>
      </w:pPr>
      <w:r w:rsidRPr="00EE1A77">
        <w:t>I</w:t>
      </w:r>
      <w:r w:rsidR="00986C70" w:rsidRPr="00EE1A77">
        <w:rPr>
          <w:rFonts w:cs="Times New Roman"/>
        </w:rPr>
        <w:t>≈</w:t>
      </w:r>
      <w:r w:rsidRPr="00EE1A77">
        <w:t>21.3mA</w:t>
      </w:r>
    </w:p>
    <w:p w14:paraId="0F233F58" w14:textId="6244C693" w:rsidR="00EF06BB" w:rsidRPr="00EE1A77" w:rsidRDefault="00EF06BB" w:rsidP="00555D98">
      <w:pPr>
        <w:ind w:left="360" w:hanging="360"/>
      </w:pPr>
      <w:r w:rsidRPr="00EE1A77">
        <w:rPr>
          <w:rtl/>
        </w:rPr>
        <w:t>حالا جریان کمی بیشتر از 20</w:t>
      </w:r>
      <w:r w:rsidRPr="00EE1A77">
        <w:t xml:space="preserve">mA </w:t>
      </w:r>
      <w:r w:rsidRPr="00EE1A77">
        <w:rPr>
          <w:rtl/>
        </w:rPr>
        <w:t>شده است</w:t>
      </w:r>
      <w:r w:rsidRPr="00EE1A77">
        <w:t>.</w:t>
      </w:r>
    </w:p>
    <w:p w14:paraId="5641C0AD" w14:textId="76321A18" w:rsidR="00EF06BB" w:rsidRPr="00EE1A77" w:rsidRDefault="00EF06BB" w:rsidP="009A2AC0">
      <w:pPr>
        <w:ind w:left="360" w:hanging="360"/>
      </w:pPr>
      <w:r w:rsidRPr="00EE1A77">
        <w:rPr>
          <w:rtl/>
        </w:rPr>
        <w:t>بنابراین بین 470</w:t>
      </w:r>
      <w:r w:rsidRPr="00EE1A77">
        <w:t xml:space="preserve">Ω </w:t>
      </w:r>
      <w:r w:rsidR="00F61804">
        <w:rPr>
          <w:rFonts w:hint="cs"/>
          <w:rtl/>
        </w:rPr>
        <w:t xml:space="preserve"> </w:t>
      </w:r>
      <w:r w:rsidRPr="00EE1A77">
        <w:rPr>
          <w:rtl/>
        </w:rPr>
        <w:t>و 510</w:t>
      </w:r>
      <w:r w:rsidRPr="00EE1A77">
        <w:t>Ω</w:t>
      </w:r>
      <w:r w:rsidRPr="00EE1A77">
        <w:rPr>
          <w:rtl/>
        </w:rPr>
        <w:t>، برای هدف 20</w:t>
      </w:r>
      <w:r w:rsidRPr="00EE1A77">
        <w:t xml:space="preserve">mA </w:t>
      </w:r>
      <w:r w:rsidR="00F61804">
        <w:rPr>
          <w:rFonts w:hint="cs"/>
          <w:rtl/>
        </w:rPr>
        <w:t xml:space="preserve"> </w:t>
      </w:r>
      <w:r w:rsidRPr="00EE1A77">
        <w:rPr>
          <w:rtl/>
        </w:rPr>
        <w:t xml:space="preserve">معمولاً </w:t>
      </w:r>
      <w:r w:rsidRPr="00EE1A77">
        <w:t xml:space="preserve">510Ω </w:t>
      </w:r>
      <w:r w:rsidR="00F61804">
        <w:rPr>
          <w:rFonts w:hint="cs"/>
          <w:rtl/>
        </w:rPr>
        <w:t xml:space="preserve"> </w:t>
      </w:r>
      <w:r w:rsidRPr="00EE1A77">
        <w:rPr>
          <w:rtl/>
        </w:rPr>
        <w:t>انتخاب محافظه‌کارانه‌تری است</w:t>
      </w:r>
      <w:r w:rsidRPr="00EE1A77">
        <w:t>.</w:t>
      </w:r>
    </w:p>
    <w:p w14:paraId="3CDBACCD" w14:textId="6441B58E" w:rsidR="00EF06BB" w:rsidRPr="00EE1A77" w:rsidRDefault="00EF06BB" w:rsidP="004669C4">
      <w:pPr>
        <w:pStyle w:val="ListParagraph"/>
        <w:numPr>
          <w:ilvl w:val="1"/>
          <w:numId w:val="177"/>
        </w:numPr>
      </w:pPr>
      <w:r w:rsidRPr="00EE1A77">
        <w:rPr>
          <w:rtl/>
        </w:rPr>
        <w:t>اما یک نکته خیلی مهم‌تر</w:t>
      </w:r>
    </w:p>
    <w:p w14:paraId="52810C36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 xml:space="preserve">در دنیای واقعی، </w:t>
      </w:r>
      <w:r w:rsidRPr="00EE1A77">
        <w:t xml:space="preserve">LED </w:t>
      </w:r>
      <w:r w:rsidRPr="00EE1A77">
        <w:rPr>
          <w:rtl/>
        </w:rPr>
        <w:t>دقیقاً همیشه 2.000</w:t>
      </w:r>
      <w:r w:rsidRPr="00EE1A77">
        <w:t xml:space="preserve">V </w:t>
      </w:r>
      <w:r w:rsidRPr="00EE1A77">
        <w:rPr>
          <w:rtl/>
        </w:rPr>
        <w:t>نیست</w:t>
      </w:r>
      <w:r w:rsidRPr="00EE1A77">
        <w:t>.</w:t>
      </w:r>
    </w:p>
    <w:p w14:paraId="3BBE685B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مثلاً ممکن است دیتاشیت یک</w:t>
      </w:r>
      <w:r w:rsidRPr="00EE1A77">
        <w:t xml:space="preserve"> LED </w:t>
      </w:r>
      <w:r w:rsidRPr="00EE1A77">
        <w:rPr>
          <w:rtl/>
        </w:rPr>
        <w:t>بگوید</w:t>
      </w:r>
      <w:r w:rsidRPr="00EE1A77">
        <w:t>:</w:t>
      </w:r>
    </w:p>
    <w:p w14:paraId="75783D7B" w14:textId="316EDF5A" w:rsidR="00EF06BB" w:rsidRPr="00EE1A77" w:rsidRDefault="00EF06BB" w:rsidP="009A2AC0">
      <w:pPr>
        <w:ind w:left="360" w:hanging="360"/>
      </w:pPr>
      <w:r w:rsidRPr="00EE1A77">
        <w:t>V</w:t>
      </w:r>
      <w:r w:rsidRPr="00EE1A77">
        <w:rPr>
          <w:vertAlign w:val="subscript"/>
        </w:rPr>
        <w:t>F</w:t>
      </w:r>
      <w:r w:rsidRPr="00EE1A77">
        <w:t>=2.0V</w:t>
      </w:r>
      <w:r w:rsidRPr="00EE1A77">
        <w:br/>
      </w:r>
      <w:r w:rsidRPr="00EE1A77">
        <w:rPr>
          <w:rtl/>
        </w:rPr>
        <w:t>اما مقدار واقعی بسته به جریان، دما و خود</w:t>
      </w:r>
      <w:r w:rsidRPr="00EE1A77">
        <w:t xml:space="preserve"> LED </w:t>
      </w:r>
      <w:r w:rsidRPr="00EE1A77">
        <w:rPr>
          <w:rtl/>
        </w:rPr>
        <w:t>تغییر کند</w:t>
      </w:r>
      <w:r w:rsidRPr="00EE1A77">
        <w:t>.</w:t>
      </w:r>
    </w:p>
    <w:p w14:paraId="20DB9FAE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همچنین باتری 12</w:t>
      </w:r>
      <w:r w:rsidRPr="00EE1A77">
        <w:t xml:space="preserve">V </w:t>
      </w:r>
      <w:r w:rsidRPr="00EE1A77">
        <w:rPr>
          <w:rtl/>
        </w:rPr>
        <w:t>هم همیشه دقیقاً 12</w:t>
      </w:r>
      <w:r w:rsidRPr="00EE1A77">
        <w:t xml:space="preserve">V </w:t>
      </w:r>
      <w:r w:rsidRPr="00EE1A77">
        <w:rPr>
          <w:rtl/>
        </w:rPr>
        <w:t>نیست</w:t>
      </w:r>
      <w:r w:rsidRPr="00EE1A77">
        <w:t>.</w:t>
      </w:r>
    </w:p>
    <w:p w14:paraId="2489A3C4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lastRenderedPageBreak/>
        <w:t>مثلاً یک باتری 12</w:t>
      </w:r>
      <w:r w:rsidRPr="00EE1A77">
        <w:t xml:space="preserve">V </w:t>
      </w:r>
      <w:r w:rsidRPr="00EE1A77">
        <w:rPr>
          <w:rtl/>
        </w:rPr>
        <w:t>ممکن است در شرایط مختلف</w:t>
      </w:r>
      <w:r w:rsidRPr="00EE1A77">
        <w:t>:</w:t>
      </w:r>
    </w:p>
    <w:p w14:paraId="22808A04" w14:textId="05935B8E" w:rsidR="00EF06BB" w:rsidRPr="00EE1A77" w:rsidRDefault="00EF06BB" w:rsidP="009A2AC0">
      <w:pPr>
        <w:ind w:left="360" w:hanging="360"/>
      </w:pPr>
      <w:r w:rsidRPr="00EE1A77">
        <w:t>12.6V</w:t>
      </w:r>
      <w:r w:rsidRPr="00EE1A77">
        <w:br/>
      </w:r>
      <w:r w:rsidRPr="00EE1A77">
        <w:rPr>
          <w:rtl/>
        </w:rPr>
        <w:t>یا</w:t>
      </w:r>
      <w:r w:rsidRPr="00EE1A77">
        <w:t>:</w:t>
      </w:r>
    </w:p>
    <w:p w14:paraId="15C5B030" w14:textId="5D714046" w:rsidR="00EF06BB" w:rsidRPr="00EE1A77" w:rsidRDefault="00EF06BB" w:rsidP="009A2AC0">
      <w:pPr>
        <w:ind w:left="360" w:hanging="360"/>
      </w:pPr>
      <w:r w:rsidRPr="00EE1A77">
        <w:t>12.0V</w:t>
      </w:r>
      <w:r w:rsidRPr="00EE1A77">
        <w:br/>
      </w:r>
      <w:r w:rsidRPr="00EE1A77">
        <w:rPr>
          <w:rtl/>
        </w:rPr>
        <w:t>یا</w:t>
      </w:r>
      <w:r w:rsidRPr="00EE1A77">
        <w:t>:</w:t>
      </w:r>
      <w:r w:rsidRPr="00EE1A77">
        <w:br/>
        <w:t>11.5V</w:t>
      </w:r>
      <w:r w:rsidRPr="00EE1A77">
        <w:br/>
      </w:r>
      <w:r w:rsidRPr="00EE1A77">
        <w:rPr>
          <w:rtl/>
        </w:rPr>
        <w:t>باشد</w:t>
      </w:r>
      <w:r w:rsidRPr="00EE1A77">
        <w:t>.</w:t>
      </w:r>
    </w:p>
    <w:p w14:paraId="5C04DA15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به همین دلیل مقاومت سری باعث می‌شود جریان</w:t>
      </w:r>
      <w:r w:rsidRPr="00EE1A77">
        <w:t xml:space="preserve"> LED </w:t>
      </w:r>
      <w:r w:rsidRPr="00EE1A77">
        <w:rPr>
          <w:rtl/>
        </w:rPr>
        <w:t>در محدوده‌ی مناسب باقی بماند</w:t>
      </w:r>
      <w:r w:rsidRPr="00EE1A77">
        <w:t>.</w:t>
      </w:r>
    </w:p>
    <w:p w14:paraId="4C61050E" w14:textId="62DCBCFD" w:rsidR="00EF06BB" w:rsidRPr="00EE1A77" w:rsidRDefault="00EF06BB" w:rsidP="004669C4">
      <w:pPr>
        <w:pStyle w:val="ListParagraph"/>
        <w:numPr>
          <w:ilvl w:val="1"/>
          <w:numId w:val="177"/>
        </w:numPr>
      </w:pPr>
      <w:r w:rsidRPr="00EE1A77">
        <w:rPr>
          <w:rtl/>
        </w:rPr>
        <w:t>یک اشتباه رایج در حرف قبلی من</w:t>
      </w:r>
    </w:p>
    <w:p w14:paraId="410BD229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وقتی گفتم</w:t>
      </w:r>
      <w:r w:rsidRPr="00EE1A77">
        <w:t>:</w:t>
      </w:r>
    </w:p>
    <w:p w14:paraId="7D8A5432" w14:textId="77777777" w:rsidR="00EF06BB" w:rsidRPr="00EE1A77" w:rsidRDefault="00EF06BB" w:rsidP="009A2AC0">
      <w:pPr>
        <w:ind w:left="360" w:hanging="360"/>
      </w:pPr>
      <w:r w:rsidRPr="00EE1A77">
        <w:t>«</w:t>
      </w:r>
      <w:r w:rsidRPr="00EE1A77">
        <w:rPr>
          <w:rtl/>
        </w:rPr>
        <w:t>یک مقاومت 10 ولتی می‌خواهیم</w:t>
      </w:r>
      <w:r w:rsidRPr="00EE1A77">
        <w:t>»</w:t>
      </w:r>
    </w:p>
    <w:p w14:paraId="3ECCF22F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این بیان دقیق نبود</w:t>
      </w:r>
      <w:r w:rsidRPr="00EE1A77">
        <w:t>.</w:t>
      </w:r>
    </w:p>
    <w:p w14:paraId="5773BDD4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درستش این است</w:t>
      </w:r>
      <w:r w:rsidRPr="00EE1A77">
        <w:t>:</w:t>
      </w:r>
    </w:p>
    <w:p w14:paraId="0E46562B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ما مقاومتی می‌خواهیم که حدود 10</w:t>
      </w:r>
      <w:r w:rsidRPr="00EE1A77">
        <w:t xml:space="preserve">V </w:t>
      </w:r>
      <w:r w:rsidRPr="00EE1A77">
        <w:rPr>
          <w:rtl/>
        </w:rPr>
        <w:t>از ولتاژ باتری روی آن افت کند</w:t>
      </w:r>
      <w:r w:rsidRPr="00EE1A77">
        <w:t>.</w:t>
      </w:r>
    </w:p>
    <w:p w14:paraId="3B647588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مقدار مقاومت</w:t>
      </w:r>
      <w:r w:rsidRPr="00EE1A77">
        <w:t>:</w:t>
      </w:r>
    </w:p>
    <w:p w14:paraId="7920919A" w14:textId="594DACEA" w:rsidR="00EF06BB" w:rsidRPr="00EE1A77" w:rsidRDefault="00EF06BB" w:rsidP="009A2AC0">
      <w:pPr>
        <w:ind w:left="360" w:hanging="360"/>
      </w:pPr>
      <w:r w:rsidRPr="00EE1A77">
        <w:t>500</w:t>
      </w:r>
      <w:r w:rsidR="00986C70" w:rsidRPr="00EE1A77">
        <w:sym w:font="Symbol" w:char="F057"/>
      </w:r>
      <w:r w:rsidRPr="00EE1A77">
        <w:br/>
      </w:r>
      <w:r w:rsidRPr="00EE1A77">
        <w:rPr>
          <w:rtl/>
        </w:rPr>
        <w:t>است</w:t>
      </w:r>
      <w:r w:rsidRPr="00EE1A77">
        <w:t>.</w:t>
      </w:r>
    </w:p>
    <w:p w14:paraId="717EC4F7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و سپس از مقدار استاندارد نزدیک، مثلاً</w:t>
      </w:r>
      <w:r w:rsidRPr="00EE1A77">
        <w:t>:</w:t>
      </w:r>
    </w:p>
    <w:p w14:paraId="585A19F3" w14:textId="0B1DE980" w:rsidR="00EF06BB" w:rsidRPr="00EE1A77" w:rsidRDefault="00EF06BB" w:rsidP="009A2AC0">
      <w:pPr>
        <w:ind w:left="360" w:hanging="360"/>
      </w:pPr>
      <w:r w:rsidRPr="00EE1A77">
        <w:t>510</w:t>
      </w:r>
      <w:r w:rsidR="00986C70" w:rsidRPr="00EE1A77">
        <w:sym w:font="Symbol" w:char="F057"/>
      </w:r>
      <w:r w:rsidRPr="00EE1A77">
        <w:br/>
      </w:r>
      <w:r w:rsidRPr="00EE1A77">
        <w:rPr>
          <w:rtl/>
        </w:rPr>
        <w:t>استفاده می‌کنیم</w:t>
      </w:r>
      <w:r w:rsidRPr="00EE1A77">
        <w:t>.</w:t>
      </w:r>
    </w:p>
    <w:p w14:paraId="57303AD6" w14:textId="77777777" w:rsidR="00EF06BB" w:rsidRPr="00EE1A77" w:rsidRDefault="00EF06BB" w:rsidP="009A2AC0">
      <w:pPr>
        <w:ind w:left="360" w:hanging="360"/>
      </w:pPr>
      <w:r w:rsidRPr="00EE1A77">
        <w:t xml:space="preserve">10. </w:t>
      </w:r>
      <w:r w:rsidRPr="00EE1A77">
        <w:rPr>
          <w:rtl/>
        </w:rPr>
        <w:t>و حالا آن عدد 0.021 که ممکن است دیده باشی</w:t>
      </w:r>
    </w:p>
    <w:p w14:paraId="704E005A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>اگر جایی عددی مثل</w:t>
      </w:r>
      <w:r w:rsidRPr="00EE1A77">
        <w:t>:</w:t>
      </w:r>
    </w:p>
    <w:p w14:paraId="229FF5E5" w14:textId="5B0402DA" w:rsidR="00EF06BB" w:rsidRPr="00EE1A77" w:rsidRDefault="00EF06BB" w:rsidP="009A2AC0">
      <w:pPr>
        <w:ind w:left="360" w:hanging="360"/>
      </w:pPr>
      <w:r w:rsidRPr="00EE1A77">
        <w:t>0.021A</w:t>
      </w:r>
      <w:r w:rsidRPr="00EE1A77">
        <w:br/>
      </w:r>
      <w:r w:rsidRPr="00EE1A77">
        <w:rPr>
          <w:rtl/>
        </w:rPr>
        <w:t>دیدی، این یعنی</w:t>
      </w:r>
      <w:r w:rsidRPr="00EE1A77">
        <w:t>:</w:t>
      </w:r>
    </w:p>
    <w:p w14:paraId="09AFB2C3" w14:textId="3718DE72" w:rsidR="00EF06BB" w:rsidRPr="00EE1A77" w:rsidRDefault="00EF06BB" w:rsidP="009A2AC0">
      <w:pPr>
        <w:ind w:left="360" w:hanging="360"/>
      </w:pPr>
      <w:r w:rsidRPr="00EE1A77">
        <w:lastRenderedPageBreak/>
        <w:t>21mA</w:t>
      </w:r>
      <w:r w:rsidRPr="00EE1A77">
        <w:br/>
      </w:r>
      <w:r w:rsidRPr="00EE1A77">
        <w:rPr>
          <w:rtl/>
        </w:rPr>
        <w:t>چون</w:t>
      </w:r>
      <w:r w:rsidRPr="00EE1A77">
        <w:t>:</w:t>
      </w:r>
    </w:p>
    <w:p w14:paraId="605AD11E" w14:textId="3825E738" w:rsidR="00EF06BB" w:rsidRPr="00EE1A77" w:rsidRDefault="00EF06BB" w:rsidP="009A2AC0">
      <w:pPr>
        <w:ind w:left="360" w:hanging="360"/>
      </w:pPr>
      <w:r w:rsidRPr="00EE1A77">
        <w:t>1A=1000mA</w:t>
      </w:r>
      <w:r w:rsidRPr="00EE1A77">
        <w:br/>
      </w:r>
      <w:r w:rsidRPr="00EE1A77">
        <w:rPr>
          <w:rtl/>
        </w:rPr>
        <w:t>پس</w:t>
      </w:r>
      <w:r w:rsidR="00986C70" w:rsidRPr="00EE1A77">
        <w:rPr>
          <w:rFonts w:hint="cs"/>
          <w:rtl/>
        </w:rPr>
        <w:t> </w:t>
      </w:r>
      <w:r w:rsidR="00986C70" w:rsidRPr="00EE1A77">
        <w:t>:</w:t>
      </w:r>
      <w:r w:rsidRPr="00EE1A77">
        <w:br/>
        <w:t>0.021A</w:t>
      </w:r>
      <w:r w:rsidR="00986C70" w:rsidRPr="00EE1A77">
        <w:sym w:font="Wingdings 2" w:char="F0D0"/>
      </w:r>
      <w:r w:rsidRPr="00EE1A77">
        <w:t>1000=21mA</w:t>
      </w:r>
      <w:r w:rsidRPr="00EE1A77">
        <w:br/>
      </w:r>
      <w:r w:rsidRPr="00EE1A77">
        <w:rPr>
          <w:rtl/>
        </w:rPr>
        <w:t xml:space="preserve">این عدد ممکن است از محاسبه‌ی یک مقاومت دیگر، مثلاً </w:t>
      </w:r>
      <w:r w:rsidRPr="00EE1A77">
        <w:t>470Ω</w:t>
      </w:r>
      <w:r w:rsidRPr="00EE1A77">
        <w:rPr>
          <w:rtl/>
        </w:rPr>
        <w:t>، به دست بیاید</w:t>
      </w:r>
      <w:r w:rsidRPr="00EE1A77">
        <w:t>:</w:t>
      </w:r>
    </w:p>
    <w:p w14:paraId="72BB6C34" w14:textId="2413A196" w:rsidR="00EF06BB" w:rsidRPr="00EE1A77" w:rsidRDefault="00EF06BB" w:rsidP="009A2AC0">
      <w:pPr>
        <w:ind w:left="360" w:hanging="360"/>
      </w:pPr>
      <w:r w:rsidRPr="00EE1A77">
        <w:t>I=10</w:t>
      </w:r>
      <w:r w:rsidR="00986C70" w:rsidRPr="00EE1A77">
        <w:t>/</w:t>
      </w:r>
      <w:r w:rsidRPr="00EE1A77">
        <w:t>470</w:t>
      </w:r>
      <w:r w:rsidRPr="00EE1A77">
        <w:br/>
        <w:t>I</w:t>
      </w:r>
      <w:r w:rsidR="00986C70" w:rsidRPr="00EE1A77">
        <w:rPr>
          <w:rFonts w:cs="Times New Roman"/>
        </w:rPr>
        <w:t>≈</w:t>
      </w:r>
      <w:r w:rsidRPr="00EE1A77">
        <w:t>0.0213A</w:t>
      </w:r>
      <w:r w:rsidRPr="00EE1A77">
        <w:br/>
      </w:r>
      <w:r w:rsidRPr="00EE1A77">
        <w:rPr>
          <w:rtl/>
        </w:rPr>
        <w:t>یعنی تقریباً</w:t>
      </w:r>
      <w:r w:rsidRPr="00EE1A77">
        <w:t>:</w:t>
      </w:r>
    </w:p>
    <w:p w14:paraId="0F78D755" w14:textId="29E526C2" w:rsidR="00EF06BB" w:rsidRPr="00EE1A77" w:rsidRDefault="00EF06BB" w:rsidP="009A2AC0">
      <w:pPr>
        <w:ind w:left="360" w:hanging="360"/>
      </w:pPr>
      <w:r w:rsidRPr="00EE1A77">
        <w:t>21.3mA</w:t>
      </w:r>
      <w:r w:rsidRPr="00EE1A77">
        <w:br/>
      </w:r>
      <w:r w:rsidRPr="00EE1A77">
        <w:rPr>
          <w:rtl/>
        </w:rPr>
        <w:t>اما برای مقاومت 510</w:t>
      </w:r>
      <w:r w:rsidRPr="00EE1A77">
        <w:t>Ω:</w:t>
      </w:r>
    </w:p>
    <w:p w14:paraId="31213AA1" w14:textId="0AAD39A3" w:rsidR="00EF06BB" w:rsidRPr="00EE1A77" w:rsidRDefault="00EF06BB" w:rsidP="009A2AC0">
      <w:pPr>
        <w:ind w:left="360" w:hanging="360"/>
      </w:pPr>
      <w:r w:rsidRPr="00EE1A77">
        <w:t>I=10</w:t>
      </w:r>
      <w:r w:rsidR="00986C70" w:rsidRPr="00EE1A77">
        <w:t>/</w:t>
      </w:r>
      <w:r w:rsidRPr="00EE1A77">
        <w:t>510</w:t>
      </w:r>
      <w:r w:rsidRPr="00EE1A77">
        <w:br/>
        <w:t>I</w:t>
      </w:r>
      <w:r w:rsidR="00986C70" w:rsidRPr="00EE1A77">
        <w:rPr>
          <w:rFonts w:cs="Times New Roman"/>
        </w:rPr>
        <w:t>≈</w:t>
      </w:r>
      <w:r w:rsidRPr="00EE1A77">
        <w:t>0.0196A=19.6mA</w:t>
      </w:r>
      <w:r w:rsidRPr="00EE1A77">
        <w:br/>
      </w:r>
      <w:r w:rsidRPr="00EE1A77">
        <w:rPr>
          <w:rtl/>
        </w:rPr>
        <w:t>کل داستان در یک زنجیره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6C70" w:rsidRPr="00EE1A77" w14:paraId="1F054578" w14:textId="77777777" w:rsidTr="00986C70">
        <w:tc>
          <w:tcPr>
            <w:tcW w:w="9350" w:type="dxa"/>
          </w:tcPr>
          <w:p w14:paraId="6A2F267A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rPr>
                <w:rtl/>
              </w:rPr>
              <w:t>باتر</w:t>
            </w:r>
            <w:r w:rsidRPr="00EE1A77">
              <w:rPr>
                <w:rFonts w:hint="cs"/>
                <w:rtl/>
              </w:rPr>
              <w:t>ی</w:t>
            </w:r>
            <w:r w:rsidRPr="00EE1A77">
              <w:rPr>
                <w:rtl/>
              </w:rPr>
              <w:t xml:space="preserve"> = 12</w:t>
            </w:r>
            <w:r w:rsidRPr="00EE1A77">
              <w:t>V</w:t>
            </w:r>
          </w:p>
          <w:p w14:paraId="2DE40FA1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21387040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0D371C26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163F8991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LED = 2V</w:t>
            </w:r>
          </w:p>
          <w:p w14:paraId="1E8D3627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2A632BAB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398F0D1F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3FF73B79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rPr>
                <w:rFonts w:hint="eastAsia"/>
                <w:rtl/>
              </w:rPr>
              <w:t>ولتاژ</w:t>
            </w:r>
            <w:r w:rsidRPr="00EE1A77">
              <w:rPr>
                <w:rtl/>
              </w:rPr>
              <w:t xml:space="preserve"> باق</w:t>
            </w:r>
            <w:r w:rsidRPr="00EE1A77">
              <w:rPr>
                <w:rFonts w:hint="cs"/>
                <w:rtl/>
              </w:rPr>
              <w:t>ی‌</w:t>
            </w:r>
            <w:r w:rsidRPr="00EE1A77">
              <w:rPr>
                <w:rFonts w:hint="eastAsia"/>
                <w:rtl/>
              </w:rPr>
              <w:t>مانده</w:t>
            </w:r>
            <w:r w:rsidRPr="00EE1A77">
              <w:rPr>
                <w:rtl/>
              </w:rPr>
              <w:t xml:space="preserve"> = 12 - 2 = 10</w:t>
            </w:r>
            <w:r w:rsidRPr="00EE1A77">
              <w:t>V</w:t>
            </w:r>
          </w:p>
          <w:p w14:paraId="0AB1694D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5321685E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43ADBD3C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rPr>
                <w:rFonts w:hint="eastAsia"/>
                <w:rtl/>
              </w:rPr>
              <w:t>جر</w:t>
            </w:r>
            <w:r w:rsidRPr="00EE1A77">
              <w:rPr>
                <w:rFonts w:hint="cs"/>
                <w:rtl/>
              </w:rPr>
              <w:t>ی</w:t>
            </w:r>
            <w:r w:rsidRPr="00EE1A77">
              <w:rPr>
                <w:rFonts w:hint="eastAsia"/>
                <w:rtl/>
              </w:rPr>
              <w:t>ان</w:t>
            </w:r>
            <w:r w:rsidRPr="00EE1A77">
              <w:rPr>
                <w:rtl/>
              </w:rPr>
              <w:t xml:space="preserve"> هدف = 20</w:t>
            </w:r>
            <w:r w:rsidRPr="00EE1A77">
              <w:t>mA = 0.02A</w:t>
            </w:r>
          </w:p>
          <w:p w14:paraId="7B416D87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1813BFDE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48B469CF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R = V / I</w:t>
            </w:r>
          </w:p>
          <w:p w14:paraId="4C4C12F3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= 10 / 0.02</w:t>
            </w:r>
          </w:p>
          <w:p w14:paraId="1D7FCB92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= 500Ω</w:t>
            </w:r>
          </w:p>
          <w:p w14:paraId="4AB16AF8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13617826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1D4B0B4B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rPr>
                <w:rFonts w:hint="eastAsia"/>
                <w:rtl/>
              </w:rPr>
              <w:t>مقدار</w:t>
            </w:r>
            <w:r w:rsidRPr="00EE1A77">
              <w:rPr>
                <w:rtl/>
              </w:rPr>
              <w:t xml:space="preserve"> استاندارد نزد</w:t>
            </w:r>
            <w:r w:rsidRPr="00EE1A77">
              <w:rPr>
                <w:rFonts w:hint="cs"/>
                <w:rtl/>
              </w:rPr>
              <w:t>ی</w:t>
            </w:r>
            <w:r w:rsidRPr="00EE1A77">
              <w:rPr>
                <w:rFonts w:hint="eastAsia"/>
                <w:rtl/>
              </w:rPr>
              <w:t>ک</w:t>
            </w:r>
          </w:p>
          <w:p w14:paraId="62FD0CA4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20DAEBF6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099B03ED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lastRenderedPageBreak/>
              <w:t>510Ω</w:t>
            </w:r>
          </w:p>
          <w:p w14:paraId="1AF2607C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│</w:t>
            </w:r>
          </w:p>
          <w:p w14:paraId="5F6C302A" w14:textId="77777777" w:rsidR="00986C70" w:rsidRPr="00EE1A77" w:rsidRDefault="00986C70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▼</w:t>
            </w:r>
          </w:p>
          <w:p w14:paraId="459277A8" w14:textId="5480A129" w:rsidR="00986C70" w:rsidRPr="00EE1A77" w:rsidRDefault="00986C70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rPr>
                <w:rFonts w:hint="eastAsia"/>
                <w:rtl/>
              </w:rPr>
              <w:t>جر</w:t>
            </w:r>
            <w:r w:rsidRPr="00EE1A77">
              <w:rPr>
                <w:rFonts w:hint="cs"/>
                <w:rtl/>
              </w:rPr>
              <w:t>ی</w:t>
            </w:r>
            <w:r w:rsidRPr="00EE1A77">
              <w:rPr>
                <w:rFonts w:hint="eastAsia"/>
                <w:rtl/>
              </w:rPr>
              <w:t>ان</w:t>
            </w:r>
            <w:r w:rsidRPr="00EE1A77">
              <w:rPr>
                <w:rtl/>
              </w:rPr>
              <w:t xml:space="preserve"> واقع</w:t>
            </w:r>
            <w:r w:rsidRPr="00EE1A77">
              <w:rPr>
                <w:rFonts w:hint="cs"/>
                <w:rtl/>
              </w:rPr>
              <w:t>ی</w:t>
            </w:r>
            <w:r w:rsidRPr="00EE1A77">
              <w:rPr>
                <w:rtl/>
              </w:rPr>
              <w:t xml:space="preserve"> </w:t>
            </w:r>
            <w:r w:rsidRPr="00EE1A77">
              <w:rPr>
                <w:rFonts w:ascii="Cambria Math" w:hAnsi="Cambria Math" w:cs="Cambria Math" w:hint="cs"/>
                <w:rtl/>
              </w:rPr>
              <w:t>≈</w:t>
            </w:r>
            <w:r w:rsidRPr="00EE1A77">
              <w:rPr>
                <w:rtl/>
              </w:rPr>
              <w:t xml:space="preserve"> 19.6</w:t>
            </w:r>
            <w:r w:rsidRPr="00EE1A77">
              <w:t>mA</w:t>
            </w:r>
          </w:p>
        </w:tc>
      </w:tr>
    </w:tbl>
    <w:p w14:paraId="46EDB3CD" w14:textId="77777777" w:rsidR="00986C70" w:rsidRPr="00EE1A77" w:rsidRDefault="00986C70" w:rsidP="009A2AC0">
      <w:pPr>
        <w:bidi w:val="0"/>
        <w:ind w:left="360" w:hanging="360"/>
      </w:pPr>
    </w:p>
    <w:p w14:paraId="3951D168" w14:textId="77777777" w:rsidR="00EF06BB" w:rsidRPr="00EE1A77" w:rsidRDefault="00EF06BB" w:rsidP="009A2AC0">
      <w:pPr>
        <w:ind w:left="360" w:hanging="360"/>
      </w:pPr>
      <w:r w:rsidRPr="00EE1A77">
        <w:rPr>
          <w:rtl/>
        </w:rPr>
        <w:t xml:space="preserve">بنابراین آن 10 اهم از جایی محاسبه نشده است؛ ما اول </w:t>
      </w:r>
      <w:r w:rsidRPr="00EE1A77">
        <w:t xml:space="preserve">500Ω </w:t>
      </w:r>
      <w:r w:rsidRPr="00EE1A77">
        <w:rPr>
          <w:rtl/>
        </w:rPr>
        <w:t xml:space="preserve">را حساب کردیم و بعد چون مقدار استاندارد نزدیک </w:t>
      </w:r>
      <w:r w:rsidRPr="00EE1A77">
        <w:t xml:space="preserve">510Ω </w:t>
      </w:r>
      <w:r w:rsidRPr="00EE1A77">
        <w:rPr>
          <w:rtl/>
        </w:rPr>
        <w:t>است، آن را انتخاب کردیم</w:t>
      </w:r>
      <w:r w:rsidRPr="00EE1A77">
        <w:t>.</w:t>
      </w:r>
    </w:p>
    <w:p w14:paraId="12DB5907" w14:textId="77777777" w:rsidR="00EF06BB" w:rsidRPr="00EE1A77" w:rsidRDefault="00EF06BB" w:rsidP="009A2AC0">
      <w:pPr>
        <w:ind w:left="360" w:hanging="360"/>
        <w:rPr>
          <w:rtl/>
        </w:rPr>
      </w:pPr>
      <w:r w:rsidRPr="00EE1A77">
        <w:rPr>
          <w:rtl/>
        </w:rPr>
        <w:t>و یک نکته آخر</w:t>
      </w:r>
      <w:r w:rsidRPr="00EE1A77">
        <w:t xml:space="preserve">: </w:t>
      </w:r>
      <w:r w:rsidRPr="00EE1A77">
        <w:rPr>
          <w:rtl/>
        </w:rPr>
        <w:t>توان مقاومت را هم باید بررسی کنیم</w:t>
      </w:r>
      <w:r w:rsidRPr="00EE1A77">
        <w:t xml:space="preserve">. </w:t>
      </w:r>
      <w:r w:rsidRPr="00EE1A77">
        <w:rPr>
          <w:rtl/>
        </w:rPr>
        <w:t>در این مثال مقاومت تقریباً 0.2</w:t>
      </w:r>
      <w:r w:rsidRPr="00EE1A77">
        <w:t xml:space="preserve">W </w:t>
      </w:r>
      <w:r w:rsidRPr="00EE1A77">
        <w:rPr>
          <w:rtl/>
        </w:rPr>
        <w:t>مصرف می‌کند، بنابراین مقاومت 0.25</w:t>
      </w:r>
      <w:r w:rsidRPr="00EE1A77">
        <w:t xml:space="preserve">W </w:t>
      </w:r>
      <w:r w:rsidRPr="00EE1A77">
        <w:rPr>
          <w:rtl/>
        </w:rPr>
        <w:t xml:space="preserve">حداقل تئوری است، ولی </w:t>
      </w:r>
      <w:r w:rsidRPr="00EE1A77">
        <w:t xml:space="preserve">0.5W </w:t>
      </w:r>
      <w:r w:rsidRPr="00EE1A77">
        <w:rPr>
          <w:rtl/>
        </w:rPr>
        <w:t>انتخاب مطمئن‌تری است</w:t>
      </w:r>
      <w:r w:rsidRPr="00EE1A77">
        <w:t>.</w:t>
      </w:r>
    </w:p>
    <w:p w14:paraId="5B10E270" w14:textId="7D14DB1A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</w:t>
      </w:r>
      <w:r w:rsidRPr="00EE1A77">
        <w:t xml:space="preserve">. </w:t>
      </w:r>
      <w:r w:rsidRPr="00EE1A77">
        <w:rPr>
          <w:rtl/>
        </w:rPr>
        <w:t>مدارهای سری و موازی</w:t>
      </w:r>
      <w:r w:rsidRPr="00EE1A77">
        <w:t xml:space="preserve"> - Series &amp; Parallel Circuits:</w:t>
      </w:r>
    </w:p>
    <w:p w14:paraId="31CBD687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مفهوم مدار سری</w:t>
      </w:r>
      <w:r w:rsidRPr="00575674">
        <w:rPr>
          <w:lang w:val="en-US"/>
        </w:rPr>
        <w:t xml:space="preserve"> - Series Circuit:</w:t>
      </w:r>
    </w:p>
    <w:p w14:paraId="6BCEEC65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مدار سری</w:t>
      </w:r>
      <w:r w:rsidRPr="006F1581">
        <w:t xml:space="preserve"> (Series Circuit) </w:t>
      </w:r>
      <w:r w:rsidRPr="006F1581">
        <w:rPr>
          <w:rtl/>
        </w:rPr>
        <w:t>مداری است که در آن اجزای الکتریکی پشت سر هم و در یک مسیر واحد به یکدیگر متصل شده‌اند؛ بنابراین جریان فقط یک مسیر برای عبور دارد</w:t>
      </w:r>
      <w:r w:rsidRPr="006F1581">
        <w:t>.</w:t>
      </w:r>
    </w:p>
    <w:p w14:paraId="7C4FD620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به زبان ساده</w:t>
      </w:r>
      <w:r w:rsidRPr="006F1581">
        <w:t>:</w:t>
      </w:r>
    </w:p>
    <w:p w14:paraId="1DD67826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در مدار سری، جریان عبوری از تمام اجزای مدار یکسان است</w:t>
      </w:r>
      <w:r w:rsidRPr="006F1581">
        <w:t>.</w:t>
      </w:r>
    </w:p>
    <w:p w14:paraId="47CBFA48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یک مثال ساده</w:t>
      </w:r>
    </w:p>
    <w:p w14:paraId="774D8A00" w14:textId="77777777" w:rsidR="006F1581" w:rsidRPr="00EE1A77" w:rsidRDefault="006F1581" w:rsidP="009A2AC0">
      <w:pPr>
        <w:ind w:left="360" w:hanging="360"/>
      </w:pPr>
      <w:r w:rsidRPr="006F1581">
        <w:rPr>
          <w:rtl/>
        </w:rPr>
        <w:t>فرض کنیم دو مقاومت را به‌صورت سری به یک باتری متصل کنیم</w:t>
      </w:r>
      <w:r w:rsidRPr="006F158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0F1A" w:rsidRPr="00EE1A77" w14:paraId="5C9A11A7" w14:textId="77777777" w:rsidTr="00C00F1A">
        <w:tc>
          <w:tcPr>
            <w:tcW w:w="9350" w:type="dxa"/>
          </w:tcPr>
          <w:p w14:paraId="550E1F9B" w14:textId="77777777" w:rsidR="00C00F1A" w:rsidRPr="00EE1A77" w:rsidRDefault="00C00F1A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R</w:t>
            </w:r>
            <w:r w:rsidRPr="00EE1A77">
              <w:rPr>
                <w:rFonts w:ascii="Cambria Math" w:hAnsi="Cambria Math" w:cs="Cambria Math"/>
              </w:rPr>
              <w:t>₁</w:t>
            </w:r>
            <w:r w:rsidRPr="00EE1A77">
              <w:t xml:space="preserve">          R</w:t>
            </w:r>
            <w:r w:rsidRPr="00EE1A77">
              <w:rPr>
                <w:rFonts w:ascii="Cambria Math" w:hAnsi="Cambria Math" w:cs="Cambria Math"/>
              </w:rPr>
              <w:t>₂</w:t>
            </w:r>
          </w:p>
          <w:p w14:paraId="19DF7100" w14:textId="77777777" w:rsidR="00C00F1A" w:rsidRPr="00EE1A77" w:rsidRDefault="00C00F1A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+ ───/\/\/───┬──/\/\/───┐</w:t>
            </w:r>
          </w:p>
          <w:p w14:paraId="2BFED1DC" w14:textId="0F08A867" w:rsidR="00C00F1A" w:rsidRPr="00EE1A77" w:rsidRDefault="00C00F1A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│            </w:t>
            </w:r>
            <w:r w:rsidR="00765B79" w:rsidRPr="00EE1A77">
              <w:t xml:space="preserve"> </w:t>
            </w:r>
            <w:r w:rsidRPr="00EE1A77">
              <w:t xml:space="preserve">          │</w:t>
            </w:r>
          </w:p>
          <w:p w14:paraId="69C5BBFC" w14:textId="2BD71E66" w:rsidR="00C00F1A" w:rsidRPr="00EE1A77" w:rsidRDefault="00C00F1A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│            </w:t>
            </w:r>
            <w:r w:rsidR="00765B79" w:rsidRPr="00EE1A77">
              <w:t xml:space="preserve"> </w:t>
            </w:r>
            <w:r w:rsidRPr="00EE1A77">
              <w:t xml:space="preserve">          │</w:t>
            </w:r>
          </w:p>
          <w:p w14:paraId="61C9B54C" w14:textId="77777777" w:rsidR="00C00F1A" w:rsidRPr="00EE1A77" w:rsidRDefault="00C00F1A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└────────────┴──────────┘</w:t>
            </w:r>
          </w:p>
          <w:p w14:paraId="6380BB30" w14:textId="123CFD07" w:rsidR="00C00F1A" w:rsidRPr="00EE1A77" w:rsidRDefault="00C00F1A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    Battery</w:t>
            </w:r>
          </w:p>
        </w:tc>
      </w:tr>
    </w:tbl>
    <w:p w14:paraId="2D7C8333" w14:textId="77777777" w:rsidR="006F1581" w:rsidRPr="006F1581" w:rsidRDefault="006F1581" w:rsidP="009A2AC0">
      <w:pPr>
        <w:bidi w:val="0"/>
        <w:ind w:left="360" w:hanging="360"/>
      </w:pPr>
    </w:p>
    <w:p w14:paraId="79950111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مسیر جریان فقط یکی است</w:t>
      </w:r>
      <w:r w:rsidRPr="006F1581">
        <w:t>:</w:t>
      </w:r>
    </w:p>
    <w:p w14:paraId="6456D0E0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باتری</w:t>
      </w:r>
      <w:r w:rsidRPr="006F1581">
        <w:t xml:space="preserve"> → R₁ → R₂ → </w:t>
      </w:r>
      <w:r w:rsidRPr="006F1581">
        <w:rPr>
          <w:rtl/>
        </w:rPr>
        <w:t>باتری</w:t>
      </w:r>
    </w:p>
    <w:p w14:paraId="71980A32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بنابراین</w:t>
      </w:r>
      <w:r w:rsidRPr="006F1581">
        <w:t>:</w:t>
      </w:r>
    </w:p>
    <w:p w14:paraId="4A75685F" w14:textId="77777777" w:rsidR="00C00F1A" w:rsidRPr="00EE1A77" w:rsidRDefault="006F1581" w:rsidP="009A2AC0">
      <w:pPr>
        <w:ind w:left="360" w:hanging="360"/>
      </w:pPr>
      <w:r w:rsidRPr="006F1581">
        <w:lastRenderedPageBreak/>
        <w:t>I1=I2=I</w:t>
      </w:r>
    </w:p>
    <w:p w14:paraId="62AC2057" w14:textId="343B209D" w:rsidR="006F1581" w:rsidRPr="006F1581" w:rsidRDefault="006F1581" w:rsidP="009A2AC0">
      <w:pPr>
        <w:ind w:left="360" w:hanging="360"/>
      </w:pPr>
      <w:r w:rsidRPr="006F1581">
        <w:rPr>
          <w:rtl/>
        </w:rPr>
        <w:t xml:space="preserve">یعنی جریان عبوری از </w:t>
      </w:r>
      <w:r w:rsidRPr="006F1581">
        <w:t xml:space="preserve">R1 </w:t>
      </w:r>
      <w:r w:rsidRPr="006F1581">
        <w:rPr>
          <w:rtl/>
        </w:rPr>
        <w:t xml:space="preserve">و </w:t>
      </w:r>
      <w:r w:rsidRPr="006F1581">
        <w:t xml:space="preserve">R2 </w:t>
      </w:r>
      <w:r w:rsidRPr="006F1581">
        <w:rPr>
          <w:rtl/>
        </w:rPr>
        <w:t>برابر است</w:t>
      </w:r>
      <w:r w:rsidRPr="006F1581">
        <w:t>.</w:t>
      </w:r>
    </w:p>
    <w:p w14:paraId="0061840C" w14:textId="1531E0AD" w:rsidR="006F1581" w:rsidRPr="006F1581" w:rsidRDefault="006F1581" w:rsidP="009A2AC0">
      <w:pPr>
        <w:ind w:left="360" w:hanging="360"/>
      </w:pPr>
    </w:p>
    <w:p w14:paraId="38137D0D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مقاومت معادل در مدار سری</w:t>
      </w:r>
    </w:p>
    <w:p w14:paraId="5EB13A82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وقتی چند مقاومت سری هستند، مقاومت کل برابر مجموع مقاومت‌هاست</w:t>
      </w:r>
      <w:r w:rsidRPr="006F1581">
        <w:t>:</w:t>
      </w:r>
    </w:p>
    <w:p w14:paraId="6004B37D" w14:textId="77777777" w:rsidR="00225F12" w:rsidRPr="00EE1A77" w:rsidRDefault="006F1581" w:rsidP="009A2AC0">
      <w:pPr>
        <w:ind w:left="360" w:hanging="360"/>
      </w:pPr>
      <w:r w:rsidRPr="006F1581">
        <w:t>Rtotal=R1+R2+R3+…</w:t>
      </w:r>
    </w:p>
    <w:p w14:paraId="15A7DFCE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مثلاً اگر</w:t>
      </w:r>
      <w:r w:rsidRPr="006F1581">
        <w:t>:</w:t>
      </w:r>
    </w:p>
    <w:p w14:paraId="110EB7B3" w14:textId="77777777" w:rsidR="00225F12" w:rsidRPr="00EE1A77" w:rsidRDefault="006F1581" w:rsidP="009A2AC0">
      <w:pPr>
        <w:ind w:left="360" w:hanging="360"/>
      </w:pPr>
      <w:r w:rsidRPr="006F1581">
        <w:t>R1=100Ω</w:t>
      </w:r>
    </w:p>
    <w:p w14:paraId="459F11FD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</w:t>
      </w:r>
      <w:r w:rsidRPr="006F1581">
        <w:t>:</w:t>
      </w:r>
    </w:p>
    <w:p w14:paraId="1F5F16AD" w14:textId="77777777" w:rsidR="00225F12" w:rsidRPr="00EE1A77" w:rsidRDefault="006F1581" w:rsidP="009A2AC0">
      <w:pPr>
        <w:ind w:left="360" w:hanging="360"/>
      </w:pPr>
      <w:r w:rsidRPr="006F1581">
        <w:t>R2=200Ω</w:t>
      </w:r>
    </w:p>
    <w:p w14:paraId="4F9BB4CC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باشد</w:t>
      </w:r>
      <w:r w:rsidRPr="006F1581">
        <w:t>:</w:t>
      </w:r>
    </w:p>
    <w:p w14:paraId="329809E2" w14:textId="77777777" w:rsidR="00A2359F" w:rsidRPr="00EE1A77" w:rsidRDefault="006F1581" w:rsidP="009A2AC0">
      <w:pPr>
        <w:ind w:left="360" w:hanging="360"/>
      </w:pPr>
      <w:r w:rsidRPr="006F1581">
        <w:t>Rtotal=100+200=300Ω</w:t>
      </w:r>
    </w:p>
    <w:p w14:paraId="2A32B8E2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ولتاژ در مدار سری</w:t>
      </w:r>
    </w:p>
    <w:p w14:paraId="76EB75B6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در مدار سری، جریان یکسان است، اما ولتاژ می‌تواند روی هر قطعه متفاوت باشد</w:t>
      </w:r>
      <w:r w:rsidRPr="006F1581">
        <w:t>.</w:t>
      </w:r>
    </w:p>
    <w:p w14:paraId="420FCF7D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طبق قانون اهم</w:t>
      </w:r>
      <w:r w:rsidRPr="006F1581">
        <w:t>:</w:t>
      </w:r>
    </w:p>
    <w:p w14:paraId="17ACFF6A" w14:textId="77777777" w:rsidR="00A2359F" w:rsidRPr="00EE1A77" w:rsidRDefault="006F1581" w:rsidP="009A2AC0">
      <w:pPr>
        <w:ind w:left="360" w:hanging="360"/>
      </w:pPr>
      <w:r w:rsidRPr="006F1581">
        <w:t>V=IR</w:t>
      </w:r>
    </w:p>
    <w:p w14:paraId="1E88AC57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مثلاً اگر جریان مدار</w:t>
      </w:r>
      <w:r w:rsidRPr="006F1581">
        <w:t>:</w:t>
      </w:r>
    </w:p>
    <w:p w14:paraId="425132A7" w14:textId="77777777" w:rsidR="00A2359F" w:rsidRPr="00EE1A77" w:rsidRDefault="006F1581" w:rsidP="009A2AC0">
      <w:pPr>
        <w:ind w:left="360" w:hanging="360"/>
      </w:pPr>
      <w:r w:rsidRPr="006F1581">
        <w:t>I=0.02A</w:t>
      </w:r>
    </w:p>
    <w:p w14:paraId="7E29799A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 دو مقاومت داشته باشیم</w:t>
      </w:r>
      <w:r w:rsidRPr="006F1581">
        <w:t>:</w:t>
      </w:r>
    </w:p>
    <w:p w14:paraId="65ED1001" w14:textId="77777777" w:rsidR="00A2359F" w:rsidRPr="00EE1A77" w:rsidRDefault="006F1581" w:rsidP="009A2AC0">
      <w:pPr>
        <w:ind w:left="360" w:hanging="360"/>
      </w:pPr>
      <w:r w:rsidRPr="006F1581">
        <w:t>R1=100Ω</w:t>
      </w:r>
    </w:p>
    <w:p w14:paraId="70F33F4E" w14:textId="77777777" w:rsidR="00A2359F" w:rsidRPr="00EE1A77" w:rsidRDefault="006F1581" w:rsidP="009A2AC0">
      <w:pPr>
        <w:ind w:left="360" w:hanging="360"/>
      </w:pPr>
      <w:r w:rsidRPr="006F1581">
        <w:t>R2=400Ω</w:t>
      </w:r>
    </w:p>
    <w:p w14:paraId="455E5050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افت ولتاژ روی مقاومت اول</w:t>
      </w:r>
      <w:r w:rsidRPr="006F1581">
        <w:t>:</w:t>
      </w:r>
    </w:p>
    <w:p w14:paraId="60E73BD4" w14:textId="77777777" w:rsidR="00A2359F" w:rsidRPr="00575674" w:rsidRDefault="006F1581" w:rsidP="009A2AC0">
      <w:pPr>
        <w:ind w:left="360" w:hanging="360"/>
      </w:pPr>
      <w:r w:rsidRPr="00575674">
        <w:t>V</w:t>
      </w:r>
      <w:r w:rsidRPr="00575674">
        <w:rPr>
          <w:vertAlign w:val="subscript"/>
        </w:rPr>
        <w:t>1</w:t>
      </w:r>
      <w:r w:rsidRPr="00575674">
        <w:t>=IR</w:t>
      </w:r>
      <w:r w:rsidRPr="00575674">
        <w:rPr>
          <w:vertAlign w:val="subscript"/>
        </w:rPr>
        <w:t>1</w:t>
      </w:r>
      <w:r w:rsidRPr="00575674">
        <w:t>=0.02×100=2V</w:t>
      </w:r>
    </w:p>
    <w:p w14:paraId="68DFB711" w14:textId="77777777" w:rsidR="006F1581" w:rsidRPr="00575674" w:rsidRDefault="006F1581" w:rsidP="009A2AC0">
      <w:pPr>
        <w:ind w:left="360" w:hanging="360"/>
      </w:pPr>
      <w:r w:rsidRPr="006F1581">
        <w:rPr>
          <w:rtl/>
        </w:rPr>
        <w:lastRenderedPageBreak/>
        <w:t>و روی مقاومت دوم</w:t>
      </w:r>
      <w:r w:rsidRPr="00575674">
        <w:t>:</w:t>
      </w:r>
    </w:p>
    <w:p w14:paraId="6E3D9656" w14:textId="77777777" w:rsidR="00A2359F" w:rsidRPr="00575674" w:rsidRDefault="006F1581" w:rsidP="009A2AC0">
      <w:pPr>
        <w:ind w:left="360" w:hanging="360"/>
      </w:pPr>
      <w:r w:rsidRPr="00575674">
        <w:t>V</w:t>
      </w:r>
      <w:r w:rsidRPr="00575674">
        <w:rPr>
          <w:vertAlign w:val="subscript"/>
        </w:rPr>
        <w:t>2</w:t>
      </w:r>
      <w:r w:rsidRPr="00575674">
        <w:t>=IR</w:t>
      </w:r>
      <w:r w:rsidRPr="00575674">
        <w:rPr>
          <w:vertAlign w:val="subscript"/>
        </w:rPr>
        <w:t>2</w:t>
      </w:r>
      <w:r w:rsidRPr="00575674">
        <w:t>=0.02×400=8V</w:t>
      </w:r>
    </w:p>
    <w:p w14:paraId="44687E2B" w14:textId="77777777" w:rsidR="006F1581" w:rsidRPr="00575674" w:rsidRDefault="006F1581" w:rsidP="009A2AC0">
      <w:pPr>
        <w:ind w:left="360" w:hanging="360"/>
      </w:pPr>
      <w:r w:rsidRPr="006F1581">
        <w:rPr>
          <w:rtl/>
        </w:rPr>
        <w:t>پس ولتاژ منبع</w:t>
      </w:r>
      <w:r w:rsidRPr="00575674">
        <w:t>:</w:t>
      </w:r>
    </w:p>
    <w:p w14:paraId="38846470" w14:textId="77777777" w:rsidR="00A2359F" w:rsidRPr="00575674" w:rsidRDefault="006F1581" w:rsidP="009A2AC0">
      <w:pPr>
        <w:ind w:left="360" w:hanging="360"/>
      </w:pPr>
      <w:r w:rsidRPr="00575674">
        <w:t>Vsource=V1+V2</w:t>
      </w:r>
    </w:p>
    <w:p w14:paraId="5E857E94" w14:textId="77777777" w:rsidR="00A2359F" w:rsidRPr="00575674" w:rsidRDefault="006F1581" w:rsidP="009A2AC0">
      <w:pPr>
        <w:ind w:left="360" w:hanging="360"/>
      </w:pPr>
      <w:r w:rsidRPr="00575674">
        <w:t>Vsource=2+8=10V</w:t>
      </w:r>
    </w:p>
    <w:p w14:paraId="29B2E04B" w14:textId="77777777" w:rsidR="006F1581" w:rsidRPr="00575674" w:rsidRDefault="006F1581" w:rsidP="009A2AC0">
      <w:pPr>
        <w:ind w:left="360" w:hanging="360"/>
      </w:pPr>
      <w:r w:rsidRPr="006F1581">
        <w:rPr>
          <w:rtl/>
        </w:rPr>
        <w:t>این همان مفهوم قانون ولتاژ کیرشهف</w:t>
      </w:r>
      <w:r w:rsidRPr="00575674">
        <w:t xml:space="preserve"> (KVL) </w:t>
      </w:r>
      <w:r w:rsidRPr="006F1581">
        <w:rPr>
          <w:rtl/>
        </w:rPr>
        <w:t>است</w:t>
      </w:r>
      <w:r w:rsidRPr="00575674">
        <w:t>.</w:t>
      </w:r>
    </w:p>
    <w:p w14:paraId="708E355F" w14:textId="77777777" w:rsidR="006F1581" w:rsidRPr="00575674" w:rsidRDefault="006F1581" w:rsidP="009A2AC0">
      <w:pPr>
        <w:ind w:left="360" w:hanging="360"/>
      </w:pPr>
      <w:r w:rsidRPr="006F1581">
        <w:rPr>
          <w:rtl/>
        </w:rPr>
        <w:t>اگر یکی از قطعات قطع شود چه اتفاقی می‌افتد؟</w:t>
      </w:r>
    </w:p>
    <w:p w14:paraId="1AA2776C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این یکی از ویژگی‌های بسیار مهم مدار سری است</w:t>
      </w:r>
      <w:r w:rsidRPr="006F1581">
        <w:t>.</w:t>
      </w:r>
    </w:p>
    <w:p w14:paraId="65CC3217" w14:textId="7075A836" w:rsidR="006F1581" w:rsidRPr="00EE1A77" w:rsidRDefault="006F1581" w:rsidP="009A2AC0">
      <w:pPr>
        <w:ind w:left="360" w:hanging="360"/>
      </w:pPr>
      <w:r w:rsidRPr="006F1581">
        <w:rPr>
          <w:rtl/>
        </w:rPr>
        <w:t>اگر یکی از اجزا قطع شود</w:t>
      </w:r>
      <w:r w:rsidRPr="006F1581">
        <w:t>:</w:t>
      </w:r>
      <w:r w:rsidR="00A2359F" w:rsidRPr="00EE1A77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359F" w:rsidRPr="00EE1A77" w14:paraId="04BB2313" w14:textId="77777777" w:rsidTr="00A2359F">
        <w:tc>
          <w:tcPr>
            <w:tcW w:w="9350" w:type="dxa"/>
          </w:tcPr>
          <w:p w14:paraId="3C8B06AC" w14:textId="77777777" w:rsidR="00A2359F" w:rsidRPr="00EE1A77" w:rsidRDefault="00A2359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>+ ─── R</w:t>
            </w:r>
            <w:r w:rsidRPr="00EE1A77">
              <w:rPr>
                <w:rFonts w:ascii="Cambria Math" w:hAnsi="Cambria Math" w:cs="Cambria Math"/>
              </w:rPr>
              <w:t>₁</w:t>
            </w:r>
            <w:r w:rsidRPr="00EE1A77">
              <w:t xml:space="preserve"> </w:t>
            </w:r>
            <w:r w:rsidRPr="00EE1A77">
              <w:rPr>
                <w:rFonts w:cs="Courier New"/>
              </w:rPr>
              <w:t>───</w:t>
            </w:r>
            <w:r w:rsidRPr="00EE1A77">
              <w:t xml:space="preserve"> </w:t>
            </w:r>
            <w:r w:rsidRPr="00EE1A77">
              <w:rPr>
                <w:rFonts w:ascii="Segoe UI Symbol" w:hAnsi="Segoe UI Symbol" w:cs="Segoe UI Symbol"/>
              </w:rPr>
              <w:t>✕</w:t>
            </w:r>
            <w:r w:rsidRPr="00EE1A77">
              <w:t xml:space="preserve"> </w:t>
            </w:r>
            <w:r w:rsidRPr="00EE1A77">
              <w:rPr>
                <w:rFonts w:ascii="Times New Roman" w:hAnsi="Times New Roman" w:cs="Times New Roman"/>
              </w:rPr>
              <w:t>───</w:t>
            </w:r>
            <w:r w:rsidRPr="00EE1A77">
              <w:t xml:space="preserve"> R</w:t>
            </w:r>
            <w:r w:rsidRPr="00EE1A77">
              <w:rPr>
                <w:rFonts w:ascii="Times New Roman" w:hAnsi="Times New Roman" w:cs="Times New Roman"/>
              </w:rPr>
              <w:t>₂</w:t>
            </w:r>
            <w:r w:rsidRPr="00EE1A77">
              <w:t xml:space="preserve"> </w:t>
            </w:r>
            <w:r w:rsidRPr="00EE1A77">
              <w:rPr>
                <w:rFonts w:ascii="Times New Roman" w:hAnsi="Times New Roman" w:cs="Times New Roman"/>
              </w:rPr>
              <w:t>───</w:t>
            </w:r>
            <w:r w:rsidRPr="00EE1A77">
              <w:t xml:space="preserve"> -</w:t>
            </w:r>
          </w:p>
          <w:p w14:paraId="3C8BCBC7" w14:textId="77777777" w:rsidR="00A2359F" w:rsidRPr="00EE1A77" w:rsidRDefault="00A2359F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         ↑</w:t>
            </w:r>
          </w:p>
          <w:p w14:paraId="505C6C7F" w14:textId="5A155C38" w:rsidR="00A2359F" w:rsidRPr="00EE1A77" w:rsidRDefault="00A2359F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  </w:t>
            </w:r>
            <w:r w:rsidRPr="00EE1A77">
              <w:rPr>
                <w:rtl/>
              </w:rPr>
              <w:t>قطع شدگ</w:t>
            </w:r>
            <w:r w:rsidRPr="00EE1A77">
              <w:rPr>
                <w:rFonts w:hint="cs"/>
                <w:rtl/>
              </w:rPr>
              <w:t>ی</w:t>
            </w:r>
          </w:p>
        </w:tc>
      </w:tr>
    </w:tbl>
    <w:p w14:paraId="12C88290" w14:textId="77777777" w:rsidR="00A2359F" w:rsidRPr="006F1581" w:rsidRDefault="00A2359F" w:rsidP="009A2AC0">
      <w:pPr>
        <w:bidi w:val="0"/>
        <w:ind w:left="360" w:hanging="360"/>
      </w:pPr>
    </w:p>
    <w:p w14:paraId="08919EA7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کل مسیر جریان قطع می‌شود و</w:t>
      </w:r>
      <w:r w:rsidRPr="006F1581">
        <w:t>:</w:t>
      </w:r>
    </w:p>
    <w:p w14:paraId="2D028B5F" w14:textId="77777777" w:rsidR="00CA418E" w:rsidRPr="00EE1A77" w:rsidRDefault="006F1581" w:rsidP="009A2AC0">
      <w:pPr>
        <w:ind w:left="360" w:hanging="360"/>
      </w:pPr>
      <w:r w:rsidRPr="006F1581">
        <w:t>I=0</w:t>
      </w:r>
    </w:p>
    <w:p w14:paraId="327FF908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بنابراین تمام اجزای مدار سری از کار می‌افتند</w:t>
      </w:r>
      <w:r w:rsidRPr="006F1581">
        <w:t>.</w:t>
      </w:r>
    </w:p>
    <w:p w14:paraId="7281826B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مثلاً در یک رشته قدیمی لامپ‌های تزئینی که لامپ‌ها سری بودند، سوختن یک لامپ می‌توانست باعث خاموش شدن کل رشته شود</w:t>
      </w:r>
      <w:r w:rsidRPr="006F1581">
        <w:t>.</w:t>
      </w:r>
    </w:p>
    <w:p w14:paraId="6D752CE4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ویژگی‌های اصلی مدار سری</w:t>
      </w:r>
    </w:p>
    <w:p w14:paraId="434827EE" w14:textId="77777777" w:rsidR="006F1581" w:rsidRPr="006F1581" w:rsidRDefault="006F1581" w:rsidP="009A2AC0">
      <w:pPr>
        <w:pStyle w:val="ListParagraph"/>
        <w:numPr>
          <w:ilvl w:val="0"/>
          <w:numId w:val="179"/>
        </w:numPr>
        <w:ind w:left="360"/>
      </w:pPr>
      <w:r w:rsidRPr="006F1581">
        <w:rPr>
          <w:rtl/>
        </w:rPr>
        <w:t>فقط یک مسیر جریان وجود دارد</w:t>
      </w:r>
      <w:r w:rsidRPr="006F1581">
        <w:t>.</w:t>
      </w:r>
    </w:p>
    <w:p w14:paraId="4230AE1A" w14:textId="77777777" w:rsidR="006F1581" w:rsidRPr="006F1581" w:rsidRDefault="006F1581" w:rsidP="009A2AC0">
      <w:pPr>
        <w:pStyle w:val="ListParagraph"/>
        <w:numPr>
          <w:ilvl w:val="0"/>
          <w:numId w:val="179"/>
        </w:numPr>
        <w:ind w:left="360"/>
      </w:pPr>
      <w:r w:rsidRPr="006F1581">
        <w:rPr>
          <w:rtl/>
        </w:rPr>
        <w:t>جریان در تمام اجزا یکسان است</w:t>
      </w:r>
      <w:r w:rsidRPr="006F1581">
        <w:t>.</w:t>
      </w:r>
    </w:p>
    <w:p w14:paraId="6093F0B6" w14:textId="77777777" w:rsidR="006F1581" w:rsidRPr="006F1581" w:rsidRDefault="006F1581" w:rsidP="009A2AC0">
      <w:pPr>
        <w:pStyle w:val="ListParagraph"/>
        <w:numPr>
          <w:ilvl w:val="0"/>
          <w:numId w:val="179"/>
        </w:numPr>
        <w:ind w:left="360"/>
      </w:pPr>
      <w:r w:rsidRPr="006F1581">
        <w:rPr>
          <w:rtl/>
        </w:rPr>
        <w:t>مقاومت‌های سری با هم جمع می‌شوند</w:t>
      </w:r>
      <w:r w:rsidRPr="006F1581">
        <w:t>.</w:t>
      </w:r>
    </w:p>
    <w:p w14:paraId="26866B15" w14:textId="77777777" w:rsidR="006F1581" w:rsidRPr="006F1581" w:rsidRDefault="006F1581" w:rsidP="009A2AC0">
      <w:pPr>
        <w:pStyle w:val="ListParagraph"/>
        <w:numPr>
          <w:ilvl w:val="0"/>
          <w:numId w:val="179"/>
        </w:numPr>
        <w:ind w:left="360"/>
      </w:pPr>
      <w:r w:rsidRPr="006F1581">
        <w:rPr>
          <w:rtl/>
        </w:rPr>
        <w:t>ولتاژ منبع بین اجزا تقسیم می‌شود</w:t>
      </w:r>
      <w:r w:rsidRPr="006F1581">
        <w:t>.</w:t>
      </w:r>
    </w:p>
    <w:p w14:paraId="0DC6CCDD" w14:textId="77777777" w:rsidR="006F1581" w:rsidRPr="006F1581" w:rsidRDefault="006F1581" w:rsidP="009A2AC0">
      <w:pPr>
        <w:pStyle w:val="ListParagraph"/>
        <w:numPr>
          <w:ilvl w:val="0"/>
          <w:numId w:val="179"/>
        </w:numPr>
        <w:ind w:left="360"/>
      </w:pPr>
      <w:r w:rsidRPr="006F1581">
        <w:rPr>
          <w:rtl/>
        </w:rPr>
        <w:t>قطع شدن یک جزء می‌تواند کل مدار را قطع کند</w:t>
      </w:r>
      <w:r w:rsidRPr="006F1581">
        <w:t>.</w:t>
      </w:r>
    </w:p>
    <w:p w14:paraId="1EADF1A9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lastRenderedPageBreak/>
        <w:t>به‌صورت خلاصه</w:t>
      </w:r>
      <w:r w:rsidRPr="006F1581">
        <w:t>:</w:t>
      </w:r>
    </w:p>
    <w:p w14:paraId="648BBE1C" w14:textId="77777777" w:rsidR="00CA418E" w:rsidRPr="00EE1A77" w:rsidRDefault="006F1581" w:rsidP="009A2AC0">
      <w:pPr>
        <w:ind w:left="360" w:hanging="360"/>
      </w:pPr>
      <w:r w:rsidRPr="006F1581">
        <w:t>I1=I2=I3</w:t>
      </w:r>
    </w:p>
    <w:p w14:paraId="6EB7B44B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</w:t>
      </w:r>
      <w:r w:rsidRPr="006F1581">
        <w:t>:</w:t>
      </w:r>
    </w:p>
    <w:p w14:paraId="585DBF3E" w14:textId="77777777" w:rsidR="00CA418E" w:rsidRPr="00EE1A77" w:rsidRDefault="006F1581" w:rsidP="009A2AC0">
      <w:pPr>
        <w:ind w:left="360" w:hanging="360"/>
      </w:pPr>
      <w:r w:rsidRPr="006F1581">
        <w:t>Rtotal=R1+R2+R3</w:t>
      </w:r>
    </w:p>
    <w:p w14:paraId="61889F15" w14:textId="77777777" w:rsidR="006F1581" w:rsidRPr="006F1581" w:rsidRDefault="006F1581" w:rsidP="009A2AC0">
      <w:pPr>
        <w:ind w:left="360" w:hanging="360"/>
      </w:pPr>
      <w:r w:rsidRPr="006F1581">
        <w:rPr>
          <w:rtl/>
        </w:rPr>
        <w:t>و</w:t>
      </w:r>
      <w:r w:rsidRPr="006F1581">
        <w:t>:</w:t>
      </w:r>
    </w:p>
    <w:p w14:paraId="54AB85FD" w14:textId="77777777" w:rsidR="00CA418E" w:rsidRPr="00EE1A77" w:rsidRDefault="006F1581" w:rsidP="009A2AC0">
      <w:pPr>
        <w:ind w:left="360" w:hanging="360"/>
      </w:pPr>
      <w:r w:rsidRPr="006F1581">
        <w:t>Vtotal=V1+V2+V3</w:t>
      </w:r>
    </w:p>
    <w:p w14:paraId="73F1CBD6" w14:textId="77777777" w:rsidR="009E3921" w:rsidRPr="00575674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مفهوم مدار موازی</w:t>
      </w:r>
      <w:r w:rsidRPr="00575674">
        <w:rPr>
          <w:lang w:val="en-US"/>
        </w:rPr>
        <w:t xml:space="preserve"> - Parallel Circuit:</w:t>
      </w:r>
    </w:p>
    <w:p w14:paraId="4579F5E8" w14:textId="77777777" w:rsidR="008C66B7" w:rsidRPr="00575674" w:rsidRDefault="008C66B7" w:rsidP="009A2AC0">
      <w:pPr>
        <w:ind w:left="360" w:hanging="360"/>
      </w:pPr>
      <w:r w:rsidRPr="008C66B7">
        <w:rPr>
          <w:rtl/>
        </w:rPr>
        <w:t>مدار موازی</w:t>
      </w:r>
      <w:r w:rsidRPr="00575674">
        <w:t xml:space="preserve"> (Parallel Circuit) </w:t>
      </w:r>
      <w:r w:rsidRPr="008C66B7">
        <w:rPr>
          <w:rtl/>
        </w:rPr>
        <w:t>مداری است که در آن اجزای الکتریکی به‌گونه‌ای به یکدیگر متصل می‌شوند که چند مسیر مختلف برای عبور جریان وجود داشته باشد</w:t>
      </w:r>
      <w:r w:rsidRPr="00575674">
        <w:t>.</w:t>
      </w:r>
    </w:p>
    <w:p w14:paraId="72DBAD47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به زبان ساده</w:t>
      </w:r>
      <w:r w:rsidRPr="008C66B7">
        <w:t>:</w:t>
      </w:r>
    </w:p>
    <w:p w14:paraId="7093817D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در مدار موازی، جریان بین مسیرهای مختلف تقسیم می‌شود، اما ولتاژ دو سر تمام شاخه‌ها یکسان است</w:t>
      </w:r>
      <w:r w:rsidRPr="008C66B7">
        <w:t>.</w:t>
      </w:r>
    </w:p>
    <w:p w14:paraId="65DB8C9F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یک مثال ساده</w:t>
      </w:r>
    </w:p>
    <w:p w14:paraId="32AEA57A" w14:textId="77777777" w:rsidR="008C66B7" w:rsidRPr="00EE1A77" w:rsidRDefault="008C66B7" w:rsidP="009A2AC0">
      <w:pPr>
        <w:ind w:left="360" w:hanging="360"/>
      </w:pPr>
      <w:r w:rsidRPr="008C66B7">
        <w:rPr>
          <w:rtl/>
        </w:rPr>
        <w:t>فرض کنیم دو مقاومت را به‌صورت موازی به یک باتری متصل کنیم</w:t>
      </w:r>
      <w:r w:rsidRPr="008C66B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66B7" w:rsidRPr="00EE1A77" w14:paraId="36B6D400" w14:textId="77777777" w:rsidTr="008C66B7">
        <w:tc>
          <w:tcPr>
            <w:tcW w:w="9350" w:type="dxa"/>
          </w:tcPr>
          <w:p w14:paraId="42D8F4A5" w14:textId="77777777" w:rsidR="008C66B7" w:rsidRPr="00EE1A77" w:rsidRDefault="008C66B7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  ┌─── R</w:t>
            </w:r>
            <w:r w:rsidRPr="00EE1A77">
              <w:rPr>
                <w:rFonts w:ascii="Cambria Math" w:hAnsi="Cambria Math" w:cs="Cambria Math"/>
              </w:rPr>
              <w:t>₁</w:t>
            </w:r>
            <w:r w:rsidRPr="00EE1A77">
              <w:t xml:space="preserve"> </w:t>
            </w:r>
            <w:r w:rsidRPr="00EE1A77">
              <w:rPr>
                <w:rFonts w:cs="Courier New"/>
              </w:rPr>
              <w:t>───┐</w:t>
            </w:r>
          </w:p>
          <w:p w14:paraId="182E2F64" w14:textId="03AF649E" w:rsidR="008C66B7" w:rsidRPr="00EE1A77" w:rsidRDefault="008C66B7" w:rsidP="009A2AC0">
            <w:pPr>
              <w:pStyle w:val="code"/>
              <w:ind w:left="360" w:hanging="360"/>
              <w:rPr>
                <w:bCs w:val="0"/>
                <w:rtl/>
              </w:rPr>
            </w:pPr>
            <w:r w:rsidRPr="00EE1A77">
              <w:t xml:space="preserve">    + ────┤          ├──── -</w:t>
            </w:r>
          </w:p>
          <w:p w14:paraId="3EDCD3D0" w14:textId="77777777" w:rsidR="008C66B7" w:rsidRPr="00EE1A77" w:rsidRDefault="008C66B7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  └─── R</w:t>
            </w:r>
            <w:r w:rsidRPr="00EE1A77">
              <w:rPr>
                <w:rFonts w:ascii="Cambria Math" w:hAnsi="Cambria Math" w:cs="Cambria Math"/>
              </w:rPr>
              <w:t>₂</w:t>
            </w:r>
            <w:r w:rsidRPr="00EE1A77">
              <w:t xml:space="preserve"> </w:t>
            </w:r>
            <w:r w:rsidRPr="00EE1A77">
              <w:rPr>
                <w:rFonts w:cs="Courier New"/>
              </w:rPr>
              <w:t>───┘</w:t>
            </w:r>
          </w:p>
          <w:p w14:paraId="79290BCE" w14:textId="38B6AD27" w:rsidR="008C66B7" w:rsidRPr="00EE1A77" w:rsidRDefault="008C66B7" w:rsidP="009A2AC0">
            <w:pPr>
              <w:pStyle w:val="code"/>
              <w:ind w:left="360" w:hanging="360"/>
              <w:rPr>
                <w:bCs w:val="0"/>
              </w:rPr>
            </w:pPr>
            <w:r w:rsidRPr="00EE1A77">
              <w:t xml:space="preserve">             Battery</w:t>
            </w:r>
          </w:p>
        </w:tc>
      </w:tr>
    </w:tbl>
    <w:p w14:paraId="3E03A2DC" w14:textId="77777777" w:rsidR="008C66B7" w:rsidRPr="008C66B7" w:rsidRDefault="008C66B7" w:rsidP="009A2AC0">
      <w:pPr>
        <w:bidi w:val="0"/>
        <w:ind w:left="360" w:hanging="360"/>
      </w:pPr>
    </w:p>
    <w:p w14:paraId="398A13AA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در این مدار، جریان دو مسیر دارد</w:t>
      </w:r>
      <w:r w:rsidRPr="008C66B7">
        <w:t>:</w:t>
      </w:r>
    </w:p>
    <w:p w14:paraId="012121F3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مسیر اول</w:t>
      </w:r>
      <w:r w:rsidRPr="008C66B7">
        <w:t xml:space="preserve"> → R₁</w:t>
      </w:r>
    </w:p>
    <w:p w14:paraId="6F201BCD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مسیر دوم</w:t>
      </w:r>
      <w:r w:rsidRPr="008C66B7">
        <w:t xml:space="preserve"> → R₂</w:t>
      </w:r>
    </w:p>
    <w:p w14:paraId="3DD76DFA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بنابراین جریان کل بین شاخه‌ها تقسیم می‌شود</w:t>
      </w:r>
      <w:r w:rsidRPr="008C66B7">
        <w:t>:</w:t>
      </w:r>
    </w:p>
    <w:p w14:paraId="176CE8F6" w14:textId="77777777" w:rsidR="00D34ADC" w:rsidRPr="00EE1A77" w:rsidRDefault="008C66B7" w:rsidP="009A2AC0">
      <w:pPr>
        <w:ind w:left="360" w:hanging="360"/>
      </w:pPr>
      <w:r w:rsidRPr="008C66B7">
        <w:t>Itotal=I1+I2</w:t>
      </w:r>
    </w:p>
    <w:p w14:paraId="48154798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lastRenderedPageBreak/>
        <w:t>ولتاژ در مدار موازی</w:t>
      </w:r>
    </w:p>
    <w:p w14:paraId="73685D98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یکی از مهم‌ترین ویژگی‌های مدار موازی این است که ولتاژ دو سر تمام شاخه‌های موازی برابر است</w:t>
      </w:r>
      <w:r w:rsidRPr="008C66B7">
        <w:t>:</w:t>
      </w:r>
    </w:p>
    <w:p w14:paraId="37210E9E" w14:textId="77777777" w:rsidR="004C0D74" w:rsidRPr="00EE1A77" w:rsidRDefault="008C66B7" w:rsidP="009A2AC0">
      <w:pPr>
        <w:ind w:left="360" w:hanging="360"/>
      </w:pPr>
      <w:r w:rsidRPr="008C66B7">
        <w:t>V1=V2=Vsource</w:t>
      </w:r>
    </w:p>
    <w:p w14:paraId="51B3A2D4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 xml:space="preserve">مثلاً اگر دو مقاومت موازی به یک باتری </w:t>
      </w:r>
      <w:r w:rsidRPr="008C66B7">
        <w:t xml:space="preserve">12V </w:t>
      </w:r>
      <w:r w:rsidRPr="008C66B7">
        <w:rPr>
          <w:rtl/>
        </w:rPr>
        <w:t>وصل باشند</w:t>
      </w:r>
      <w:r w:rsidRPr="008C66B7">
        <w:t>:</w:t>
      </w:r>
    </w:p>
    <w:p w14:paraId="3F6F7C79" w14:textId="77777777" w:rsidR="00992D30" w:rsidRPr="00EE1A77" w:rsidRDefault="008C66B7" w:rsidP="009A2AC0">
      <w:pPr>
        <w:ind w:left="360" w:hanging="360"/>
      </w:pPr>
      <w:r w:rsidRPr="008C66B7">
        <w:t>V1=12V</w:t>
      </w:r>
    </w:p>
    <w:p w14:paraId="3C729B9E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و</w:t>
      </w:r>
      <w:r w:rsidRPr="008C66B7">
        <w:t>:</w:t>
      </w:r>
    </w:p>
    <w:p w14:paraId="13C8E23B" w14:textId="3307106A" w:rsidR="008C66B7" w:rsidRPr="008C66B7" w:rsidRDefault="008C66B7" w:rsidP="009A2AC0">
      <w:pPr>
        <w:ind w:left="360" w:hanging="360"/>
      </w:pPr>
      <w:r w:rsidRPr="008C66B7">
        <w:t>V2=12V</w:t>
      </w:r>
    </w:p>
    <w:p w14:paraId="1C9B9F24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بنابراین برخلاف مدار سری، در مدار موازی ولتاژ بین شاخه‌ها تقسیم نمی‌شود</w:t>
      </w:r>
      <w:r w:rsidRPr="008C66B7">
        <w:t>.</w:t>
      </w:r>
    </w:p>
    <w:p w14:paraId="2072333D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جریان در مدار موازی</w:t>
      </w:r>
    </w:p>
    <w:p w14:paraId="58245C89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جریان هر شاخه با قانون اهم محاسبه می‌شود</w:t>
      </w:r>
      <w:r w:rsidRPr="008C66B7">
        <w:t>:</w:t>
      </w:r>
    </w:p>
    <w:p w14:paraId="4BD3C9E7" w14:textId="77777777" w:rsidR="00992D30" w:rsidRPr="00EE1A77" w:rsidRDefault="008C66B7" w:rsidP="009A2AC0">
      <w:pPr>
        <w:bidi w:val="0"/>
        <w:ind w:left="360" w:hanging="360"/>
      </w:pPr>
      <w:r w:rsidRPr="008C66B7">
        <w:t>I=V</w:t>
      </w:r>
      <w:r w:rsidR="00992D30" w:rsidRPr="00EE1A77">
        <w:t>-</w:t>
      </w:r>
      <w:r w:rsidRPr="008C66B7">
        <w:t>R</w:t>
      </w:r>
    </w:p>
    <w:p w14:paraId="1F2A9CEB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 xml:space="preserve">مثلاً اگر یک منبع </w:t>
      </w:r>
      <w:r w:rsidRPr="008C66B7">
        <w:t xml:space="preserve">12V </w:t>
      </w:r>
      <w:r w:rsidRPr="008C66B7">
        <w:rPr>
          <w:rtl/>
        </w:rPr>
        <w:t>داشته باشیم و دو مقاومت موازی</w:t>
      </w:r>
      <w:r w:rsidRPr="008C66B7">
        <w:t>:</w:t>
      </w:r>
    </w:p>
    <w:p w14:paraId="6332EAF9" w14:textId="77777777" w:rsidR="00992D30" w:rsidRPr="00EE1A77" w:rsidRDefault="008C66B7" w:rsidP="009A2AC0">
      <w:pPr>
        <w:ind w:left="360" w:hanging="360"/>
      </w:pPr>
      <w:r w:rsidRPr="008C66B7">
        <w:t>R1=6Ω</w:t>
      </w:r>
    </w:p>
    <w:p w14:paraId="441560DE" w14:textId="77777777" w:rsidR="00992D30" w:rsidRPr="00EE1A77" w:rsidRDefault="008C66B7" w:rsidP="009A2AC0">
      <w:pPr>
        <w:ind w:left="360" w:hanging="360"/>
      </w:pPr>
      <w:r w:rsidRPr="008C66B7">
        <w:t>R2=12Ω</w:t>
      </w:r>
    </w:p>
    <w:p w14:paraId="6C619870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جریان شاخه اول</w:t>
      </w:r>
      <w:r w:rsidRPr="008C66B7">
        <w:t>:</w:t>
      </w:r>
    </w:p>
    <w:p w14:paraId="13BC9E2B" w14:textId="77777777" w:rsidR="00936BA4" w:rsidRPr="00EE1A77" w:rsidRDefault="008C66B7" w:rsidP="009A2AC0">
      <w:pPr>
        <w:ind w:left="360" w:hanging="360"/>
      </w:pPr>
      <w:r w:rsidRPr="008C66B7">
        <w:t>I1=12</w:t>
      </w:r>
      <w:r w:rsidR="00936BA4" w:rsidRPr="00EE1A77">
        <w:t>/</w:t>
      </w:r>
      <w:r w:rsidRPr="008C66B7">
        <w:t>6=2A</w:t>
      </w:r>
    </w:p>
    <w:p w14:paraId="6CAEB1FC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جریان شاخه دوم</w:t>
      </w:r>
      <w:r w:rsidRPr="008C66B7">
        <w:t>:</w:t>
      </w:r>
    </w:p>
    <w:p w14:paraId="70C5CFC8" w14:textId="77777777" w:rsidR="00936BA4" w:rsidRPr="00EE1A77" w:rsidRDefault="008C66B7" w:rsidP="009A2AC0">
      <w:pPr>
        <w:ind w:left="360" w:hanging="360"/>
      </w:pPr>
      <w:r w:rsidRPr="008C66B7">
        <w:t>I2=12</w:t>
      </w:r>
      <w:r w:rsidR="00936BA4" w:rsidRPr="00EE1A77">
        <w:t>/</w:t>
      </w:r>
      <w:r w:rsidRPr="008C66B7">
        <w:t>12=1A</w:t>
      </w:r>
    </w:p>
    <w:p w14:paraId="62D56252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بنابراین جریان کل</w:t>
      </w:r>
      <w:r w:rsidRPr="008C66B7">
        <w:t>:</w:t>
      </w:r>
    </w:p>
    <w:p w14:paraId="5D4FB030" w14:textId="77777777" w:rsidR="00936BA4" w:rsidRPr="00EE1A77" w:rsidRDefault="008C66B7" w:rsidP="009A2AC0">
      <w:pPr>
        <w:ind w:left="360" w:hanging="360"/>
      </w:pPr>
      <w:r w:rsidRPr="008C66B7">
        <w:t>Itotal=2+1=3A</w:t>
      </w:r>
    </w:p>
    <w:p w14:paraId="5BAC3269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مقاومت معادل در مدار موازی</w:t>
      </w:r>
    </w:p>
    <w:p w14:paraId="7816C261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برای دو مقاومت</w:t>
      </w:r>
      <w:r w:rsidRPr="008C66B7">
        <w:t>:</w:t>
      </w:r>
    </w:p>
    <w:p w14:paraId="7CD7CA5E" w14:textId="77777777" w:rsidR="00EE1A77" w:rsidRPr="00EE1A77" w:rsidRDefault="008C66B7" w:rsidP="009A2AC0">
      <w:pPr>
        <w:ind w:left="360" w:hanging="360"/>
      </w:pPr>
      <w:r w:rsidRPr="008C66B7">
        <w:t>1</w:t>
      </w:r>
      <w:r w:rsidR="00EE1A77" w:rsidRPr="00EE1A77">
        <w:t>/</w:t>
      </w:r>
      <w:r w:rsidRPr="008C66B7">
        <w:t>Rtotal=1</w:t>
      </w:r>
      <w:r w:rsidR="00EE1A77" w:rsidRPr="00EE1A77">
        <w:t>/</w:t>
      </w:r>
      <w:r w:rsidRPr="008C66B7">
        <w:t>R1+1</w:t>
      </w:r>
      <w:r w:rsidR="00EE1A77" w:rsidRPr="00EE1A77">
        <w:t>/</w:t>
      </w:r>
      <w:r w:rsidRPr="008C66B7">
        <w:t>R2</w:t>
      </w:r>
    </w:p>
    <w:p w14:paraId="5D3F9262" w14:textId="77777777" w:rsidR="008C66B7" w:rsidRPr="00EE1A77" w:rsidRDefault="008C66B7" w:rsidP="009A2AC0">
      <w:pPr>
        <w:ind w:left="360" w:hanging="360"/>
      </w:pPr>
      <w:r w:rsidRPr="008C66B7">
        <w:rPr>
          <w:rtl/>
        </w:rPr>
        <w:lastRenderedPageBreak/>
        <w:t>برای چند مقاومت</w:t>
      </w:r>
      <w:r w:rsidRPr="008C66B7">
        <w:t>:</w:t>
      </w:r>
    </w:p>
    <w:p w14:paraId="06CA4F2B" w14:textId="77777777" w:rsidR="00EE1A77" w:rsidRPr="008C66B7" w:rsidRDefault="00EE1A77" w:rsidP="009A2AC0">
      <w:pPr>
        <w:ind w:left="360" w:hanging="360"/>
      </w:pPr>
    </w:p>
    <w:p w14:paraId="204D2F06" w14:textId="4B4E3539" w:rsidR="008C66B7" w:rsidRPr="008C66B7" w:rsidRDefault="008C66B7" w:rsidP="009A2AC0">
      <w:pPr>
        <w:ind w:left="360" w:hanging="360"/>
      </w:pPr>
      <w:r w:rsidRPr="008C66B7">
        <w:t>1</w:t>
      </w:r>
      <w:r w:rsidR="00EE1A77" w:rsidRPr="00EE1A77">
        <w:t>/</w:t>
      </w:r>
      <w:r w:rsidRPr="008C66B7">
        <w:t>Rtotal=1</w:t>
      </w:r>
      <w:r w:rsidR="00EE1A77" w:rsidRPr="00EE1A77">
        <w:t>/</w:t>
      </w:r>
      <w:r w:rsidRPr="008C66B7">
        <w:t>R1+1</w:t>
      </w:r>
      <w:r w:rsidR="00EE1A77" w:rsidRPr="00EE1A77">
        <w:t>/</w:t>
      </w:r>
      <w:r w:rsidRPr="008C66B7">
        <w:t>R2+1</w:t>
      </w:r>
      <w:r w:rsidR="00EE1A77" w:rsidRPr="00EE1A77">
        <w:t>/</w:t>
      </w:r>
      <w:r w:rsidRPr="008C66B7">
        <w:t>R3+…</w:t>
      </w:r>
    </w:p>
    <w:p w14:paraId="4C11BECA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برای همان مثال</w:t>
      </w:r>
      <w:r w:rsidRPr="008C66B7">
        <w:t>:</w:t>
      </w:r>
    </w:p>
    <w:p w14:paraId="21C69129" w14:textId="77777777" w:rsidR="00EE1A77" w:rsidRDefault="008C66B7" w:rsidP="009A2AC0">
      <w:pPr>
        <w:ind w:left="360" w:hanging="360"/>
      </w:pPr>
      <w:r w:rsidRPr="008C66B7">
        <w:t>R1=6Ω</w:t>
      </w:r>
    </w:p>
    <w:p w14:paraId="0E900A4B" w14:textId="77777777" w:rsidR="00EE1A77" w:rsidRDefault="008C66B7" w:rsidP="009A2AC0">
      <w:pPr>
        <w:ind w:left="360" w:hanging="360"/>
      </w:pPr>
      <w:r w:rsidRPr="008C66B7">
        <w:t>,R2=12Ω</w:t>
      </w:r>
    </w:p>
    <w:p w14:paraId="74153E51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داریم</w:t>
      </w:r>
      <w:r w:rsidRPr="008C66B7">
        <w:t>:</w:t>
      </w:r>
    </w:p>
    <w:p w14:paraId="6E023DB2" w14:textId="77777777" w:rsidR="00EE1A77" w:rsidRDefault="008C66B7" w:rsidP="009A2AC0">
      <w:pPr>
        <w:ind w:left="360" w:hanging="360"/>
      </w:pPr>
      <w:r w:rsidRPr="008C66B7">
        <w:t>1</w:t>
      </w:r>
      <w:r w:rsidR="00EE1A77">
        <w:t>/</w:t>
      </w:r>
      <w:r w:rsidRPr="008C66B7">
        <w:t>Rtotal=1</w:t>
      </w:r>
      <w:r w:rsidR="00EE1A77">
        <w:t>/</w:t>
      </w:r>
      <w:r w:rsidRPr="008C66B7">
        <w:t>6+1</w:t>
      </w:r>
      <w:r w:rsidR="00EE1A77">
        <w:t>/</w:t>
      </w:r>
      <w:r w:rsidRPr="008C66B7">
        <w:t>12</w:t>
      </w:r>
    </w:p>
    <w:p w14:paraId="4445734D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پس</w:t>
      </w:r>
      <w:r w:rsidRPr="008C66B7">
        <w:t>:</w:t>
      </w:r>
    </w:p>
    <w:p w14:paraId="464B0465" w14:textId="77777777" w:rsidR="00A3432D" w:rsidRDefault="008C66B7" w:rsidP="009A2AC0">
      <w:pPr>
        <w:ind w:left="360" w:hanging="360"/>
      </w:pPr>
      <w:r w:rsidRPr="008C66B7">
        <w:t>Rtotal=4Ω</w:t>
      </w:r>
    </w:p>
    <w:p w14:paraId="3F4ABDAF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نکته مهم</w:t>
      </w:r>
      <w:r w:rsidRPr="008C66B7">
        <w:t>:</w:t>
      </w:r>
    </w:p>
    <w:p w14:paraId="315BB0E0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مقاومت معادل چند مقاومت موازی، همیشه از کوچک‌ترین مقاومت موجود کمتر است</w:t>
      </w:r>
      <w:r w:rsidRPr="008C66B7">
        <w:t>.</w:t>
      </w:r>
    </w:p>
    <w:p w14:paraId="1FB00AF1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اگر یکی از شاخه‌ها قطع شود چه اتفاقی می‌افتد؟</w:t>
      </w:r>
    </w:p>
    <w:p w14:paraId="3FA07A72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این تفاوت بسیار مهمی با مدار سری دارد</w:t>
      </w:r>
      <w:r w:rsidRPr="008C66B7">
        <w:t>.</w:t>
      </w:r>
    </w:p>
    <w:p w14:paraId="0A86386A" w14:textId="77777777" w:rsidR="008C66B7" w:rsidRDefault="008C66B7" w:rsidP="009A2AC0">
      <w:pPr>
        <w:ind w:left="360" w:hanging="360"/>
      </w:pPr>
      <w:r w:rsidRPr="008C66B7">
        <w:rPr>
          <w:rtl/>
        </w:rPr>
        <w:t>فرض کنید دو لامپ به‌صورت موازی متصل هستند</w:t>
      </w:r>
      <w:r w:rsidRPr="008C66B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5BE" w14:paraId="7F9C437B" w14:textId="77777777" w:rsidTr="004875BE">
        <w:tc>
          <w:tcPr>
            <w:tcW w:w="9350" w:type="dxa"/>
          </w:tcPr>
          <w:p w14:paraId="3CF67B91" w14:textId="77777777" w:rsidR="004875BE" w:rsidRPr="004875BE" w:rsidRDefault="004875BE" w:rsidP="009A2AC0">
            <w:pPr>
              <w:pStyle w:val="code"/>
              <w:ind w:left="360" w:hanging="360"/>
              <w:rPr>
                <w:rtl/>
              </w:rPr>
            </w:pPr>
            <w:r w:rsidRPr="004875BE">
              <w:t xml:space="preserve">          ┌─── </w:t>
            </w:r>
            <w:r w:rsidRPr="004875BE">
              <w:rPr>
                <w:rFonts w:ascii="Segoe UI Emoji" w:hAnsi="Segoe UI Emoji" w:cs="Segoe UI Emoji"/>
              </w:rPr>
              <w:t>💡</w:t>
            </w:r>
            <w:r w:rsidRPr="004875BE">
              <w:t xml:space="preserve"> ───┐</w:t>
            </w:r>
          </w:p>
          <w:p w14:paraId="56EF3C8C" w14:textId="77777777" w:rsidR="004875BE" w:rsidRPr="004875BE" w:rsidRDefault="004875BE" w:rsidP="009A2AC0">
            <w:pPr>
              <w:pStyle w:val="code"/>
              <w:ind w:left="360" w:hanging="360"/>
              <w:rPr>
                <w:rtl/>
              </w:rPr>
            </w:pPr>
            <w:r w:rsidRPr="004875BE">
              <w:t xml:space="preserve">    + ────┤           ├──── -</w:t>
            </w:r>
          </w:p>
          <w:p w14:paraId="77FEA8BD" w14:textId="32F29CA7" w:rsidR="004875BE" w:rsidRDefault="004875BE" w:rsidP="009A2AC0">
            <w:pPr>
              <w:pStyle w:val="code"/>
              <w:ind w:left="360" w:hanging="360"/>
              <w:rPr>
                <w:b/>
              </w:rPr>
            </w:pPr>
            <w:r w:rsidRPr="004875BE">
              <w:t xml:space="preserve">          └─── </w:t>
            </w:r>
            <w:r w:rsidRPr="004875BE">
              <w:rPr>
                <w:rFonts w:ascii="Segoe UI Emoji" w:hAnsi="Segoe UI Emoji" w:cs="Segoe UI Emoji"/>
              </w:rPr>
              <w:t>💡</w:t>
            </w:r>
            <w:r w:rsidRPr="004875BE">
              <w:t xml:space="preserve"> ───┘</w:t>
            </w:r>
          </w:p>
        </w:tc>
      </w:tr>
    </w:tbl>
    <w:p w14:paraId="3D2D51F2" w14:textId="35503D81" w:rsidR="008C66B7" w:rsidRPr="008C66B7" w:rsidRDefault="008C66B7" w:rsidP="009A2AC0">
      <w:pPr>
        <w:ind w:left="360" w:hanging="360"/>
      </w:pPr>
    </w:p>
    <w:p w14:paraId="0EAD763A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اگر یکی از لامپ‌ها بسوزد یا شاخه آن قطع شود</w:t>
      </w:r>
      <w:r w:rsidRPr="008C66B7">
        <w:t>:</w:t>
      </w:r>
    </w:p>
    <w:p w14:paraId="69A86F32" w14:textId="77777777" w:rsidR="004875BE" w:rsidRPr="008C66B7" w:rsidRDefault="008C66B7" w:rsidP="009A2AC0">
      <w:pPr>
        <w:bidi w:val="0"/>
        <w:ind w:left="360" w:hanging="360"/>
      </w:pPr>
      <w:r w:rsidRPr="008C66B7"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5BE" w14:paraId="5B4B81F3" w14:textId="77777777" w:rsidTr="004875BE">
        <w:tc>
          <w:tcPr>
            <w:tcW w:w="9350" w:type="dxa"/>
          </w:tcPr>
          <w:p w14:paraId="604A6CC3" w14:textId="6F922A37" w:rsidR="004875BE" w:rsidRPr="004875BE" w:rsidRDefault="004875BE" w:rsidP="009A2AC0">
            <w:pPr>
              <w:pStyle w:val="code"/>
              <w:ind w:left="360" w:hanging="360"/>
              <w:rPr>
                <w:rtl/>
              </w:rPr>
            </w:pPr>
            <w:r w:rsidRPr="004875BE">
              <w:t xml:space="preserve">          ┌─── </w:t>
            </w:r>
            <w:r w:rsidRPr="004875BE">
              <w:rPr>
                <w:rFonts w:ascii="Segoe UI Symbol" w:hAnsi="Segoe UI Symbol" w:cs="Segoe UI Symbol"/>
              </w:rPr>
              <w:t>✕</w:t>
            </w:r>
            <w:r w:rsidRPr="004875BE">
              <w:t xml:space="preserve"> </w:t>
            </w:r>
            <w:r w:rsidRPr="004875BE">
              <w:rPr>
                <w:rFonts w:ascii="Times New Roman" w:hAnsi="Times New Roman" w:cs="Times New Roman"/>
              </w:rPr>
              <w:t>─────┐</w:t>
            </w:r>
          </w:p>
          <w:p w14:paraId="223B5B45" w14:textId="20527D43" w:rsidR="004875BE" w:rsidRPr="004875BE" w:rsidRDefault="004875BE" w:rsidP="009A2AC0">
            <w:pPr>
              <w:pStyle w:val="code"/>
              <w:ind w:left="360" w:hanging="360"/>
              <w:rPr>
                <w:rtl/>
              </w:rPr>
            </w:pPr>
            <w:r w:rsidRPr="004875BE">
              <w:t xml:space="preserve">    + ────┤           </w:t>
            </w:r>
            <w:r>
              <w:t xml:space="preserve"> </w:t>
            </w:r>
            <w:r w:rsidRPr="004875BE">
              <w:t>├──── -</w:t>
            </w:r>
          </w:p>
          <w:p w14:paraId="19F4B189" w14:textId="5ECC6304" w:rsidR="004875BE" w:rsidRDefault="004875BE" w:rsidP="009A2AC0">
            <w:pPr>
              <w:pStyle w:val="code"/>
              <w:ind w:left="360" w:hanging="360"/>
              <w:rPr>
                <w:b/>
              </w:rPr>
            </w:pPr>
            <w:r w:rsidRPr="004875BE">
              <w:t xml:space="preserve">          └─── </w:t>
            </w:r>
            <w:r w:rsidRPr="004875BE">
              <w:rPr>
                <w:rFonts w:ascii="Segoe UI Emoji" w:hAnsi="Segoe UI Emoji" w:cs="Segoe UI Emoji"/>
              </w:rPr>
              <w:t>💡</w:t>
            </w:r>
            <w:r w:rsidRPr="004875BE">
              <w:t xml:space="preserve"> ─────┘</w:t>
            </w:r>
          </w:p>
        </w:tc>
      </w:tr>
    </w:tbl>
    <w:p w14:paraId="155CE1D1" w14:textId="7C0512A0" w:rsidR="008C66B7" w:rsidRPr="008C66B7" w:rsidRDefault="008C66B7" w:rsidP="009A2AC0">
      <w:pPr>
        <w:bidi w:val="0"/>
        <w:ind w:left="360" w:hanging="360"/>
      </w:pPr>
    </w:p>
    <w:p w14:paraId="274FBA29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شاخه اول جریان ندارد، اما شاخه دوم همچنان می‌تواند جریان داشته باشد</w:t>
      </w:r>
      <w:r w:rsidRPr="008C66B7">
        <w:t>.</w:t>
      </w:r>
    </w:p>
    <w:p w14:paraId="38A58951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lastRenderedPageBreak/>
        <w:t>به همین دلیل در سیستم برق ساختمان، وسایل مختلف معمولاً موازی به برق متصل می‌شوند؛ خاموش شدن یک وسیله باعث خاموش شدن سایر وسایل نمی‌شود</w:t>
      </w:r>
      <w:r w:rsidRPr="008C66B7">
        <w:t>.</w:t>
      </w:r>
    </w:p>
    <w:p w14:paraId="4191BAC6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ویژگی‌های اصلی مدار موازی</w:t>
      </w:r>
    </w:p>
    <w:p w14:paraId="0EB70950" w14:textId="77777777" w:rsidR="008C66B7" w:rsidRPr="008C66B7" w:rsidRDefault="008C66B7" w:rsidP="009A2AC0">
      <w:pPr>
        <w:pStyle w:val="ListParagraph"/>
        <w:numPr>
          <w:ilvl w:val="0"/>
          <w:numId w:val="180"/>
        </w:numPr>
        <w:ind w:left="360"/>
      </w:pPr>
      <w:r w:rsidRPr="008C66B7">
        <w:rPr>
          <w:rtl/>
        </w:rPr>
        <w:t>چند مسیر جریان وجود دارد</w:t>
      </w:r>
      <w:r w:rsidRPr="008C66B7">
        <w:t>.</w:t>
      </w:r>
    </w:p>
    <w:p w14:paraId="1EECEB33" w14:textId="77777777" w:rsidR="008C66B7" w:rsidRPr="008C66B7" w:rsidRDefault="008C66B7" w:rsidP="009A2AC0">
      <w:pPr>
        <w:pStyle w:val="ListParagraph"/>
        <w:numPr>
          <w:ilvl w:val="0"/>
          <w:numId w:val="180"/>
        </w:numPr>
        <w:ind w:left="360"/>
      </w:pPr>
      <w:r w:rsidRPr="008C66B7">
        <w:rPr>
          <w:rtl/>
        </w:rPr>
        <w:t>ولتاژ دو سر شاخه‌های موازی برابر است</w:t>
      </w:r>
      <w:r w:rsidRPr="008C66B7">
        <w:t>.</w:t>
      </w:r>
    </w:p>
    <w:p w14:paraId="0207D2A8" w14:textId="77777777" w:rsidR="008C66B7" w:rsidRPr="008C66B7" w:rsidRDefault="008C66B7" w:rsidP="009A2AC0">
      <w:pPr>
        <w:pStyle w:val="ListParagraph"/>
        <w:numPr>
          <w:ilvl w:val="0"/>
          <w:numId w:val="180"/>
        </w:numPr>
        <w:ind w:left="360"/>
      </w:pPr>
      <w:r w:rsidRPr="008C66B7">
        <w:rPr>
          <w:rtl/>
        </w:rPr>
        <w:t>جریان بین شاخه‌ها تقسیم می‌شود</w:t>
      </w:r>
      <w:r w:rsidRPr="008C66B7">
        <w:t>.</w:t>
      </w:r>
    </w:p>
    <w:p w14:paraId="01292351" w14:textId="77777777" w:rsidR="008C66B7" w:rsidRPr="008C66B7" w:rsidRDefault="008C66B7" w:rsidP="009A2AC0">
      <w:pPr>
        <w:pStyle w:val="ListParagraph"/>
        <w:numPr>
          <w:ilvl w:val="0"/>
          <w:numId w:val="180"/>
        </w:numPr>
        <w:ind w:left="360"/>
      </w:pPr>
      <w:r w:rsidRPr="008C66B7">
        <w:rPr>
          <w:rtl/>
        </w:rPr>
        <w:t>جریان کل برابر مجموع جریان شاخه‌هاست</w:t>
      </w:r>
      <w:r w:rsidRPr="008C66B7">
        <w:t>.</w:t>
      </w:r>
    </w:p>
    <w:p w14:paraId="223C9B51" w14:textId="77777777" w:rsidR="008C66B7" w:rsidRPr="008C66B7" w:rsidRDefault="008C66B7" w:rsidP="009A2AC0">
      <w:pPr>
        <w:pStyle w:val="ListParagraph"/>
        <w:numPr>
          <w:ilvl w:val="0"/>
          <w:numId w:val="180"/>
        </w:numPr>
        <w:ind w:left="360"/>
      </w:pPr>
      <w:r w:rsidRPr="008C66B7">
        <w:rPr>
          <w:rtl/>
        </w:rPr>
        <w:t>مقاومت معادل از کوچک‌ترین مقاومت کمتر است</w:t>
      </w:r>
      <w:r w:rsidRPr="008C66B7">
        <w:t>.</w:t>
      </w:r>
    </w:p>
    <w:p w14:paraId="0A1F4871" w14:textId="77777777" w:rsidR="008C66B7" w:rsidRPr="008C66B7" w:rsidRDefault="008C66B7" w:rsidP="009A2AC0">
      <w:pPr>
        <w:pStyle w:val="ListParagraph"/>
        <w:numPr>
          <w:ilvl w:val="0"/>
          <w:numId w:val="180"/>
        </w:numPr>
        <w:ind w:left="360"/>
      </w:pPr>
      <w:r w:rsidRPr="008C66B7">
        <w:rPr>
          <w:rtl/>
        </w:rPr>
        <w:t>قطع شدن یک شاخه لزوماً باعث قطع کل مدار نمی‌شود</w:t>
      </w:r>
      <w:r w:rsidRPr="008C66B7">
        <w:t>.</w:t>
      </w:r>
    </w:p>
    <w:p w14:paraId="6D2ACB76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به‌صورت خلاصه</w:t>
      </w:r>
      <w:r w:rsidRPr="008C66B7">
        <w:t>:</w:t>
      </w:r>
    </w:p>
    <w:p w14:paraId="40351906" w14:textId="77777777" w:rsidR="004C173E" w:rsidRDefault="008C66B7" w:rsidP="009A2AC0">
      <w:pPr>
        <w:ind w:left="360" w:hanging="360"/>
      </w:pPr>
      <w:r w:rsidRPr="008C66B7">
        <w:t>V1=V2=V3</w:t>
      </w:r>
    </w:p>
    <w:p w14:paraId="63D6D805" w14:textId="77777777" w:rsidR="00354668" w:rsidRDefault="008C66B7" w:rsidP="009A2AC0">
      <w:pPr>
        <w:ind w:left="360" w:hanging="360"/>
      </w:pPr>
      <w:r w:rsidRPr="008C66B7">
        <w:t>Itotal=I1+I2+I3</w:t>
      </w:r>
    </w:p>
    <w:p w14:paraId="441C679E" w14:textId="77777777" w:rsidR="008C66B7" w:rsidRPr="008C66B7" w:rsidRDefault="008C66B7" w:rsidP="009A2AC0">
      <w:pPr>
        <w:ind w:left="360" w:hanging="360"/>
      </w:pPr>
      <w:r w:rsidRPr="008C66B7">
        <w:rPr>
          <w:rtl/>
        </w:rPr>
        <w:t>و</w:t>
      </w:r>
      <w:r w:rsidRPr="008C66B7">
        <w:t>:</w:t>
      </w:r>
    </w:p>
    <w:p w14:paraId="03D18A81" w14:textId="77777777" w:rsidR="00354668" w:rsidRDefault="008C66B7" w:rsidP="009A2AC0">
      <w:pPr>
        <w:ind w:left="360" w:hanging="360"/>
      </w:pPr>
      <w:r w:rsidRPr="008C66B7">
        <w:t>1</w:t>
      </w:r>
      <w:r w:rsidR="00354668">
        <w:t>/</w:t>
      </w:r>
      <w:r w:rsidRPr="008C66B7">
        <w:t>Rtotal=1</w:t>
      </w:r>
      <w:r w:rsidR="00354668">
        <w:t>/</w:t>
      </w:r>
      <w:r w:rsidRPr="008C66B7">
        <w:t>R1+1</w:t>
      </w:r>
      <w:r w:rsidR="00354668">
        <w:t>/</w:t>
      </w:r>
      <w:r w:rsidRPr="008C66B7">
        <w:t>R2+1</w:t>
      </w:r>
      <w:r w:rsidR="00354668">
        <w:t>/</w:t>
      </w:r>
      <w:r w:rsidRPr="008C66B7">
        <w:t>R3</w:t>
      </w:r>
    </w:p>
    <w:p w14:paraId="1E25C5EF" w14:textId="77777777" w:rsidR="009E3921" w:rsidRDefault="009E3921" w:rsidP="009A2AC0">
      <w:pPr>
        <w:pStyle w:val="Heading3"/>
        <w:ind w:left="360" w:hanging="360"/>
        <w:rPr>
          <w:rtl/>
        </w:rPr>
      </w:pPr>
      <w:r w:rsidRPr="00EE1A77">
        <w:rPr>
          <w:rtl/>
        </w:rPr>
        <w:t>جریان در مدار سری</w:t>
      </w:r>
      <w:r w:rsidRPr="00575674">
        <w:rPr>
          <w:lang w:val="en-US"/>
        </w:rPr>
        <w:t xml:space="preserve"> - Current in Series Circuits:</w:t>
      </w:r>
    </w:p>
    <w:p w14:paraId="6D5F28DD" w14:textId="77777777" w:rsidR="00575674" w:rsidRPr="00575674" w:rsidRDefault="00575674" w:rsidP="009A2AC0">
      <w:pPr>
        <w:ind w:left="360" w:hanging="360"/>
      </w:pPr>
      <w:r w:rsidRPr="00575674">
        <w:t xml:space="preserve">1. </w:t>
      </w:r>
      <w:r w:rsidRPr="00575674">
        <w:rPr>
          <w:rtl/>
        </w:rPr>
        <w:t>اول ببینیم «مدار سری» یعنی چه؟</w:t>
      </w:r>
    </w:p>
    <w:p w14:paraId="76AF9FD1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وقتی چند قطعه الکتریکی پشت سر هم و در یک مسیر واحد قرار می‌گیرند، می‌گوییم قطعات به صورت سری</w:t>
      </w:r>
      <w:r w:rsidRPr="00575674">
        <w:t xml:space="preserve"> (Series) </w:t>
      </w:r>
      <w:r w:rsidRPr="00575674">
        <w:rPr>
          <w:rtl/>
        </w:rPr>
        <w:t>متصل شده‌اند</w:t>
      </w:r>
      <w:r w:rsidRPr="00575674">
        <w:t>.</w:t>
      </w:r>
    </w:p>
    <w:p w14:paraId="4A9306BE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مثلاً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674" w14:paraId="4BABD270" w14:textId="77777777" w:rsidTr="00575674">
        <w:tc>
          <w:tcPr>
            <w:tcW w:w="9350" w:type="dxa"/>
          </w:tcPr>
          <w:p w14:paraId="506E800A" w14:textId="77777777" w:rsidR="00575674" w:rsidRDefault="00575674" w:rsidP="009A2AC0">
            <w:pPr>
              <w:pStyle w:val="code"/>
              <w:ind w:left="360" w:hanging="360"/>
            </w:pPr>
            <w:r>
              <w:t xml:space="preserve">       R1          R2          R3</w:t>
            </w:r>
          </w:p>
          <w:p w14:paraId="3A32F2CC" w14:textId="77777777" w:rsidR="00575674" w:rsidRDefault="00575674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+ ───/\/\/───┬──/\/\/───┬──/\/\/───┐</w:t>
            </w:r>
          </w:p>
          <w:p w14:paraId="4F995CEB" w14:textId="3C714A0B" w:rsidR="00575674" w:rsidRDefault="00575674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│            │          │          │</w:t>
            </w:r>
          </w:p>
          <w:p w14:paraId="498E70EC" w14:textId="6132698D" w:rsidR="00575674" w:rsidRDefault="00575674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│            │          │          │</w:t>
            </w:r>
          </w:p>
          <w:p w14:paraId="788EE77F" w14:textId="66083317" w:rsidR="00575674" w:rsidRDefault="00575674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└────────────┴──────────┴──────────┘</w:t>
            </w:r>
          </w:p>
          <w:p w14:paraId="5840DEAF" w14:textId="1D53E435" w:rsidR="00575674" w:rsidRDefault="00575674" w:rsidP="009A2AC0">
            <w:pPr>
              <w:pStyle w:val="code"/>
              <w:ind w:left="360" w:hanging="360"/>
            </w:pPr>
            <w:r>
              <w:t xml:space="preserve">                 </w:t>
            </w:r>
            <w:r>
              <w:rPr>
                <w:rtl/>
              </w:rPr>
              <w:t>باتر</w:t>
            </w:r>
            <w:r>
              <w:rPr>
                <w:rFonts w:hint="cs"/>
                <w:rtl/>
              </w:rPr>
              <w:t>ی</w:t>
            </w:r>
          </w:p>
        </w:tc>
      </w:tr>
    </w:tbl>
    <w:p w14:paraId="64592708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ساده‌تر</w:t>
      </w:r>
      <w:r w:rsidRPr="00575674">
        <w:t>:</w:t>
      </w:r>
    </w:p>
    <w:p w14:paraId="4B3B39EB" w14:textId="77777777" w:rsidR="00575674" w:rsidRPr="00575674" w:rsidRDefault="00575674" w:rsidP="009A2AC0">
      <w:pPr>
        <w:ind w:left="360" w:hanging="360"/>
      </w:pPr>
      <w:r w:rsidRPr="00575674">
        <w:lastRenderedPageBreak/>
        <w:t>Battery → R1 → R2 → R3 → Battery</w:t>
      </w:r>
    </w:p>
    <w:p w14:paraId="3A29C84F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نکته بسیار مهم</w:t>
      </w:r>
      <w:r w:rsidRPr="00575674">
        <w:t>:</w:t>
      </w:r>
    </w:p>
    <w:p w14:paraId="6FF653AA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در مدار سری، فقط یک مسیر برای عبور جریان وجود دارد</w:t>
      </w:r>
      <w:r w:rsidRPr="00575674">
        <w:t>.</w:t>
      </w:r>
    </w:p>
    <w:p w14:paraId="5EB31068" w14:textId="77777777" w:rsidR="00575674" w:rsidRPr="00575674" w:rsidRDefault="00575674" w:rsidP="009A2AC0">
      <w:pPr>
        <w:ind w:left="360" w:hanging="360"/>
      </w:pPr>
      <w:r w:rsidRPr="00575674">
        <w:t xml:space="preserve">2. </w:t>
      </w:r>
      <w:r w:rsidRPr="00575674">
        <w:rPr>
          <w:rtl/>
        </w:rPr>
        <w:t>جریان چیست؟</w:t>
      </w:r>
    </w:p>
    <w:p w14:paraId="168948FD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 الکتریکی یعنی نرخ عبور بار الکتریکی از یک نقطه از مدار</w:t>
      </w:r>
      <w:r w:rsidRPr="00575674">
        <w:t>.</w:t>
      </w:r>
    </w:p>
    <w:p w14:paraId="2BC1D845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rtl/>
        </w:rPr>
        <w:t>واحد جریان</w:t>
      </w:r>
      <w:r w:rsidRPr="00575674">
        <w:rPr>
          <w:lang w:val="es-ES"/>
        </w:rPr>
        <w:t>:</w:t>
      </w:r>
    </w:p>
    <w:p w14:paraId="4692980C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rtl/>
        </w:rPr>
        <w:t>آمپر</w:t>
      </w:r>
      <w:r w:rsidRPr="00575674">
        <w:rPr>
          <w:lang w:val="es-ES"/>
        </w:rPr>
        <w:t xml:space="preserve"> — Ampere (A)</w:t>
      </w:r>
    </w:p>
    <w:p w14:paraId="00DFDB0E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rtl/>
        </w:rPr>
        <w:t>مثلاً</w:t>
      </w:r>
      <w:r w:rsidRPr="00575674">
        <w:rPr>
          <w:lang w:val="es-ES"/>
        </w:rPr>
        <w:t>:</w:t>
      </w:r>
    </w:p>
    <w:p w14:paraId="26E361A2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lang w:val="es-ES"/>
        </w:rPr>
        <w:t>I = 2 A</w:t>
      </w:r>
    </w:p>
    <w:p w14:paraId="7C254A82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rtl/>
        </w:rPr>
        <w:t>یعنی جریان مدار ۲ آمپر است</w:t>
      </w:r>
      <w:r w:rsidRPr="00575674">
        <w:rPr>
          <w:lang w:val="es-ES"/>
        </w:rPr>
        <w:t>.</w:t>
      </w:r>
    </w:p>
    <w:p w14:paraId="3DA84D95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rtl/>
        </w:rPr>
        <w:t>برای اندازه‌گیری جریان از آمپرمتر</w:t>
      </w:r>
      <w:r w:rsidRPr="00575674">
        <w:rPr>
          <w:lang w:val="es-ES"/>
        </w:rPr>
        <w:t xml:space="preserve"> (Ammeter) </w:t>
      </w:r>
      <w:r w:rsidRPr="00575674">
        <w:rPr>
          <w:rtl/>
        </w:rPr>
        <w:t>استفاده می‌کنیم</w:t>
      </w:r>
      <w:r w:rsidRPr="00575674">
        <w:rPr>
          <w:lang w:val="es-ES"/>
        </w:rPr>
        <w:t>.</w:t>
      </w:r>
    </w:p>
    <w:p w14:paraId="4BE7124D" w14:textId="77777777" w:rsidR="00575674" w:rsidRPr="00575674" w:rsidRDefault="00575674" w:rsidP="009A2AC0">
      <w:pPr>
        <w:ind w:left="360" w:hanging="360"/>
      </w:pPr>
      <w:r w:rsidRPr="00575674">
        <w:t xml:space="preserve">3. </w:t>
      </w:r>
      <w:r w:rsidRPr="00575674">
        <w:rPr>
          <w:rtl/>
        </w:rPr>
        <w:t>قانون بسیار مهم مدار سری</w:t>
      </w:r>
    </w:p>
    <w:p w14:paraId="7AB5F0CE" w14:textId="77777777" w:rsidR="00575674" w:rsidRDefault="00575674" w:rsidP="009A2AC0">
      <w:pPr>
        <w:ind w:left="360" w:hanging="360"/>
      </w:pPr>
      <w:r w:rsidRPr="00575674">
        <w:rPr>
          <w:rtl/>
        </w:rPr>
        <w:t>اگر چند مقاومت به صورت سری قرار داشته باشند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7C3" w14:paraId="28D94F81" w14:textId="77777777" w:rsidTr="004657C3">
        <w:tc>
          <w:tcPr>
            <w:tcW w:w="9350" w:type="dxa"/>
          </w:tcPr>
          <w:p w14:paraId="1FA8C6A4" w14:textId="40A3AA3F" w:rsidR="004657C3" w:rsidRDefault="004657C3" w:rsidP="009A2AC0">
            <w:pPr>
              <w:bidi w:val="0"/>
              <w:ind w:left="360" w:hanging="360"/>
            </w:pPr>
            <w:r w:rsidRPr="004657C3">
              <w:t>Rtotal​=R1​+R2​+…</w:t>
            </w:r>
          </w:p>
        </w:tc>
      </w:tr>
    </w:tbl>
    <w:p w14:paraId="5A4D28D5" w14:textId="77777777" w:rsidR="004657C3" w:rsidRPr="00575674" w:rsidRDefault="004657C3" w:rsidP="009A2AC0">
      <w:pPr>
        <w:bidi w:val="0"/>
        <w:ind w:left="360" w:hanging="360"/>
      </w:pPr>
    </w:p>
    <w:p w14:paraId="386F60F7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اما چیزی که امروز برای ما مهم‌تر است، این قانون است</w:t>
      </w:r>
      <w:r w:rsidRPr="00575674">
        <w:t>:</w:t>
      </w:r>
    </w:p>
    <w:p w14:paraId="23E7A884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 عبوری از تمام اجزای یک مدار سری برابر است</w:t>
      </w:r>
      <w:r w:rsidRPr="00575674">
        <w:t>.</w:t>
      </w:r>
    </w:p>
    <w:p w14:paraId="0938A00E" w14:textId="77777777" w:rsidR="00575674" w:rsidRDefault="00575674" w:rsidP="009A2AC0">
      <w:pPr>
        <w:ind w:left="360" w:hanging="360"/>
      </w:pPr>
      <w:r w:rsidRPr="00575674">
        <w:rPr>
          <w:rtl/>
        </w:rPr>
        <w:t>یعنی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7C3" w14:paraId="3D197B2E" w14:textId="77777777" w:rsidTr="004657C3">
        <w:tc>
          <w:tcPr>
            <w:tcW w:w="9350" w:type="dxa"/>
          </w:tcPr>
          <w:p w14:paraId="78DFCF1D" w14:textId="50753F21" w:rsidR="004657C3" w:rsidRDefault="004657C3" w:rsidP="009A2AC0">
            <w:pPr>
              <w:bidi w:val="0"/>
              <w:ind w:left="360" w:hanging="360"/>
            </w:pPr>
            <w:r w:rsidRPr="004657C3">
              <w:t>Itotal​=I1​=I2​=I3​</w:t>
            </w:r>
          </w:p>
        </w:tc>
      </w:tr>
    </w:tbl>
    <w:p w14:paraId="3831697D" w14:textId="77777777" w:rsidR="004657C3" w:rsidRPr="00575674" w:rsidRDefault="004657C3" w:rsidP="009A2AC0">
      <w:pPr>
        <w:bidi w:val="0"/>
        <w:ind w:left="360" w:hanging="360"/>
      </w:pPr>
    </w:p>
    <w:p w14:paraId="0E5FF67A" w14:textId="77777777" w:rsidR="00575674" w:rsidRDefault="00575674" w:rsidP="009A2AC0">
      <w:pPr>
        <w:ind w:left="360" w:hanging="360"/>
      </w:pPr>
      <w:r w:rsidRPr="00575674">
        <w:rPr>
          <w:rtl/>
        </w:rPr>
        <w:t>مثلاً اگر مدار این باشد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171" w14:paraId="5F8F8541" w14:textId="77777777" w:rsidTr="00122171">
        <w:tc>
          <w:tcPr>
            <w:tcW w:w="9350" w:type="dxa"/>
          </w:tcPr>
          <w:p w14:paraId="4DB37DAF" w14:textId="77777777" w:rsidR="00122171" w:rsidRDefault="00122171" w:rsidP="009A2AC0">
            <w:pPr>
              <w:pStyle w:val="code"/>
              <w:ind w:left="360" w:hanging="360"/>
            </w:pPr>
            <w:r>
              <w:t xml:space="preserve">       R1          R2          R3</w:t>
            </w:r>
          </w:p>
          <w:p w14:paraId="79E99403" w14:textId="77777777" w:rsidR="00122171" w:rsidRDefault="00122171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─────/\/\/──────/\/\/──────/\/\/─────</w:t>
            </w:r>
          </w:p>
          <w:p w14:paraId="2E25147B" w14:textId="10E03772" w:rsidR="00122171" w:rsidRDefault="00122171" w:rsidP="009A2AC0">
            <w:pPr>
              <w:pStyle w:val="code"/>
              <w:ind w:left="360" w:hanging="360"/>
            </w:pPr>
            <w:r>
              <w:t xml:space="preserve">             I = 2A</w:t>
            </w:r>
          </w:p>
        </w:tc>
      </w:tr>
    </w:tbl>
    <w:p w14:paraId="163DF8FE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lastRenderedPageBreak/>
        <w:t>اگر جریان قبل از</w:t>
      </w:r>
      <w:r w:rsidRPr="00575674">
        <w:t xml:space="preserve"> R1 </w:t>
      </w:r>
      <w:r w:rsidRPr="00575674">
        <w:rPr>
          <w:rtl/>
        </w:rPr>
        <w:t>برابر 2</w:t>
      </w:r>
      <w:r w:rsidRPr="00575674">
        <w:t xml:space="preserve">A </w:t>
      </w:r>
      <w:r w:rsidRPr="00575674">
        <w:rPr>
          <w:rtl/>
        </w:rPr>
        <w:t>باشد</w:t>
      </w:r>
      <w:r w:rsidRPr="00575674">
        <w:t>:</w:t>
      </w:r>
    </w:p>
    <w:p w14:paraId="6285F00E" w14:textId="77777777" w:rsidR="00575674" w:rsidRPr="00575674" w:rsidRDefault="00575674" w:rsidP="009A2AC0">
      <w:pPr>
        <w:ind w:left="360" w:hanging="360"/>
      </w:pPr>
      <w:r w:rsidRPr="00575674">
        <w:t>I = 2A</w:t>
      </w:r>
    </w:p>
    <w:p w14:paraId="47572360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پس</w:t>
      </w:r>
      <w:r w:rsidRPr="00575674">
        <w:t>:</w:t>
      </w:r>
    </w:p>
    <w:p w14:paraId="74F4EEFE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</w:t>
      </w:r>
      <w:r w:rsidRPr="00575674">
        <w:t xml:space="preserve"> R1 = 2A</w:t>
      </w:r>
    </w:p>
    <w:p w14:paraId="73816D4C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</w:t>
      </w:r>
      <w:r w:rsidRPr="00575674">
        <w:t xml:space="preserve"> R2 = 2A</w:t>
      </w:r>
    </w:p>
    <w:p w14:paraId="474AF385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</w:t>
      </w:r>
      <w:r w:rsidRPr="00575674">
        <w:t xml:space="preserve"> R3 = 2A</w:t>
      </w:r>
    </w:p>
    <w:p w14:paraId="7172319D" w14:textId="008777F7" w:rsidR="00575674" w:rsidRPr="00575674" w:rsidRDefault="001B02E5" w:rsidP="009A2AC0">
      <w:pPr>
        <w:ind w:left="360" w:hanging="360"/>
      </w:pPr>
      <w:r>
        <w:rPr>
          <w:rFonts w:hint="cs"/>
          <w:rtl/>
        </w:rPr>
        <w:t xml:space="preserve">4. </w:t>
      </w:r>
      <w:r w:rsidR="00575674" w:rsidRPr="00575674">
        <w:rPr>
          <w:rtl/>
        </w:rPr>
        <w:t>اما چرا جریان همه‌جا یکسان است؟</w:t>
      </w:r>
    </w:p>
    <w:p w14:paraId="44E63C69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این قسمت را خوب یاد بگیرید چون یکی از پایه‌های الکترونیک است</w:t>
      </w:r>
      <w:r w:rsidRPr="00575674">
        <w:t>.</w:t>
      </w:r>
    </w:p>
    <w:p w14:paraId="4FA86308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فرض کنید یک لوله آب داریم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02E5" w14:paraId="71039E87" w14:textId="77777777" w:rsidTr="001B02E5">
        <w:tc>
          <w:tcPr>
            <w:tcW w:w="9350" w:type="dxa"/>
          </w:tcPr>
          <w:p w14:paraId="7B6D03BB" w14:textId="77777777" w:rsidR="001B02E5" w:rsidRDefault="001B02E5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       </w:t>
            </w:r>
            <w:r>
              <w:rPr>
                <w:rtl/>
              </w:rPr>
              <w:t>ش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1       ش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2       ش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3</w:t>
            </w:r>
          </w:p>
          <w:p w14:paraId="12841AC4" w14:textId="203519EB" w:rsidR="001B02E5" w:rsidRDefault="001B02E5" w:rsidP="009A2AC0">
            <w:pPr>
              <w:pStyle w:val="code"/>
              <w:ind w:left="360" w:hanging="360"/>
            </w:pPr>
            <w:r>
              <w:t xml:space="preserve"> ────────</w:t>
            </w:r>
            <w:r>
              <w:rPr>
                <w:rFonts w:ascii="Segoe UI Emoji" w:hAnsi="Segoe UI Emoji" w:cs="Segoe UI Emoji"/>
              </w:rPr>
              <w:t>🚰</w:t>
            </w:r>
            <w:r>
              <w:t>─────────</w:t>
            </w:r>
            <w:r>
              <w:rPr>
                <w:rFonts w:ascii="Segoe UI Emoji" w:hAnsi="Segoe UI Emoji" w:cs="Segoe UI Emoji"/>
              </w:rPr>
              <w:t>🚰</w:t>
            </w:r>
            <w:r>
              <w:t>──────────</w:t>
            </w:r>
            <w:r>
              <w:rPr>
                <w:rFonts w:ascii="Segoe UI Emoji" w:hAnsi="Segoe UI Emoji" w:cs="Segoe UI Emoji"/>
              </w:rPr>
              <w:t>🚰</w:t>
            </w:r>
            <w:r>
              <w:t>──────</w:t>
            </w:r>
          </w:p>
        </w:tc>
      </w:tr>
    </w:tbl>
    <w:p w14:paraId="31E4685D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آب فقط یک مسیر برای حرکت دارد</w:t>
      </w:r>
      <w:r w:rsidRPr="00575674">
        <w:t>.</w:t>
      </w:r>
    </w:p>
    <w:p w14:paraId="2284789A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نمی‌توانیم بگوییم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4FD" w14:paraId="4C535FE6" w14:textId="77777777" w:rsidTr="006C54FD">
        <w:tc>
          <w:tcPr>
            <w:tcW w:w="9350" w:type="dxa"/>
          </w:tcPr>
          <w:p w14:paraId="273E2B93" w14:textId="77777777" w:rsidR="006C54FD" w:rsidRDefault="006C54FD" w:rsidP="009A2AC0">
            <w:pPr>
              <w:pStyle w:val="code"/>
              <w:ind w:left="360" w:hanging="360"/>
              <w:rPr>
                <w:rtl/>
              </w:rPr>
            </w:pPr>
            <w:r>
              <w:rPr>
                <w:rtl/>
              </w:rPr>
              <w:t>قبل از ش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1 </w:t>
            </w:r>
            <w:r>
              <w:rPr>
                <w:rFonts w:ascii="Times New Roman" w:hAnsi="Times New Roman" w:cs="Times New Roman" w:hint="cs"/>
                <w:rtl/>
              </w:rPr>
              <w:t>→</w:t>
            </w:r>
            <w:r>
              <w:rPr>
                <w:rtl/>
              </w:rPr>
              <w:t xml:space="preserve"> 10 </w:t>
            </w:r>
            <w:r>
              <w:rPr>
                <w:rFonts w:ascii="IRANSansWeb(FaNum) Light" w:hAnsi="IRANSansWeb(FaNum) Light" w:hint="cs"/>
                <w:rtl/>
              </w:rPr>
              <w:t>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تر</w:t>
            </w:r>
            <w:r>
              <w:rPr>
                <w:rtl/>
              </w:rPr>
              <w:t>/ثان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</w:p>
          <w:p w14:paraId="171A80FE" w14:textId="77777777" w:rsidR="006C54FD" w:rsidRDefault="006C54FD" w:rsidP="009A2AC0">
            <w:pPr>
              <w:pStyle w:val="code"/>
              <w:ind w:left="360" w:hanging="360"/>
              <w:rPr>
                <w:rtl/>
              </w:rPr>
            </w:pPr>
          </w:p>
          <w:p w14:paraId="6A39F405" w14:textId="6ED35AE6" w:rsidR="006C54FD" w:rsidRDefault="006C54FD" w:rsidP="009A2AC0">
            <w:pPr>
              <w:pStyle w:val="code"/>
              <w:ind w:left="360" w:hanging="360"/>
            </w:pPr>
            <w:r>
              <w:rPr>
                <w:rFonts w:hint="eastAsia"/>
                <w:rtl/>
              </w:rPr>
              <w:t>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ش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1 و 2 </w:t>
            </w:r>
            <w:r>
              <w:rPr>
                <w:rFonts w:ascii="Times New Roman" w:hAnsi="Times New Roman" w:cs="Times New Roman" w:hint="cs"/>
                <w:rtl/>
              </w:rPr>
              <w:t>→</w:t>
            </w:r>
            <w:r>
              <w:rPr>
                <w:rtl/>
              </w:rPr>
              <w:t xml:space="preserve"> 5 </w:t>
            </w:r>
            <w:r>
              <w:rPr>
                <w:rFonts w:ascii="IRANSansWeb(FaNum) Light" w:hAnsi="IRANSansWeb(FaNum) Light" w:hint="cs"/>
                <w:rtl/>
              </w:rPr>
              <w:t>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تر</w:t>
            </w:r>
            <w:r>
              <w:rPr>
                <w:rtl/>
              </w:rPr>
              <w:t>/ثان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</w:p>
        </w:tc>
      </w:tr>
    </w:tbl>
    <w:p w14:paraId="0A2ECCB6" w14:textId="77777777" w:rsidR="006C54FD" w:rsidRPr="00575674" w:rsidRDefault="006C54FD" w:rsidP="009A2AC0">
      <w:pPr>
        <w:bidi w:val="0"/>
        <w:ind w:left="360" w:hanging="360"/>
      </w:pPr>
    </w:p>
    <w:p w14:paraId="034D9515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اگر هیچ آبی از لوله خارج نشود، چنین چیزی امکان ندارد</w:t>
      </w:r>
      <w:r w:rsidRPr="00575674">
        <w:t>.</w:t>
      </w:r>
    </w:p>
    <w:p w14:paraId="525CFB61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در مدار سری هم تقریباً همین ایده وجود دارد</w:t>
      </w:r>
      <w:r w:rsidRPr="00575674">
        <w:t>.</w:t>
      </w:r>
    </w:p>
    <w:p w14:paraId="54248D49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بار الکتریکی در وسط مدار ناگهان ناپدید نمی‌شود</w:t>
      </w:r>
      <w:r w:rsidRPr="00575674">
        <w:t>.</w:t>
      </w:r>
    </w:p>
    <w:p w14:paraId="194CFA38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پس اگر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4FD" w14:paraId="3F5BD647" w14:textId="77777777" w:rsidTr="006C54FD">
        <w:tc>
          <w:tcPr>
            <w:tcW w:w="9350" w:type="dxa"/>
          </w:tcPr>
          <w:p w14:paraId="3715188E" w14:textId="052CC3E6" w:rsidR="006C54FD" w:rsidRDefault="006C54FD" w:rsidP="009A2AC0">
            <w:pPr>
              <w:bidi w:val="0"/>
              <w:ind w:left="360" w:hanging="360"/>
            </w:pPr>
            <w:r w:rsidRPr="006C54FD">
              <w:t>I = 2A</w:t>
            </w:r>
          </w:p>
        </w:tc>
      </w:tr>
    </w:tbl>
    <w:p w14:paraId="4F711A42" w14:textId="77777777" w:rsidR="006C54FD" w:rsidRPr="00575674" w:rsidRDefault="006C54FD" w:rsidP="009A2AC0">
      <w:pPr>
        <w:bidi w:val="0"/>
        <w:ind w:left="360" w:hanging="360"/>
      </w:pPr>
    </w:p>
    <w:p w14:paraId="4EDCA572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lastRenderedPageBreak/>
        <w:t>باشد، جریان در تمام مسیر سری همان 2</w:t>
      </w:r>
      <w:r w:rsidRPr="00575674">
        <w:t xml:space="preserve">A </w:t>
      </w:r>
      <w:r w:rsidRPr="00575674">
        <w:rPr>
          <w:rtl/>
        </w:rPr>
        <w:t>است</w:t>
      </w:r>
      <w:r w:rsidRPr="00575674">
        <w:t>.</w:t>
      </w:r>
    </w:p>
    <w:p w14:paraId="55676DCA" w14:textId="485217D1" w:rsidR="00575674" w:rsidRPr="00575674" w:rsidRDefault="006C54FD" w:rsidP="009A2AC0">
      <w:pPr>
        <w:ind w:left="360" w:hanging="360"/>
      </w:pPr>
      <w:r>
        <w:rPr>
          <w:rFonts w:hint="cs"/>
          <w:rtl/>
        </w:rPr>
        <w:t xml:space="preserve">5. </w:t>
      </w:r>
      <w:r w:rsidR="00575674" w:rsidRPr="00575674">
        <w:t xml:space="preserve"> </w:t>
      </w:r>
      <w:r w:rsidR="00575674" w:rsidRPr="00575674">
        <w:rPr>
          <w:rtl/>
        </w:rPr>
        <w:t>یک مثال واقعی</w:t>
      </w:r>
    </w:p>
    <w:p w14:paraId="7BEBBE97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فرض کنید یک باتری 12 ولتی داریم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4FD" w:rsidRPr="006C54FD" w14:paraId="1B451FF1" w14:textId="77777777" w:rsidTr="006C54FD">
        <w:tc>
          <w:tcPr>
            <w:tcW w:w="9350" w:type="dxa"/>
          </w:tcPr>
          <w:p w14:paraId="3C29BE4A" w14:textId="77777777" w:rsidR="006C54FD" w:rsidRPr="006C54FD" w:rsidRDefault="006C54FD" w:rsidP="009A2AC0">
            <w:pPr>
              <w:pStyle w:val="code"/>
              <w:ind w:left="360" w:hanging="360"/>
            </w:pPr>
            <w:r w:rsidRPr="006C54FD">
              <w:t xml:space="preserve">       R1 = 2Ω       R2 = 4Ω</w:t>
            </w:r>
          </w:p>
          <w:p w14:paraId="2875F42D" w14:textId="77777777" w:rsidR="006C54FD" w:rsidRPr="006C54FD" w:rsidRDefault="006C54FD" w:rsidP="009A2AC0">
            <w:pPr>
              <w:pStyle w:val="code"/>
              <w:ind w:left="360" w:hanging="360"/>
              <w:rPr>
                <w:rtl/>
              </w:rPr>
            </w:pPr>
            <w:r w:rsidRPr="006C54FD">
              <w:t xml:space="preserve"> + ───/\/\/───────/\/\/───────┐</w:t>
            </w:r>
          </w:p>
          <w:p w14:paraId="502538BD" w14:textId="77777777" w:rsidR="006C54FD" w:rsidRPr="006C54FD" w:rsidRDefault="006C54FD" w:rsidP="009A2AC0">
            <w:pPr>
              <w:pStyle w:val="code"/>
              <w:ind w:left="360" w:hanging="360"/>
              <w:rPr>
                <w:rtl/>
              </w:rPr>
            </w:pPr>
            <w:r w:rsidRPr="006C54FD">
              <w:t xml:space="preserve"> │                             │</w:t>
            </w:r>
          </w:p>
          <w:p w14:paraId="3EFE950F" w14:textId="77777777" w:rsidR="006C54FD" w:rsidRPr="006C54FD" w:rsidRDefault="006C54FD" w:rsidP="009A2AC0">
            <w:pPr>
              <w:pStyle w:val="code"/>
              <w:ind w:left="360" w:hanging="360"/>
            </w:pPr>
            <w:r w:rsidRPr="006C54FD">
              <w:t xml:space="preserve"> │           12V Battery       │</w:t>
            </w:r>
          </w:p>
          <w:p w14:paraId="7556BAB1" w14:textId="47A93797" w:rsidR="006C54FD" w:rsidRPr="006C54FD" w:rsidRDefault="006C54FD" w:rsidP="009A2AC0">
            <w:pPr>
              <w:pStyle w:val="code"/>
              <w:ind w:left="360" w:hanging="360"/>
            </w:pPr>
            <w:r w:rsidRPr="006C54FD">
              <w:t xml:space="preserve"> └─────────────────────────────┘</w:t>
            </w:r>
          </w:p>
        </w:tc>
      </w:tr>
    </w:tbl>
    <w:p w14:paraId="17EC7D83" w14:textId="77777777" w:rsidR="006C54FD" w:rsidRPr="00575674" w:rsidRDefault="006C54FD" w:rsidP="009A2AC0">
      <w:pPr>
        <w:bidi w:val="0"/>
        <w:ind w:left="360" w:hanging="360"/>
      </w:pPr>
    </w:p>
    <w:p w14:paraId="2AEB0DF5" w14:textId="09A2FE6D" w:rsidR="00575674" w:rsidRPr="00575674" w:rsidRDefault="00575674" w:rsidP="009A2AC0">
      <w:pPr>
        <w:ind w:left="360" w:hanging="360"/>
      </w:pPr>
      <w:r w:rsidRPr="00575674">
        <w:t xml:space="preserve">   </w:t>
      </w:r>
      <w:r w:rsidRPr="00575674">
        <w:rPr>
          <w:rtl/>
        </w:rPr>
        <w:t>دو مقاومت سری هستند</w:t>
      </w:r>
      <w:r w:rsidRPr="00575674">
        <w:t>.</w:t>
      </w:r>
    </w:p>
    <w:p w14:paraId="168340C8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ابتدا مقاومت کل را محاسبه می‌کنیم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0DDB" w14:paraId="58C1BA05" w14:textId="77777777" w:rsidTr="00460DDB">
        <w:tc>
          <w:tcPr>
            <w:tcW w:w="9350" w:type="dxa"/>
          </w:tcPr>
          <w:p w14:paraId="60E8A9AA" w14:textId="2AFE6EB5" w:rsidR="00460DDB" w:rsidRDefault="00460DDB" w:rsidP="009A2AC0">
            <w:pPr>
              <w:pStyle w:val="code"/>
              <w:ind w:left="360" w:hanging="360"/>
            </w:pPr>
            <w:r w:rsidRPr="00460DDB">
              <w:t>Rtotal</w:t>
            </w:r>
            <w:r w:rsidRPr="00460DDB">
              <w:rPr>
                <w:rFonts w:ascii="Cambria Math" w:hAnsi="Cambria Math" w:cs="Cambria Math"/>
              </w:rPr>
              <w:t>​</w:t>
            </w:r>
            <w:r w:rsidRPr="00460DDB">
              <w:t>=R1</w:t>
            </w:r>
            <w:r w:rsidRPr="00460DDB">
              <w:rPr>
                <w:rFonts w:ascii="Cambria Math" w:hAnsi="Cambria Math" w:cs="Cambria Math"/>
              </w:rPr>
              <w:t>​</w:t>
            </w:r>
            <w:r w:rsidRPr="00460DDB">
              <w:t>+R2</w:t>
            </w:r>
            <w:r w:rsidRPr="00460DDB">
              <w:rPr>
                <w:rFonts w:ascii="Cambria Math" w:hAnsi="Cambria Math" w:cs="Cambria Math"/>
              </w:rPr>
              <w:t>​</w:t>
            </w:r>
          </w:p>
        </w:tc>
      </w:tr>
    </w:tbl>
    <w:p w14:paraId="2EC182EF" w14:textId="77777777" w:rsidR="00460DDB" w:rsidRPr="00575674" w:rsidRDefault="00460DDB" w:rsidP="009A2AC0">
      <w:pPr>
        <w:bidi w:val="0"/>
        <w:ind w:left="360" w:hanging="360"/>
      </w:pPr>
    </w:p>
    <w:p w14:paraId="214DF2B3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پس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0DDB" w14:paraId="46A63BE0" w14:textId="77777777" w:rsidTr="00460DDB">
        <w:tc>
          <w:tcPr>
            <w:tcW w:w="9350" w:type="dxa"/>
          </w:tcPr>
          <w:p w14:paraId="666EE078" w14:textId="01DAF9E4" w:rsidR="00460DDB" w:rsidRDefault="00460DDB" w:rsidP="009A2AC0">
            <w:pPr>
              <w:pStyle w:val="code"/>
              <w:ind w:left="360" w:hanging="360"/>
            </w:pPr>
            <w:r w:rsidRPr="00460DDB">
              <w:t>Rtotal</w:t>
            </w:r>
            <w:r w:rsidRPr="00460DDB">
              <w:rPr>
                <w:rFonts w:ascii="Cambria Math" w:hAnsi="Cambria Math" w:cs="Cambria Math"/>
              </w:rPr>
              <w:t>​</w:t>
            </w:r>
            <w:r w:rsidRPr="00460DDB">
              <w:t>=2+4=6Ω</w:t>
            </w:r>
          </w:p>
        </w:tc>
      </w:tr>
    </w:tbl>
    <w:p w14:paraId="3F674AC9" w14:textId="77777777" w:rsidR="00460DDB" w:rsidRPr="00575674" w:rsidRDefault="00460DDB" w:rsidP="009A2AC0">
      <w:pPr>
        <w:bidi w:val="0"/>
        <w:ind w:left="360" w:hanging="360"/>
      </w:pPr>
    </w:p>
    <w:p w14:paraId="1933B465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حالا از قانون اهم</w:t>
      </w:r>
      <w:r w:rsidRPr="00575674">
        <w:t>:</w:t>
      </w:r>
    </w:p>
    <w:p w14:paraId="11BB244E" w14:textId="3E3AE532" w:rsidR="00460DDB" w:rsidRPr="00575674" w:rsidRDefault="003B6E57" w:rsidP="009A2AC0">
      <w:pPr>
        <w:bidi w:val="0"/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B0DEBA6" w14:textId="77777777" w:rsidR="00575674" w:rsidRDefault="00575674" w:rsidP="009A2AC0">
      <w:pPr>
        <w:ind w:left="360" w:hanging="360"/>
      </w:pPr>
      <w:r w:rsidRPr="00575674">
        <w:rPr>
          <w:rtl/>
        </w:rPr>
        <w:t>بنابراین</w:t>
      </w:r>
      <w:r w:rsidRPr="00575674">
        <w:t>:</w:t>
      </w:r>
    </w:p>
    <w:p w14:paraId="2C90980C" w14:textId="59F025EA" w:rsidR="003B6E57" w:rsidRPr="00575674" w:rsidRDefault="003B6E57" w:rsidP="009A2AC0">
      <w:pPr>
        <w:bidi w:val="0"/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=2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2D19D7BB" w14:textId="77777777" w:rsidR="00575674" w:rsidRDefault="00575674" w:rsidP="009A2AC0">
      <w:pPr>
        <w:ind w:left="360" w:hanging="360"/>
      </w:pPr>
      <w:r w:rsidRPr="00575674">
        <w:rPr>
          <w:rtl/>
        </w:rPr>
        <w:t>پس جریان کل مدار</w:t>
      </w:r>
      <w:r w:rsidRPr="00575674">
        <w:t>:</w:t>
      </w:r>
    </w:p>
    <w:p w14:paraId="1C774246" w14:textId="05BF254F" w:rsidR="003B6E57" w:rsidRPr="00575674" w:rsidRDefault="00CB4544" w:rsidP="009A2AC0">
      <w:pPr>
        <w:bidi w:val="0"/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=2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708F8AAF" w14:textId="77777777" w:rsidR="00575674" w:rsidRDefault="00575674" w:rsidP="009A2AC0">
      <w:pPr>
        <w:ind w:left="360" w:hanging="360"/>
      </w:pPr>
      <w:r w:rsidRPr="00575674">
        <w:rPr>
          <w:rtl/>
        </w:rPr>
        <w:t>و چون مدار سری است</w:t>
      </w:r>
      <w:r w:rsidRPr="00575674">
        <w:t>:</w:t>
      </w:r>
    </w:p>
    <w:p w14:paraId="60EB9FCE" w14:textId="0F62BAF3" w:rsidR="00CB4544" w:rsidRPr="00575674" w:rsidRDefault="00CB4544" w:rsidP="009A2AC0">
      <w:pPr>
        <w:bidi w:val="0"/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1=</m:t>
          </m:r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2=</m:t>
          </m:r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total</m:t>
          </m:r>
          <m:r>
            <m:rPr>
              <m:sty m:val="b"/>
            </m:rPr>
            <w:rPr>
              <w:rFonts w:ascii="Cambria Math" w:hAnsi="Cambria Math"/>
            </w:rPr>
            <m:t>=2</m:t>
          </m:r>
          <m:r>
            <m:rPr>
              <m:sty m:val="bi"/>
            </m:rPr>
            <w:rPr>
              <w:rFonts w:ascii="Cambria Math" w:hAnsi="Cambria Math"/>
            </w:rPr>
            <m:t>A</m:t>
          </m:r>
        </m:oMath>
      </m:oMathPara>
    </w:p>
    <w:p w14:paraId="19EBB940" w14:textId="77777777" w:rsidR="00575674" w:rsidRDefault="00575674" w:rsidP="009A2AC0">
      <w:pPr>
        <w:ind w:left="360" w:hanging="360"/>
      </w:pPr>
      <w:r w:rsidRPr="00575674">
        <w:rPr>
          <w:rtl/>
        </w:rPr>
        <w:t>یعنی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4544" w14:paraId="11C372CC" w14:textId="77777777" w:rsidTr="00CB4544">
        <w:tc>
          <w:tcPr>
            <w:tcW w:w="9350" w:type="dxa"/>
          </w:tcPr>
          <w:p w14:paraId="0D0141A5" w14:textId="77777777" w:rsidR="00CB4544" w:rsidRDefault="00CB4544" w:rsidP="009A2AC0">
            <w:pPr>
              <w:pStyle w:val="code"/>
              <w:ind w:left="360" w:hanging="360"/>
            </w:pPr>
            <w:r>
              <w:t xml:space="preserve">          2A             2A</w:t>
            </w:r>
          </w:p>
          <w:p w14:paraId="04400BD8" w14:textId="77777777" w:rsidR="00CB4544" w:rsidRDefault="00CB4544" w:rsidP="009A2AC0">
            <w:pPr>
              <w:pStyle w:val="code"/>
              <w:ind w:left="360" w:hanging="360"/>
              <w:rPr>
                <w:rtl/>
              </w:rPr>
            </w:pPr>
            <w:r>
              <w:lastRenderedPageBreak/>
              <w:t xml:space="preserve">          ↓              ↓</w:t>
            </w:r>
          </w:p>
          <w:p w14:paraId="28131A16" w14:textId="77777777" w:rsidR="00CB4544" w:rsidRDefault="00CB4544" w:rsidP="009A2AC0">
            <w:pPr>
              <w:pStyle w:val="code"/>
              <w:ind w:left="360" w:hanging="360"/>
            </w:pPr>
            <w:r>
              <w:t>12V ──── R1 = 2Ω ───── R2 = 4Ω ────</w:t>
            </w:r>
          </w:p>
          <w:p w14:paraId="7FDC95CE" w14:textId="77777777" w:rsidR="00CB4544" w:rsidRDefault="00CB4544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         ↑              ↑</w:t>
            </w:r>
          </w:p>
          <w:p w14:paraId="66597AA8" w14:textId="4C6BFB8B" w:rsidR="00CB4544" w:rsidRDefault="00CB4544" w:rsidP="009A2AC0">
            <w:pPr>
              <w:pStyle w:val="code"/>
              <w:ind w:left="360" w:hanging="360"/>
            </w:pPr>
            <w:r>
              <w:t xml:space="preserve">          2A             2A</w:t>
            </w:r>
          </w:p>
        </w:tc>
      </w:tr>
    </w:tbl>
    <w:p w14:paraId="04F4477A" w14:textId="77777777" w:rsidR="00CB4544" w:rsidRPr="00575674" w:rsidRDefault="00CB4544" w:rsidP="009A2AC0">
      <w:pPr>
        <w:bidi w:val="0"/>
        <w:ind w:left="360" w:hanging="360"/>
      </w:pPr>
    </w:p>
    <w:p w14:paraId="78C76E02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 در</w:t>
      </w:r>
      <w:r w:rsidRPr="00575674">
        <w:t xml:space="preserve"> R1 </w:t>
      </w:r>
      <w:r w:rsidRPr="00575674">
        <w:rPr>
          <w:rtl/>
        </w:rPr>
        <w:t>و</w:t>
      </w:r>
      <w:r w:rsidRPr="00575674">
        <w:t xml:space="preserve"> R2 </w:t>
      </w:r>
      <w:r w:rsidRPr="00575674">
        <w:rPr>
          <w:rtl/>
        </w:rPr>
        <w:t>هر دو 2 آمپر است</w:t>
      </w:r>
      <w:r w:rsidRPr="00575674">
        <w:t>.</w:t>
      </w:r>
    </w:p>
    <w:p w14:paraId="0747222F" w14:textId="189EDBC3" w:rsidR="00575674" w:rsidRPr="00575674" w:rsidRDefault="00CB4544" w:rsidP="009A2AC0">
      <w:pPr>
        <w:ind w:left="360" w:hanging="360"/>
      </w:pPr>
      <w:r>
        <w:rPr>
          <w:rFonts w:hint="cs"/>
          <w:rtl/>
        </w:rPr>
        <w:t xml:space="preserve">6. </w:t>
      </w:r>
      <w:r w:rsidR="00575674" w:rsidRPr="00575674">
        <w:rPr>
          <w:rtl/>
        </w:rPr>
        <w:t>یک اشتباه بسیار رایج</w:t>
      </w:r>
    </w:p>
    <w:p w14:paraId="4EF70CC9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ممکن است با خودتان بگویید</w:t>
      </w:r>
      <w:r w:rsidRPr="00575674">
        <w:t>:</w:t>
      </w:r>
    </w:p>
    <w:p w14:paraId="76B25F32" w14:textId="6DCDAB61" w:rsidR="00575674" w:rsidRPr="00575674" w:rsidRDefault="00CB4544" w:rsidP="009A2AC0">
      <w:pPr>
        <w:ind w:left="360" w:hanging="360"/>
      </w:pPr>
      <w:r>
        <w:rPr>
          <w:rFonts w:hint="cs"/>
          <w:rtl/>
        </w:rPr>
        <w:t>«</w:t>
      </w:r>
      <w:r w:rsidR="00575674" w:rsidRPr="00575674">
        <w:rPr>
          <w:rtl/>
        </w:rPr>
        <w:t>خب</w:t>
      </w:r>
      <w:r w:rsidR="00575674" w:rsidRPr="00575674">
        <w:t xml:space="preserve"> R2 </w:t>
      </w:r>
      <w:r w:rsidR="00575674" w:rsidRPr="00575674">
        <w:rPr>
          <w:rtl/>
        </w:rPr>
        <w:t>مقاومت بیشتری دارد، پس جریان کمتری از آن عبور می‌کند</w:t>
      </w:r>
      <w:r>
        <w:rPr>
          <w:rFonts w:hint="cs"/>
          <w:rtl/>
        </w:rPr>
        <w:t>»</w:t>
      </w:r>
    </w:p>
    <w:p w14:paraId="33FAFBBF" w14:textId="77777777" w:rsidR="00575674" w:rsidRPr="00575674" w:rsidRDefault="00575674" w:rsidP="009A2AC0">
      <w:pPr>
        <w:ind w:left="360" w:hanging="360"/>
      </w:pPr>
      <w:r w:rsidRPr="00575674">
        <w:rPr>
          <w:rFonts w:ascii="Segoe UI Emoji" w:hAnsi="Segoe UI Emoji" w:cs="Segoe UI Emoji"/>
        </w:rPr>
        <w:t>❌</w:t>
      </w:r>
      <w:r w:rsidRPr="00575674">
        <w:t xml:space="preserve"> </w:t>
      </w:r>
      <w:r w:rsidRPr="00575674">
        <w:rPr>
          <w:rtl/>
        </w:rPr>
        <w:t>این اشتباه است</w:t>
      </w:r>
      <w:r w:rsidRPr="00575674">
        <w:t>.</w:t>
      </w:r>
    </w:p>
    <w:p w14:paraId="3E98AE85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در مدار سری، مقاومت بیشتر باعث نمی‌شود جریان آن مقاومت کمتر شود</w:t>
      </w:r>
      <w:r w:rsidRPr="00575674">
        <w:t>.</w:t>
      </w:r>
    </w:p>
    <w:p w14:paraId="026BFFE2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بلکه</w:t>
      </w:r>
      <w:r w:rsidRPr="00575674">
        <w:t>:</w:t>
      </w:r>
    </w:p>
    <w:p w14:paraId="0444333C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 همه مقاومت‌های سری یکسان است</w:t>
      </w:r>
      <w:r w:rsidRPr="00575674">
        <w:t>.</w:t>
      </w:r>
    </w:p>
    <w:p w14:paraId="476E25C4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چیزی که بین مقاومت‌ها متفاوت می‌شود، ولتاژ است</w:t>
      </w:r>
      <w:r w:rsidRPr="00575674">
        <w:t>.</w:t>
      </w:r>
    </w:p>
    <w:p w14:paraId="67ABBE09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در مثال ما</w:t>
      </w:r>
      <w:r w:rsidRPr="00575674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CB4544" w14:paraId="7E4F5C63" w14:textId="77777777" w:rsidTr="00CB4544">
        <w:trPr>
          <w:jc w:val="center"/>
        </w:trPr>
        <w:tc>
          <w:tcPr>
            <w:tcW w:w="9350" w:type="dxa"/>
          </w:tcPr>
          <w:p w14:paraId="4B382AFD" w14:textId="77777777" w:rsidR="00CB4544" w:rsidRDefault="00CB4544" w:rsidP="009A2AC0">
            <w:pPr>
              <w:pStyle w:val="code"/>
              <w:ind w:left="360" w:hanging="360"/>
            </w:pPr>
            <w:r>
              <w:t>R1 = 2Ω</w:t>
            </w:r>
          </w:p>
          <w:p w14:paraId="44D5F677" w14:textId="77777777" w:rsidR="00CB4544" w:rsidRDefault="00CB4544" w:rsidP="009A2AC0">
            <w:pPr>
              <w:pStyle w:val="code"/>
              <w:ind w:left="360" w:hanging="360"/>
            </w:pPr>
            <w:r>
              <w:t>R2 = 4Ω</w:t>
            </w:r>
          </w:p>
          <w:p w14:paraId="5F5D02CD" w14:textId="77777777" w:rsidR="00CB4544" w:rsidRDefault="00CB4544" w:rsidP="009A2AC0">
            <w:pPr>
              <w:pStyle w:val="code"/>
              <w:ind w:left="360" w:hanging="360"/>
              <w:rPr>
                <w:rtl/>
              </w:rPr>
            </w:pPr>
          </w:p>
          <w:p w14:paraId="705B6C1C" w14:textId="0E416EEF" w:rsidR="00CB4544" w:rsidRDefault="00CB4544" w:rsidP="009A2AC0">
            <w:pPr>
              <w:pStyle w:val="code"/>
              <w:ind w:left="360" w:hanging="360"/>
            </w:pPr>
            <w:r>
              <w:t>I = 2A</w:t>
            </w:r>
          </w:p>
        </w:tc>
      </w:tr>
    </w:tbl>
    <w:p w14:paraId="7DC13B15" w14:textId="77777777" w:rsidR="00575674" w:rsidRDefault="00575674" w:rsidP="009A2AC0">
      <w:pPr>
        <w:ind w:left="360" w:hanging="360"/>
        <w:rPr>
          <w:rtl/>
          <w:lang w:val="es-ES"/>
        </w:rPr>
      </w:pPr>
      <w:r w:rsidRPr="00575674">
        <w:rPr>
          <w:rtl/>
        </w:rPr>
        <w:t>ولتاژ</w:t>
      </w:r>
      <w:r w:rsidRPr="00575674">
        <w:rPr>
          <w:lang w:val="es-ES"/>
        </w:rPr>
        <w:t xml:space="preserve"> R1: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4544" w14:paraId="32E9E715" w14:textId="77777777" w:rsidTr="00CB4544">
        <w:tc>
          <w:tcPr>
            <w:tcW w:w="9350" w:type="dxa"/>
          </w:tcPr>
          <w:p w14:paraId="2D445E7F" w14:textId="5E4DBDD3" w:rsidR="00CB4544" w:rsidRDefault="00CB4544" w:rsidP="009A2AC0">
            <w:pPr>
              <w:bidi w:val="0"/>
              <w:ind w:left="360" w:hanging="360"/>
              <w:rPr>
                <w:lang w:val="es-ES"/>
              </w:rPr>
            </w:pPr>
            <w:r w:rsidRPr="00CB4544">
              <w:t>V</w:t>
            </w:r>
            <w:r w:rsidRPr="00CB4544">
              <w:rPr>
                <w:vertAlign w:val="subscript"/>
              </w:rPr>
              <w:t>1​</w:t>
            </w:r>
            <w:r w:rsidRPr="00CB4544">
              <w:t>=IR</w:t>
            </w:r>
            <w:r w:rsidRPr="00CB4544">
              <w:rPr>
                <w:vertAlign w:val="subscript"/>
              </w:rPr>
              <w:t>1​</w:t>
            </w:r>
          </w:p>
        </w:tc>
      </w:tr>
    </w:tbl>
    <w:p w14:paraId="3DF2E253" w14:textId="77777777" w:rsidR="00CB4544" w:rsidRDefault="00CB4544" w:rsidP="009A2AC0">
      <w:pPr>
        <w:bidi w:val="0"/>
        <w:ind w:left="360" w:hanging="360"/>
        <w:rPr>
          <w:rtl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4544" w14:paraId="5B8181C6" w14:textId="77777777" w:rsidTr="00CB4544">
        <w:tc>
          <w:tcPr>
            <w:tcW w:w="9350" w:type="dxa"/>
          </w:tcPr>
          <w:p w14:paraId="2E325206" w14:textId="19996975" w:rsidR="00CB4544" w:rsidRDefault="00CB4544" w:rsidP="009A2AC0">
            <w:pPr>
              <w:bidi w:val="0"/>
              <w:ind w:left="360" w:hanging="360"/>
              <w:rPr>
                <w:lang w:val="es-ES"/>
              </w:rPr>
            </w:pPr>
            <w:r w:rsidRPr="00CB4544">
              <w:t>V</w:t>
            </w:r>
            <w:r w:rsidRPr="00CB4544">
              <w:rPr>
                <w:vertAlign w:val="subscript"/>
              </w:rPr>
              <w:t>1</w:t>
            </w:r>
            <w:r w:rsidRPr="00CB4544">
              <w:t>​=2×2=4V</w:t>
            </w:r>
          </w:p>
        </w:tc>
      </w:tr>
    </w:tbl>
    <w:p w14:paraId="6C9D75F0" w14:textId="77777777" w:rsidR="00CB4544" w:rsidRPr="00575674" w:rsidRDefault="00CB4544" w:rsidP="009A2AC0">
      <w:pPr>
        <w:bidi w:val="0"/>
        <w:ind w:left="360" w:hanging="360"/>
        <w:rPr>
          <w:lang w:val="es-ES"/>
        </w:rPr>
      </w:pPr>
    </w:p>
    <w:p w14:paraId="3D3F1E9D" w14:textId="77777777" w:rsidR="00575674" w:rsidRDefault="00575674" w:rsidP="009A2AC0">
      <w:pPr>
        <w:ind w:left="360" w:hanging="360"/>
        <w:rPr>
          <w:rtl/>
          <w:lang w:val="es-ES"/>
        </w:rPr>
      </w:pPr>
      <w:r w:rsidRPr="00575674">
        <w:rPr>
          <w:rtl/>
        </w:rPr>
        <w:t>ولتاژ</w:t>
      </w:r>
      <w:r w:rsidRPr="00575674">
        <w:rPr>
          <w:lang w:val="es-ES"/>
        </w:rPr>
        <w:t xml:space="preserve"> R2: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4544" w14:paraId="21FF91AE" w14:textId="77777777" w:rsidTr="00CB4544">
        <w:tc>
          <w:tcPr>
            <w:tcW w:w="9350" w:type="dxa"/>
          </w:tcPr>
          <w:p w14:paraId="79C5529F" w14:textId="052C5974" w:rsidR="00CB4544" w:rsidRDefault="00CB4544" w:rsidP="009A2AC0">
            <w:pPr>
              <w:bidi w:val="0"/>
              <w:ind w:left="360" w:hanging="360"/>
              <w:rPr>
                <w:lang w:val="es-ES"/>
              </w:rPr>
            </w:pPr>
            <w:r>
              <w:rPr>
                <w:rFonts w:hint="cs"/>
                <w:rtl/>
              </w:rPr>
              <w:t xml:space="preserve"> </w:t>
            </w:r>
            <w:r w:rsidRPr="00CB4544">
              <w:t>V2​=IR2</w:t>
            </w:r>
            <w:r>
              <w:rPr>
                <w:rtl/>
              </w:rPr>
              <w:br/>
            </w:r>
            <w:r w:rsidRPr="00CB4544">
              <w:t>​ V2​=2×4=8V</w:t>
            </w:r>
          </w:p>
        </w:tc>
      </w:tr>
    </w:tbl>
    <w:p w14:paraId="6D6B674A" w14:textId="77777777" w:rsidR="00575674" w:rsidRDefault="00575674" w:rsidP="009A2AC0">
      <w:pPr>
        <w:ind w:left="360" w:hanging="360"/>
        <w:rPr>
          <w:rtl/>
          <w:lang w:val="es-ES"/>
        </w:rPr>
      </w:pPr>
      <w:r w:rsidRPr="00575674">
        <w:rPr>
          <w:rtl/>
        </w:rPr>
        <w:t>پس</w:t>
      </w:r>
      <w:r w:rsidRPr="00575674">
        <w:rPr>
          <w:lang w:val="es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7AD8" w14:paraId="016EB24A" w14:textId="77777777" w:rsidTr="00DB7AD8">
        <w:tc>
          <w:tcPr>
            <w:tcW w:w="9350" w:type="dxa"/>
          </w:tcPr>
          <w:p w14:paraId="229C66A6" w14:textId="77777777" w:rsidR="00DB7AD8" w:rsidRPr="00DB7AD8" w:rsidRDefault="00DB7AD8" w:rsidP="009A2AC0">
            <w:pPr>
              <w:pStyle w:val="code"/>
              <w:ind w:left="360" w:hanging="360"/>
              <w:rPr>
                <w:rtl/>
                <w:lang w:val="es-ES"/>
              </w:rPr>
            </w:pPr>
            <w:r w:rsidRPr="00DB7AD8">
              <w:rPr>
                <w:rtl/>
                <w:lang w:val="es-ES"/>
              </w:rPr>
              <w:lastRenderedPageBreak/>
              <w:t>باتر</w:t>
            </w:r>
            <w:r w:rsidRPr="00DB7AD8">
              <w:rPr>
                <w:rFonts w:hint="cs"/>
                <w:rtl/>
                <w:lang w:val="es-ES"/>
              </w:rPr>
              <w:t>ی</w:t>
            </w:r>
            <w:r w:rsidRPr="00DB7AD8">
              <w:rPr>
                <w:rtl/>
                <w:lang w:val="es-ES"/>
              </w:rPr>
              <w:t xml:space="preserve"> = 12</w:t>
            </w:r>
            <w:r w:rsidRPr="00DB7AD8">
              <w:rPr>
                <w:lang w:val="es-ES"/>
              </w:rPr>
              <w:t>V</w:t>
            </w:r>
          </w:p>
          <w:p w14:paraId="651AB8A2" w14:textId="77777777" w:rsidR="00DB7AD8" w:rsidRPr="00DB7AD8" w:rsidRDefault="00DB7AD8" w:rsidP="009A2AC0">
            <w:pPr>
              <w:pStyle w:val="code"/>
              <w:ind w:left="360" w:hanging="360"/>
              <w:rPr>
                <w:rtl/>
                <w:lang w:val="es-ES"/>
              </w:rPr>
            </w:pPr>
          </w:p>
          <w:p w14:paraId="4D29FFE2" w14:textId="77777777" w:rsidR="00DB7AD8" w:rsidRPr="00DB7AD8" w:rsidRDefault="00DB7AD8" w:rsidP="009A2AC0">
            <w:pPr>
              <w:pStyle w:val="code"/>
              <w:ind w:left="360" w:hanging="360"/>
              <w:rPr>
                <w:rtl/>
                <w:lang w:val="es-ES"/>
              </w:rPr>
            </w:pPr>
            <w:r w:rsidRPr="00DB7AD8">
              <w:rPr>
                <w:lang w:val="es-ES"/>
              </w:rPr>
              <w:t xml:space="preserve">R1 → 4V </w:t>
            </w:r>
            <w:r w:rsidRPr="00DB7AD8">
              <w:rPr>
                <w:rtl/>
                <w:lang w:val="es-ES"/>
              </w:rPr>
              <w:t>افت ولتاژ</w:t>
            </w:r>
          </w:p>
          <w:p w14:paraId="4A06C98B" w14:textId="5F4A638E" w:rsidR="00DB7AD8" w:rsidRDefault="00DB7AD8" w:rsidP="009A2AC0">
            <w:pPr>
              <w:pStyle w:val="code"/>
              <w:ind w:left="360" w:hanging="360"/>
              <w:rPr>
                <w:lang w:val="es-ES"/>
              </w:rPr>
            </w:pPr>
            <w:r w:rsidRPr="00DB7AD8">
              <w:rPr>
                <w:lang w:val="es-ES"/>
              </w:rPr>
              <w:t xml:space="preserve">R2 → 8V </w:t>
            </w:r>
            <w:r w:rsidRPr="00DB7AD8">
              <w:rPr>
                <w:rtl/>
                <w:lang w:val="es-ES"/>
              </w:rPr>
              <w:t>افت ولتاژ</w:t>
            </w:r>
          </w:p>
        </w:tc>
      </w:tr>
    </w:tbl>
    <w:p w14:paraId="6510EA32" w14:textId="77777777" w:rsidR="00CB4544" w:rsidRPr="00575674" w:rsidRDefault="00CB4544" w:rsidP="009A2AC0">
      <w:pPr>
        <w:bidi w:val="0"/>
        <w:ind w:left="360" w:hanging="360"/>
        <w:rPr>
          <w:lang w:val="es-ES"/>
        </w:rPr>
      </w:pPr>
    </w:p>
    <w:p w14:paraId="074129D6" w14:textId="77777777" w:rsidR="00575674" w:rsidRDefault="00575674" w:rsidP="009A2AC0">
      <w:pPr>
        <w:ind w:left="360" w:hanging="360"/>
        <w:rPr>
          <w:rtl/>
          <w:lang w:val="es-ES"/>
        </w:rPr>
      </w:pPr>
      <w:r w:rsidRPr="00575674">
        <w:rPr>
          <w:rtl/>
        </w:rPr>
        <w:t>و</w:t>
      </w:r>
      <w:r w:rsidRPr="00575674">
        <w:rPr>
          <w:lang w:val="es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7286" w14:paraId="3DB3E3C3" w14:textId="77777777" w:rsidTr="00467286">
        <w:tc>
          <w:tcPr>
            <w:tcW w:w="9350" w:type="dxa"/>
          </w:tcPr>
          <w:p w14:paraId="649B87C1" w14:textId="440404EE" w:rsidR="00467286" w:rsidRDefault="00467286" w:rsidP="009A2AC0">
            <w:pPr>
              <w:bidi w:val="0"/>
              <w:ind w:left="360" w:hanging="360"/>
              <w:rPr>
                <w:lang w:val="es-ES"/>
              </w:rPr>
            </w:pPr>
            <w:r w:rsidRPr="00467286">
              <w:t>4+8=12V</w:t>
            </w:r>
          </w:p>
        </w:tc>
      </w:tr>
    </w:tbl>
    <w:p w14:paraId="036C9EE0" w14:textId="77777777" w:rsidR="00575674" w:rsidRPr="00575674" w:rsidRDefault="00575674" w:rsidP="009A2AC0">
      <w:pPr>
        <w:ind w:left="360" w:hanging="360"/>
        <w:rPr>
          <w:lang w:val="es-ES"/>
        </w:rPr>
      </w:pPr>
      <w:r w:rsidRPr="00575674">
        <w:rPr>
          <w:rtl/>
        </w:rPr>
        <w:t>این همان چیزی است که قبلاً درباره افت ولتاژ روی مقاومت صحبت کردیم</w:t>
      </w:r>
      <w:r w:rsidRPr="00575674">
        <w:rPr>
          <w:lang w:val="es-ES"/>
        </w:rPr>
        <w:t>.</w:t>
      </w:r>
    </w:p>
    <w:p w14:paraId="1A2DB3F3" w14:textId="6D65C9E0" w:rsidR="00575674" w:rsidRPr="00575674" w:rsidRDefault="00467286" w:rsidP="009A2AC0">
      <w:pPr>
        <w:ind w:left="360" w:hanging="360"/>
        <w:rPr>
          <w:lang w:val="es-ES"/>
        </w:rPr>
      </w:pPr>
      <w:r>
        <w:rPr>
          <w:rFonts w:hint="cs"/>
          <w:rtl/>
        </w:rPr>
        <w:t xml:space="preserve">7. </w:t>
      </w:r>
      <w:r w:rsidR="00575674" w:rsidRPr="00575674">
        <w:rPr>
          <w:rtl/>
        </w:rPr>
        <w:t>یک قانون طلایی برای مدار سری</w:t>
      </w:r>
    </w:p>
    <w:p w14:paraId="665D37EF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این سه مورد را کنار هم قرار دهید</w:t>
      </w:r>
      <w:r w:rsidRPr="00575674">
        <w:t>:</w:t>
      </w:r>
    </w:p>
    <w:p w14:paraId="2137B0AE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مقاومت</w:t>
      </w:r>
    </w:p>
    <w:p w14:paraId="7081C96B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در سری با هم جمع می‌شوند</w:t>
      </w:r>
      <w:r w:rsidRPr="00575674">
        <w:t>:</w:t>
      </w:r>
    </w:p>
    <w:p w14:paraId="3E18EF47" w14:textId="74FE83FE" w:rsidR="00575674" w:rsidRPr="00575674" w:rsidRDefault="00575674" w:rsidP="009A2AC0">
      <w:pPr>
        <w:ind w:left="360" w:hanging="360"/>
      </w:pPr>
      <w:r w:rsidRPr="00575674">
        <w:t>RT=R1+R2+R3</w:t>
      </w:r>
    </w:p>
    <w:p w14:paraId="5DA055BA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</w:t>
      </w:r>
    </w:p>
    <w:p w14:paraId="6B059FBA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در تمام اجزای سری برابر است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7286" w14:paraId="5C580121" w14:textId="77777777" w:rsidTr="00467286">
        <w:tc>
          <w:tcPr>
            <w:tcW w:w="9350" w:type="dxa"/>
          </w:tcPr>
          <w:p w14:paraId="2F8A0113" w14:textId="3BF44163" w:rsidR="00467286" w:rsidRDefault="00467286" w:rsidP="009A2AC0">
            <w:pPr>
              <w:bidi w:val="0"/>
              <w:ind w:left="360" w:hanging="360"/>
            </w:pPr>
            <w:r w:rsidRPr="00575674">
              <w:t>IT=I1=I2=I3</w:t>
            </w:r>
          </w:p>
        </w:tc>
      </w:tr>
    </w:tbl>
    <w:p w14:paraId="5718ACA0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ولتاژ</w:t>
      </w:r>
    </w:p>
    <w:p w14:paraId="68A365EA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بین اجزای مدار تقسیم می‌شود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7286" w14:paraId="2D0077EB" w14:textId="77777777" w:rsidTr="00467286">
        <w:tc>
          <w:tcPr>
            <w:tcW w:w="9350" w:type="dxa"/>
          </w:tcPr>
          <w:p w14:paraId="326A2454" w14:textId="6C13A369" w:rsidR="00467286" w:rsidRDefault="00467286" w:rsidP="009A2AC0">
            <w:pPr>
              <w:bidi w:val="0"/>
              <w:ind w:left="360" w:hanging="360"/>
            </w:pPr>
            <w:r w:rsidRPr="00467286">
              <w:t>VT​=V1​+V2​+V3​</w:t>
            </w:r>
          </w:p>
        </w:tc>
      </w:tr>
    </w:tbl>
    <w:p w14:paraId="77C717AF" w14:textId="77777777" w:rsidR="00467286" w:rsidRPr="00575674" w:rsidRDefault="00467286" w:rsidP="009A2AC0">
      <w:pPr>
        <w:bidi w:val="0"/>
        <w:ind w:left="360" w:hanging="360"/>
      </w:pPr>
    </w:p>
    <w:p w14:paraId="42F7E2C6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بنابراین</w:t>
      </w:r>
      <w:r w:rsidRPr="00575674">
        <w:t>:</w:t>
      </w: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3521"/>
        <w:gridCol w:w="5719"/>
      </w:tblGrid>
      <w:tr w:rsidR="00575674" w:rsidRPr="00575674" w14:paraId="1932F443" w14:textId="77777777" w:rsidTr="00B6356E">
        <w:trPr>
          <w:trHeight w:val="400"/>
        </w:trPr>
        <w:tc>
          <w:tcPr>
            <w:tcW w:w="0" w:type="auto"/>
            <w:hideMark/>
          </w:tcPr>
          <w:p w14:paraId="3AC38ED6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کمیت</w:t>
            </w:r>
          </w:p>
        </w:tc>
        <w:tc>
          <w:tcPr>
            <w:tcW w:w="0" w:type="auto"/>
            <w:hideMark/>
          </w:tcPr>
          <w:p w14:paraId="7B4B7776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مدار سری</w:t>
            </w:r>
          </w:p>
        </w:tc>
      </w:tr>
      <w:tr w:rsidR="00575674" w:rsidRPr="00575674" w14:paraId="0EB0E36C" w14:textId="77777777" w:rsidTr="00B6356E">
        <w:trPr>
          <w:trHeight w:val="400"/>
        </w:trPr>
        <w:tc>
          <w:tcPr>
            <w:tcW w:w="0" w:type="auto"/>
            <w:hideMark/>
          </w:tcPr>
          <w:p w14:paraId="52D174B2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جریان</w:t>
            </w:r>
          </w:p>
        </w:tc>
        <w:tc>
          <w:tcPr>
            <w:tcW w:w="0" w:type="auto"/>
            <w:hideMark/>
          </w:tcPr>
          <w:p w14:paraId="4876C002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یکسان</w:t>
            </w:r>
          </w:p>
        </w:tc>
      </w:tr>
      <w:tr w:rsidR="00575674" w:rsidRPr="00575674" w14:paraId="1EC0DBEB" w14:textId="77777777" w:rsidTr="00B6356E">
        <w:trPr>
          <w:trHeight w:val="400"/>
        </w:trPr>
        <w:tc>
          <w:tcPr>
            <w:tcW w:w="0" w:type="auto"/>
            <w:hideMark/>
          </w:tcPr>
          <w:p w14:paraId="33115FC8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ولتاژ</w:t>
            </w:r>
          </w:p>
        </w:tc>
        <w:tc>
          <w:tcPr>
            <w:tcW w:w="0" w:type="auto"/>
            <w:hideMark/>
          </w:tcPr>
          <w:p w14:paraId="3C944250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تقسیم می‌شود</w:t>
            </w:r>
          </w:p>
        </w:tc>
      </w:tr>
      <w:tr w:rsidR="00575674" w:rsidRPr="00575674" w14:paraId="7A5CD5EA" w14:textId="77777777" w:rsidTr="00B6356E">
        <w:trPr>
          <w:trHeight w:val="400"/>
        </w:trPr>
        <w:tc>
          <w:tcPr>
            <w:tcW w:w="0" w:type="auto"/>
            <w:hideMark/>
          </w:tcPr>
          <w:p w14:paraId="67C18C94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مقاومت</w:t>
            </w:r>
          </w:p>
        </w:tc>
        <w:tc>
          <w:tcPr>
            <w:tcW w:w="0" w:type="auto"/>
            <w:hideMark/>
          </w:tcPr>
          <w:p w14:paraId="073AEB2D" w14:textId="77777777" w:rsidR="00575674" w:rsidRPr="00575674" w:rsidRDefault="00575674" w:rsidP="009A2AC0">
            <w:pPr>
              <w:ind w:left="360" w:hanging="360"/>
            </w:pPr>
            <w:r w:rsidRPr="00575674">
              <w:rPr>
                <w:rtl/>
              </w:rPr>
              <w:t>جمع می‌شود</w:t>
            </w:r>
          </w:p>
        </w:tc>
      </w:tr>
    </w:tbl>
    <w:p w14:paraId="56877787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lastRenderedPageBreak/>
        <w:t>این جدول را واقعاً ارزش دارد حفظ کنید</w:t>
      </w:r>
      <w:r w:rsidRPr="00575674">
        <w:t>.</w:t>
      </w:r>
    </w:p>
    <w:p w14:paraId="1F563541" w14:textId="6D979EBE" w:rsidR="00575674" w:rsidRPr="00575674" w:rsidRDefault="00300F1E" w:rsidP="009A2AC0">
      <w:pPr>
        <w:ind w:left="360" w:hanging="360"/>
      </w:pPr>
      <w:r>
        <w:rPr>
          <w:rFonts w:hint="cs"/>
          <w:rtl/>
        </w:rPr>
        <w:t xml:space="preserve">8. </w:t>
      </w:r>
      <w:r w:rsidR="00575674" w:rsidRPr="00575674">
        <w:t xml:space="preserve"> </w:t>
      </w:r>
      <w:r w:rsidR="00575674" w:rsidRPr="00575674">
        <w:rPr>
          <w:rtl/>
        </w:rPr>
        <w:t>حالا یک مثال با</w:t>
      </w:r>
      <w:r w:rsidR="00575674" w:rsidRPr="00575674">
        <w:t xml:space="preserve"> LED</w:t>
      </w:r>
    </w:p>
    <w:p w14:paraId="4945B8D5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فرض کنیم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0F1E" w14:paraId="7863F515" w14:textId="77777777" w:rsidTr="00300F1E">
        <w:tc>
          <w:tcPr>
            <w:tcW w:w="9350" w:type="dxa"/>
          </w:tcPr>
          <w:p w14:paraId="3DD99D3A" w14:textId="77777777" w:rsidR="00300F1E" w:rsidRDefault="00300F1E" w:rsidP="009A2AC0">
            <w:pPr>
              <w:pStyle w:val="code"/>
              <w:ind w:left="360" w:hanging="360"/>
            </w:pPr>
            <w:r>
              <w:t>12V Battery</w:t>
            </w:r>
          </w:p>
          <w:p w14:paraId="60719A94" w14:textId="77777777" w:rsidR="00300F1E" w:rsidRDefault="00300F1E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    │</w:t>
            </w:r>
          </w:p>
          <w:p w14:paraId="0143F7CF" w14:textId="77777777" w:rsidR="00300F1E" w:rsidRDefault="00300F1E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    │</w:t>
            </w:r>
          </w:p>
          <w:p w14:paraId="27868416" w14:textId="77777777" w:rsidR="00300F1E" w:rsidRDefault="00300F1E" w:rsidP="009A2AC0">
            <w:pPr>
              <w:pStyle w:val="code"/>
              <w:ind w:left="360" w:hanging="360"/>
            </w:pPr>
            <w:r>
              <w:t xml:space="preserve">    R</w:t>
            </w:r>
          </w:p>
          <w:p w14:paraId="6E860932" w14:textId="77777777" w:rsidR="00300F1E" w:rsidRDefault="00300F1E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    │</w:t>
            </w:r>
          </w:p>
          <w:p w14:paraId="271BBA44" w14:textId="77777777" w:rsidR="00300F1E" w:rsidRDefault="00300F1E" w:rsidP="009A2AC0">
            <w:pPr>
              <w:pStyle w:val="code"/>
              <w:ind w:left="360" w:hanging="360"/>
            </w:pPr>
            <w:r>
              <w:t xml:space="preserve">    LED</w:t>
            </w:r>
          </w:p>
          <w:p w14:paraId="6DC57E92" w14:textId="77777777" w:rsidR="00300F1E" w:rsidRDefault="00300F1E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    │</w:t>
            </w:r>
          </w:p>
          <w:p w14:paraId="2826ED22" w14:textId="4C9585E6" w:rsidR="00300F1E" w:rsidRDefault="00300F1E" w:rsidP="009A2AC0">
            <w:pPr>
              <w:pStyle w:val="code"/>
              <w:ind w:left="360" w:hanging="360"/>
            </w:pPr>
            <w:r>
              <w:t xml:space="preserve">     └───────────</w:t>
            </w:r>
          </w:p>
        </w:tc>
      </w:tr>
    </w:tbl>
    <w:p w14:paraId="4966D4C5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باتری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5F" w14:paraId="004469DB" w14:textId="77777777" w:rsidTr="0010005F">
        <w:tc>
          <w:tcPr>
            <w:tcW w:w="9350" w:type="dxa"/>
          </w:tcPr>
          <w:p w14:paraId="398A0DE9" w14:textId="051A31AC" w:rsidR="0010005F" w:rsidRDefault="0010005F" w:rsidP="009A2AC0">
            <w:pPr>
              <w:bidi w:val="0"/>
              <w:ind w:left="360" w:hanging="360"/>
            </w:pPr>
            <w:r w:rsidRPr="00575674">
              <w:t>V=12V</w:t>
            </w:r>
          </w:p>
        </w:tc>
      </w:tr>
    </w:tbl>
    <w:p w14:paraId="4FF80F23" w14:textId="77777777" w:rsidR="0010005F" w:rsidRPr="00575674" w:rsidRDefault="0010005F" w:rsidP="009A2AC0">
      <w:pPr>
        <w:bidi w:val="0"/>
        <w:ind w:left="360" w:hanging="360"/>
      </w:pPr>
    </w:p>
    <w:p w14:paraId="79CD561E" w14:textId="77777777" w:rsidR="00575674" w:rsidRDefault="00575674" w:rsidP="009A2AC0">
      <w:pPr>
        <w:ind w:left="360" w:hanging="360"/>
        <w:rPr>
          <w:rtl/>
        </w:rPr>
      </w:pPr>
      <w:r w:rsidRPr="00575674">
        <w:t xml:space="preserve">LED </w:t>
      </w:r>
      <w:r w:rsidRPr="00575674">
        <w:rPr>
          <w:rtl/>
        </w:rPr>
        <w:t>قرمز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5F" w14:paraId="02837D53" w14:textId="77777777" w:rsidTr="0010005F">
        <w:tc>
          <w:tcPr>
            <w:tcW w:w="9350" w:type="dxa"/>
          </w:tcPr>
          <w:p w14:paraId="2405831C" w14:textId="31C5120C" w:rsidR="0010005F" w:rsidRDefault="0010005F" w:rsidP="009A2AC0">
            <w:pPr>
              <w:bidi w:val="0"/>
              <w:ind w:left="360" w:hanging="360"/>
            </w:pPr>
            <w:r w:rsidRPr="0010005F">
              <w:t>VLED​=2V</w:t>
            </w:r>
          </w:p>
        </w:tc>
      </w:tr>
    </w:tbl>
    <w:p w14:paraId="16E765A2" w14:textId="77777777" w:rsidR="0010005F" w:rsidRPr="00575674" w:rsidRDefault="0010005F" w:rsidP="009A2AC0">
      <w:pPr>
        <w:bidi w:val="0"/>
        <w:ind w:left="360" w:hanging="360"/>
      </w:pPr>
    </w:p>
    <w:p w14:paraId="6BF417AC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فرض کنیم جریان موردنظر</w:t>
      </w:r>
      <w:r w:rsidRPr="00575674">
        <w:t xml:space="preserve"> LED: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5F" w14:paraId="22F932A7" w14:textId="77777777" w:rsidTr="0010005F">
        <w:tc>
          <w:tcPr>
            <w:tcW w:w="9350" w:type="dxa"/>
          </w:tcPr>
          <w:p w14:paraId="6B9735D6" w14:textId="75C4A343" w:rsidR="0010005F" w:rsidRDefault="0010005F" w:rsidP="009A2AC0">
            <w:pPr>
              <w:bidi w:val="0"/>
              <w:ind w:left="360" w:hanging="360"/>
            </w:pPr>
            <w:r w:rsidRPr="0010005F">
              <w:t>I=20mA</w:t>
            </w:r>
          </w:p>
        </w:tc>
      </w:tr>
    </w:tbl>
    <w:p w14:paraId="59145C56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چون</w:t>
      </w:r>
      <w:r w:rsidRPr="00575674">
        <w:t xml:space="preserve"> LED </w:t>
      </w:r>
      <w:r w:rsidRPr="00575674">
        <w:rPr>
          <w:rtl/>
        </w:rPr>
        <w:t>و مقاومت سری هستند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5F" w14:paraId="5791E252" w14:textId="77777777" w:rsidTr="0010005F">
        <w:tc>
          <w:tcPr>
            <w:tcW w:w="9350" w:type="dxa"/>
          </w:tcPr>
          <w:p w14:paraId="102787D0" w14:textId="1427812E" w:rsidR="0010005F" w:rsidRDefault="0010005F" w:rsidP="009A2AC0">
            <w:pPr>
              <w:bidi w:val="0"/>
              <w:ind w:left="360" w:hanging="360"/>
            </w:pPr>
            <w:r w:rsidRPr="0010005F">
              <w:t>IR​=I</w:t>
            </w:r>
            <w:r w:rsidRPr="0010005F">
              <w:rPr>
                <w:vertAlign w:val="subscript"/>
              </w:rPr>
              <w:t>LED</w:t>
            </w:r>
            <w:r w:rsidRPr="0010005F">
              <w:t>​=20mA</w:t>
            </w:r>
          </w:p>
        </w:tc>
      </w:tr>
    </w:tbl>
    <w:p w14:paraId="66005287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این نکته خیلی مهم است</w:t>
      </w:r>
      <w:r w:rsidRPr="00575674">
        <w:t>.</w:t>
      </w:r>
    </w:p>
    <w:p w14:paraId="356AEA1F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ما نمی‌گوییم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05F" w14:paraId="7DE131D4" w14:textId="77777777" w:rsidTr="0010005F">
        <w:tc>
          <w:tcPr>
            <w:tcW w:w="9350" w:type="dxa"/>
          </w:tcPr>
          <w:p w14:paraId="5D37FAB3" w14:textId="77777777" w:rsidR="0010005F" w:rsidRPr="0010005F" w:rsidRDefault="0010005F" w:rsidP="009A2AC0">
            <w:pPr>
              <w:bidi w:val="0"/>
              <w:ind w:left="360" w:hanging="360"/>
              <w:rPr>
                <w:rtl/>
              </w:rPr>
            </w:pPr>
            <w:r w:rsidRPr="0010005F">
              <w:rPr>
                <w:rtl/>
              </w:rPr>
              <w:t xml:space="preserve">مقاومت </w:t>
            </w:r>
            <w:r w:rsidRPr="0010005F">
              <w:rPr>
                <w:rFonts w:cs="Times New Roman" w:hint="cs"/>
                <w:rtl/>
              </w:rPr>
              <w:t>→</w:t>
            </w:r>
            <w:r w:rsidRPr="0010005F">
              <w:rPr>
                <w:rtl/>
              </w:rPr>
              <w:t xml:space="preserve"> 20</w:t>
            </w:r>
            <w:r w:rsidRPr="0010005F">
              <w:t>mA</w:t>
            </w:r>
          </w:p>
          <w:p w14:paraId="180B2042" w14:textId="479997E4" w:rsidR="0010005F" w:rsidRDefault="0010005F" w:rsidP="009A2AC0">
            <w:pPr>
              <w:bidi w:val="0"/>
              <w:ind w:left="360" w:hanging="360"/>
            </w:pPr>
            <w:r w:rsidRPr="0010005F">
              <w:t xml:space="preserve">LED → </w:t>
            </w:r>
            <w:r w:rsidRPr="0010005F">
              <w:rPr>
                <w:rtl/>
              </w:rPr>
              <w:t>مثلاً 10</w:t>
            </w:r>
            <w:r w:rsidRPr="0010005F">
              <w:t>mA</w:t>
            </w:r>
          </w:p>
        </w:tc>
      </w:tr>
    </w:tbl>
    <w:p w14:paraId="767558DC" w14:textId="77777777" w:rsidR="0010005F" w:rsidRPr="00575674" w:rsidRDefault="0010005F" w:rsidP="009A2AC0">
      <w:pPr>
        <w:bidi w:val="0"/>
        <w:ind w:left="360" w:hanging="360"/>
      </w:pPr>
    </w:p>
    <w:p w14:paraId="1A61246F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خیر</w:t>
      </w:r>
      <w:r w:rsidRPr="00575674">
        <w:t>.</w:t>
      </w:r>
    </w:p>
    <w:p w14:paraId="1BBF64B5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داریم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1A5" w:rsidRPr="0048792C" w14:paraId="6258D1D4" w14:textId="77777777" w:rsidTr="007131A5">
        <w:tc>
          <w:tcPr>
            <w:tcW w:w="9350" w:type="dxa"/>
          </w:tcPr>
          <w:p w14:paraId="43D8B037" w14:textId="77777777" w:rsidR="007131A5" w:rsidRPr="0048792C" w:rsidRDefault="007131A5" w:rsidP="009A2AC0">
            <w:pPr>
              <w:pStyle w:val="code"/>
              <w:ind w:left="360" w:hanging="360"/>
              <w:rPr>
                <w:b/>
                <w:bCs w:val="0"/>
                <w:rtl/>
                <w:lang w:val="fr-FR"/>
              </w:rPr>
            </w:pPr>
            <w:r w:rsidRPr="0048792C">
              <w:rPr>
                <w:b/>
                <w:bCs w:val="0"/>
                <w:rtl/>
                <w:lang w:val="fr-FR"/>
              </w:rPr>
              <w:t xml:space="preserve">مقاومت </w:t>
            </w:r>
            <w:r w:rsidRPr="0048792C">
              <w:rPr>
                <w:rFonts w:ascii="Times New Roman" w:hAnsi="Times New Roman" w:cs="Times New Roman" w:hint="cs"/>
                <w:b/>
                <w:bCs w:val="0"/>
                <w:rtl/>
                <w:lang w:val="fr-FR"/>
              </w:rPr>
              <w:t>→</w:t>
            </w:r>
            <w:r w:rsidRPr="0048792C">
              <w:rPr>
                <w:b/>
                <w:bCs w:val="0"/>
                <w:rtl/>
                <w:lang w:val="fr-FR"/>
              </w:rPr>
              <w:t xml:space="preserve"> 20</w:t>
            </w:r>
            <w:r w:rsidRPr="0048792C">
              <w:rPr>
                <w:b/>
                <w:bCs w:val="0"/>
                <w:lang w:val="fr-FR"/>
              </w:rPr>
              <w:t>mA</w:t>
            </w:r>
          </w:p>
          <w:p w14:paraId="0C10249A" w14:textId="6AED051F" w:rsidR="007131A5" w:rsidRPr="0048792C" w:rsidRDefault="007131A5" w:rsidP="009A2AC0">
            <w:pPr>
              <w:pStyle w:val="code"/>
              <w:ind w:left="360" w:hanging="360"/>
              <w:rPr>
                <w:b/>
                <w:bCs w:val="0"/>
                <w:lang w:val="fr-FR"/>
              </w:rPr>
            </w:pPr>
            <w:r w:rsidRPr="0048792C">
              <w:rPr>
                <w:b/>
                <w:bCs w:val="0"/>
                <w:lang w:val="fr-FR"/>
              </w:rPr>
              <w:lastRenderedPageBreak/>
              <w:t>LED → 20mA</w:t>
            </w:r>
          </w:p>
        </w:tc>
      </w:tr>
    </w:tbl>
    <w:p w14:paraId="5B4426D1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lastRenderedPageBreak/>
        <w:t>چون مسیر سری است</w:t>
      </w:r>
      <w:r w:rsidRPr="00575674">
        <w:t>.</w:t>
      </w:r>
    </w:p>
    <w:p w14:paraId="5A6FAE27" w14:textId="1705D9CF" w:rsidR="00575674" w:rsidRPr="00575674" w:rsidRDefault="007131A5" w:rsidP="009A2AC0">
      <w:pPr>
        <w:ind w:left="360" w:hanging="360"/>
      </w:pPr>
      <w:r>
        <w:rPr>
          <w:rFonts w:hint="cs"/>
          <w:rtl/>
        </w:rPr>
        <w:t xml:space="preserve">9. </w:t>
      </w:r>
      <w:r w:rsidR="00575674" w:rsidRPr="00575674">
        <w:t xml:space="preserve"> </w:t>
      </w:r>
      <w:r w:rsidR="00575674" w:rsidRPr="00575674">
        <w:rPr>
          <w:rtl/>
        </w:rPr>
        <w:t>پس مقاومت چه کاری انجام می‌دهد؟</w:t>
      </w:r>
    </w:p>
    <w:p w14:paraId="0978E2C4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باتری 12</w:t>
      </w:r>
      <w:r w:rsidRPr="00575674">
        <w:t xml:space="preserve">V </w:t>
      </w:r>
      <w:r w:rsidRPr="00575674">
        <w:rPr>
          <w:rtl/>
        </w:rPr>
        <w:t>است و</w:t>
      </w:r>
      <w:r w:rsidRPr="00575674">
        <w:t xml:space="preserve"> LED </w:t>
      </w:r>
      <w:r w:rsidRPr="00575674">
        <w:rPr>
          <w:rtl/>
        </w:rPr>
        <w:t>تقریباً 2</w:t>
      </w:r>
      <w:r w:rsidRPr="00575674">
        <w:t xml:space="preserve">V </w:t>
      </w:r>
      <w:r w:rsidRPr="00575674">
        <w:rPr>
          <w:rtl/>
        </w:rPr>
        <w:t>می‌خواهد</w:t>
      </w:r>
      <w:r w:rsidRPr="00575674">
        <w:t>.</w:t>
      </w:r>
    </w:p>
    <w:p w14:paraId="7DA02F73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پس باید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1A5" w:rsidRPr="0048792C" w14:paraId="58E73012" w14:textId="77777777" w:rsidTr="007131A5">
        <w:tc>
          <w:tcPr>
            <w:tcW w:w="9350" w:type="dxa"/>
          </w:tcPr>
          <w:p w14:paraId="055CEC70" w14:textId="7B964DC9" w:rsidR="007131A5" w:rsidRPr="0048792C" w:rsidRDefault="007131A5" w:rsidP="009A2AC0">
            <w:pPr>
              <w:pStyle w:val="code"/>
              <w:ind w:left="360" w:hanging="360"/>
              <w:rPr>
                <w:b/>
                <w:bCs w:val="0"/>
                <w:sz w:val="24"/>
                <w:szCs w:val="36"/>
              </w:rPr>
            </w:pPr>
            <w:r w:rsidRPr="0048792C">
              <w:rPr>
                <w:b/>
                <w:bCs w:val="0"/>
                <w:sz w:val="24"/>
                <w:szCs w:val="36"/>
              </w:rPr>
              <w:t>12−2=10V</w:t>
            </w:r>
          </w:p>
        </w:tc>
      </w:tr>
    </w:tbl>
    <w:p w14:paraId="65936585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روی مقاومت بیفتد</w:t>
      </w:r>
      <w:r w:rsidRPr="00575674">
        <w:t>.</w:t>
      </w:r>
    </w:p>
    <w:p w14:paraId="62AA825F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بنابراین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1A5" w14:paraId="6F80387B" w14:textId="77777777" w:rsidTr="007131A5">
        <w:tc>
          <w:tcPr>
            <w:tcW w:w="9350" w:type="dxa"/>
          </w:tcPr>
          <w:p w14:paraId="0272219D" w14:textId="77CAF91E" w:rsidR="007131A5" w:rsidRPr="0048792C" w:rsidRDefault="007131A5" w:rsidP="009A2AC0">
            <w:pPr>
              <w:pStyle w:val="code"/>
              <w:ind w:left="360" w:hanging="360"/>
              <w:rPr>
                <w:b/>
                <w:bCs w:val="0"/>
                <w:sz w:val="24"/>
                <w:szCs w:val="36"/>
              </w:rPr>
            </w:pPr>
            <w:r w:rsidRPr="0048792C">
              <w:rPr>
                <w:b/>
                <w:bCs w:val="0"/>
                <w:sz w:val="24"/>
                <w:szCs w:val="36"/>
              </w:rPr>
              <w:t>V</w:t>
            </w:r>
            <w:r w:rsidRPr="0048792C">
              <w:rPr>
                <w:b/>
                <w:bCs w:val="0"/>
                <w:sz w:val="24"/>
                <w:szCs w:val="36"/>
                <w:vertAlign w:val="subscript"/>
              </w:rPr>
              <w:t>R</w:t>
            </w:r>
            <w:r w:rsidRPr="0048792C">
              <w:rPr>
                <w:rFonts w:ascii="Cambria Math" w:hAnsi="Cambria Math" w:cs="Cambria Math"/>
                <w:b/>
                <w:bCs w:val="0"/>
                <w:sz w:val="24"/>
                <w:szCs w:val="36"/>
              </w:rPr>
              <w:t>​</w:t>
            </w:r>
            <w:r w:rsidRPr="0048792C">
              <w:rPr>
                <w:b/>
                <w:bCs w:val="0"/>
                <w:sz w:val="24"/>
                <w:szCs w:val="36"/>
              </w:rPr>
              <w:t>=10V</w:t>
            </w:r>
          </w:p>
        </w:tc>
      </w:tr>
    </w:tbl>
    <w:p w14:paraId="4A617AF1" w14:textId="77777777" w:rsidR="007131A5" w:rsidRPr="00575674" w:rsidRDefault="007131A5" w:rsidP="009A2AC0">
      <w:pPr>
        <w:bidi w:val="0"/>
        <w:ind w:left="360" w:hanging="360"/>
      </w:pPr>
    </w:p>
    <w:p w14:paraId="51CD15D5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و چون می‌خواهیم جریان 20</w:t>
      </w:r>
      <w:r w:rsidRPr="00575674">
        <w:t xml:space="preserve">mA </w:t>
      </w:r>
      <w:r w:rsidRPr="00575674">
        <w:rPr>
          <w:rtl/>
        </w:rPr>
        <w:t>باشد</w:t>
      </w:r>
      <w:r w:rsidRPr="00575674">
        <w:t>:</w:t>
      </w:r>
    </w:p>
    <w:p w14:paraId="4D615C50" w14:textId="194F42E1" w:rsidR="007131A5" w:rsidRPr="007131A5" w:rsidRDefault="007131A5" w:rsidP="009A2AC0">
      <w:pPr>
        <w:bidi w:val="0"/>
        <w:ind w:left="360" w:hanging="36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VR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377204DC" w14:textId="7C10B174" w:rsidR="007131A5" w:rsidRDefault="007131A5" w:rsidP="009A2AC0">
      <w:pPr>
        <w:bidi w:val="0"/>
        <w:ind w:left="36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10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0.02</m:t>
            </m:r>
          </m:den>
        </m:f>
      </m:oMath>
    </w:p>
    <w:p w14:paraId="39656C77" w14:textId="3A65B59F" w:rsidR="007131A5" w:rsidRPr="007131A5" w:rsidRDefault="007131A5" w:rsidP="009A2AC0">
      <w:pPr>
        <w:bidi w:val="0"/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"/>
            </m:rPr>
            <w:rPr>
              <w:rFonts w:ascii="Cambria Math" w:hAnsi="Cambria Math"/>
            </w:rPr>
            <m:t>=500</m:t>
          </m:r>
          <m:r>
            <m:rPr>
              <m:sty m:val="b"/>
            </m:rPr>
            <w:rPr>
              <w:rFonts w:ascii="Cambria Math" w:hAnsi="Cambria Math"/>
            </w:rPr>
            <w:sym w:font="Symbol" w:char="F057"/>
          </m:r>
        </m:oMath>
      </m:oMathPara>
    </w:p>
    <w:p w14:paraId="6475BD8E" w14:textId="77777777" w:rsidR="007131A5" w:rsidRPr="00575674" w:rsidRDefault="007131A5" w:rsidP="009A2AC0">
      <w:pPr>
        <w:ind w:left="360" w:hanging="360"/>
      </w:pPr>
    </w:p>
    <w:p w14:paraId="6C87CABD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پس تقریباً یک مقاومت</w:t>
      </w:r>
      <w:r w:rsidRPr="00575674">
        <w:t>:</w:t>
      </w:r>
    </w:p>
    <w:p w14:paraId="3079A488" w14:textId="06138A57" w:rsidR="00575674" w:rsidRPr="00575674" w:rsidRDefault="00575674" w:rsidP="009A2AC0">
      <w:pPr>
        <w:ind w:left="360" w:hanging="360"/>
      </w:pPr>
      <w:r w:rsidRPr="00575674">
        <w:t>500Ω</w:t>
      </w:r>
    </w:p>
    <w:p w14:paraId="45A9B03A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لازم داریم</w:t>
      </w:r>
      <w:r w:rsidRPr="00575674">
        <w:t>.</w:t>
      </w:r>
    </w:p>
    <w:p w14:paraId="19DA6B1A" w14:textId="77777777" w:rsidR="00575674" w:rsidRDefault="00575674" w:rsidP="009A2AC0">
      <w:pPr>
        <w:ind w:left="360" w:hanging="360"/>
      </w:pPr>
      <w:r w:rsidRPr="00575674">
        <w:rPr>
          <w:rtl/>
        </w:rPr>
        <w:t>مدار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1A5" w:rsidRPr="007131A5" w14:paraId="4FB91022" w14:textId="77777777" w:rsidTr="007131A5">
        <w:tc>
          <w:tcPr>
            <w:tcW w:w="9350" w:type="dxa"/>
          </w:tcPr>
          <w:p w14:paraId="76B9C7E6" w14:textId="77777777" w:rsidR="007131A5" w:rsidRPr="007131A5" w:rsidRDefault="007131A5" w:rsidP="009A2AC0">
            <w:pPr>
              <w:pStyle w:val="code"/>
              <w:ind w:left="360" w:hanging="360"/>
            </w:pPr>
            <w:r w:rsidRPr="007131A5">
              <w:t>12V</w:t>
            </w:r>
          </w:p>
          <w:p w14:paraId="5036AE60" w14:textId="77777777" w:rsidR="007131A5" w:rsidRPr="007131A5" w:rsidRDefault="007131A5" w:rsidP="009A2AC0">
            <w:pPr>
              <w:pStyle w:val="code"/>
              <w:ind w:left="360" w:hanging="360"/>
              <w:rPr>
                <w:rtl/>
              </w:rPr>
            </w:pPr>
            <w:r w:rsidRPr="007131A5">
              <w:t xml:space="preserve"> │</w:t>
            </w:r>
          </w:p>
          <w:p w14:paraId="5CCC8166" w14:textId="77777777" w:rsidR="007131A5" w:rsidRPr="007131A5" w:rsidRDefault="007131A5" w:rsidP="009A2AC0">
            <w:pPr>
              <w:pStyle w:val="code"/>
              <w:ind w:left="360" w:hanging="360"/>
              <w:rPr>
                <w:rtl/>
              </w:rPr>
            </w:pPr>
            <w:r w:rsidRPr="007131A5">
              <w:t xml:space="preserve"> │</w:t>
            </w:r>
          </w:p>
          <w:p w14:paraId="2C8D0ECE" w14:textId="77777777" w:rsidR="007131A5" w:rsidRPr="007131A5" w:rsidRDefault="007131A5" w:rsidP="009A2AC0">
            <w:pPr>
              <w:pStyle w:val="code"/>
              <w:ind w:left="360" w:hanging="360"/>
            </w:pPr>
            <w:r w:rsidRPr="007131A5">
              <w:t>[500Ω]</w:t>
            </w:r>
          </w:p>
          <w:p w14:paraId="3A7DCC21" w14:textId="77777777" w:rsidR="007131A5" w:rsidRPr="007131A5" w:rsidRDefault="007131A5" w:rsidP="009A2AC0">
            <w:pPr>
              <w:pStyle w:val="code"/>
              <w:ind w:left="360" w:hanging="360"/>
              <w:rPr>
                <w:rtl/>
              </w:rPr>
            </w:pPr>
            <w:r w:rsidRPr="007131A5">
              <w:t xml:space="preserve"> │</w:t>
            </w:r>
          </w:p>
          <w:p w14:paraId="070CD8EC" w14:textId="77777777" w:rsidR="007131A5" w:rsidRPr="007131A5" w:rsidRDefault="007131A5" w:rsidP="009A2AC0">
            <w:pPr>
              <w:pStyle w:val="code"/>
              <w:ind w:left="360" w:hanging="360"/>
            </w:pPr>
            <w:r w:rsidRPr="007131A5">
              <w:t xml:space="preserve"> │ 20mA</w:t>
            </w:r>
          </w:p>
          <w:p w14:paraId="12EA7B6D" w14:textId="77777777" w:rsidR="007131A5" w:rsidRPr="007131A5" w:rsidRDefault="007131A5" w:rsidP="009A2AC0">
            <w:pPr>
              <w:pStyle w:val="code"/>
              <w:ind w:left="360" w:hanging="360"/>
              <w:rPr>
                <w:rtl/>
              </w:rPr>
            </w:pPr>
            <w:r w:rsidRPr="007131A5">
              <w:t xml:space="preserve"> ▼</w:t>
            </w:r>
          </w:p>
          <w:p w14:paraId="488DC616" w14:textId="77777777" w:rsidR="007131A5" w:rsidRPr="007131A5" w:rsidRDefault="007131A5" w:rsidP="009A2AC0">
            <w:pPr>
              <w:pStyle w:val="code"/>
              <w:ind w:left="360" w:hanging="360"/>
            </w:pPr>
            <w:r w:rsidRPr="007131A5">
              <w:t>[ LED ]</w:t>
            </w:r>
          </w:p>
          <w:p w14:paraId="01F50A65" w14:textId="77777777" w:rsidR="007131A5" w:rsidRPr="007131A5" w:rsidRDefault="007131A5" w:rsidP="009A2AC0">
            <w:pPr>
              <w:pStyle w:val="code"/>
              <w:ind w:left="360" w:hanging="360"/>
              <w:rPr>
                <w:rtl/>
              </w:rPr>
            </w:pPr>
            <w:r w:rsidRPr="007131A5">
              <w:t xml:space="preserve"> │</w:t>
            </w:r>
          </w:p>
          <w:p w14:paraId="6B55A573" w14:textId="309C7459" w:rsidR="007131A5" w:rsidRPr="007131A5" w:rsidRDefault="007131A5" w:rsidP="009A2AC0">
            <w:pPr>
              <w:pStyle w:val="code"/>
              <w:ind w:left="360" w:hanging="360"/>
            </w:pPr>
            <w:r w:rsidRPr="007131A5">
              <w:t xml:space="preserve"> └────────────</w:t>
            </w:r>
          </w:p>
        </w:tc>
      </w:tr>
    </w:tbl>
    <w:p w14:paraId="2A0FDD08" w14:textId="6900041D" w:rsidR="00575674" w:rsidRPr="00575674" w:rsidRDefault="00575674" w:rsidP="009A2AC0">
      <w:pPr>
        <w:ind w:left="360" w:hanging="360"/>
      </w:pPr>
    </w:p>
    <w:p w14:paraId="3D9F378D" w14:textId="77777777" w:rsidR="00575674" w:rsidRDefault="00575674" w:rsidP="009A2AC0">
      <w:pPr>
        <w:ind w:left="360" w:hanging="360"/>
      </w:pPr>
      <w:r w:rsidRPr="00575674">
        <w:rPr>
          <w:rtl/>
        </w:rPr>
        <w:t>و جریان در هر دو قطعه</w:t>
      </w:r>
      <w:r w:rsidRPr="00575674">
        <w:t>:</w:t>
      </w:r>
    </w:p>
    <w:p w14:paraId="6F8F2D98" w14:textId="51500F15" w:rsidR="007131A5" w:rsidRPr="00575674" w:rsidRDefault="007131A5" w:rsidP="009A2AC0">
      <w:pPr>
        <w:bidi w:val="0"/>
        <w:ind w:left="360" w:hanging="360"/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>=20</m:t>
          </m:r>
          <m:r>
            <m:rPr>
              <m:sty m:val="bi"/>
            </m:rPr>
            <w:rPr>
              <w:rFonts w:ascii="Cambria Math" w:hAnsi="Cambria Math"/>
            </w:rPr>
            <m:t>mA</m:t>
          </m:r>
        </m:oMath>
      </m:oMathPara>
    </w:p>
    <w:p w14:paraId="7491DE9D" w14:textId="01B179E7" w:rsidR="00575674" w:rsidRPr="00575674" w:rsidRDefault="00575674" w:rsidP="009A2AC0">
      <w:pPr>
        <w:ind w:left="360" w:hanging="360"/>
        <w:rPr>
          <w:rtl/>
        </w:rPr>
      </w:pPr>
      <w:r w:rsidRPr="00575674">
        <w:t xml:space="preserve">10. </w:t>
      </w:r>
      <w:r w:rsidRPr="00575674">
        <w:rPr>
          <w:rtl/>
        </w:rPr>
        <w:t>یک نکته بسیار مهم درباره «جریان</w:t>
      </w:r>
      <w:r w:rsidR="007131A5">
        <w:rPr>
          <w:rFonts w:hint="cs"/>
          <w:rtl/>
        </w:rPr>
        <w:t>»</w:t>
      </w:r>
    </w:p>
    <w:p w14:paraId="1B161F01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 چیزی نیست که مقاومت را مصرف کند</w:t>
      </w:r>
      <w:r w:rsidRPr="00575674">
        <w:t>.</w:t>
      </w:r>
    </w:p>
    <w:p w14:paraId="3AB0277B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مثلاً در مدار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1A5" w14:paraId="68A920CC" w14:textId="77777777" w:rsidTr="007131A5">
        <w:tc>
          <w:tcPr>
            <w:tcW w:w="9350" w:type="dxa"/>
          </w:tcPr>
          <w:p w14:paraId="7CE3AD05" w14:textId="77777777" w:rsidR="007131A5" w:rsidRDefault="007131A5" w:rsidP="009A2AC0">
            <w:pPr>
              <w:pStyle w:val="code"/>
              <w:ind w:left="360" w:hanging="360"/>
            </w:pPr>
            <w:r>
              <w:t>12V</w:t>
            </w:r>
          </w:p>
          <w:p w14:paraId="45719F76" w14:textId="77777777" w:rsidR="007131A5" w:rsidRDefault="007131A5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│</w:t>
            </w:r>
          </w:p>
          <w:p w14:paraId="32FF5B71" w14:textId="77777777" w:rsidR="007131A5" w:rsidRDefault="007131A5" w:rsidP="009A2AC0">
            <w:pPr>
              <w:pStyle w:val="code"/>
              <w:ind w:left="360" w:hanging="360"/>
            </w:pPr>
            <w:r>
              <w:t xml:space="preserve"> R1</w:t>
            </w:r>
          </w:p>
          <w:p w14:paraId="0963D545" w14:textId="77777777" w:rsidR="007131A5" w:rsidRDefault="007131A5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│</w:t>
            </w:r>
          </w:p>
          <w:p w14:paraId="55F97C06" w14:textId="77777777" w:rsidR="007131A5" w:rsidRDefault="007131A5" w:rsidP="009A2AC0">
            <w:pPr>
              <w:pStyle w:val="code"/>
              <w:ind w:left="360" w:hanging="360"/>
            </w:pPr>
            <w:r>
              <w:t xml:space="preserve"> R2</w:t>
            </w:r>
          </w:p>
          <w:p w14:paraId="5F17E8B7" w14:textId="77777777" w:rsidR="007131A5" w:rsidRDefault="007131A5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│</w:t>
            </w:r>
          </w:p>
          <w:p w14:paraId="33479BF5" w14:textId="77777777" w:rsidR="007131A5" w:rsidRDefault="007131A5" w:rsidP="009A2AC0">
            <w:pPr>
              <w:pStyle w:val="code"/>
              <w:ind w:left="360" w:hanging="360"/>
            </w:pPr>
            <w:r>
              <w:t xml:space="preserve"> LED</w:t>
            </w:r>
          </w:p>
          <w:p w14:paraId="5D36D9EC" w14:textId="77777777" w:rsidR="007131A5" w:rsidRDefault="007131A5" w:rsidP="009A2AC0">
            <w:pPr>
              <w:pStyle w:val="code"/>
              <w:ind w:left="360" w:hanging="360"/>
              <w:rPr>
                <w:rtl/>
              </w:rPr>
            </w:pPr>
            <w:r>
              <w:t xml:space="preserve"> │</w:t>
            </w:r>
          </w:p>
          <w:p w14:paraId="571556A0" w14:textId="1C531D5C" w:rsidR="007131A5" w:rsidRDefault="007131A5" w:rsidP="009A2AC0">
            <w:pPr>
              <w:pStyle w:val="code"/>
              <w:ind w:left="360" w:hanging="360"/>
            </w:pPr>
            <w:r>
              <w:t xml:space="preserve"> └────</w:t>
            </w:r>
          </w:p>
        </w:tc>
      </w:tr>
    </w:tbl>
    <w:p w14:paraId="20CBFBB7" w14:textId="77777777" w:rsidR="007131A5" w:rsidRPr="00575674" w:rsidRDefault="007131A5" w:rsidP="009A2AC0">
      <w:pPr>
        <w:bidi w:val="0"/>
        <w:ind w:left="360" w:hanging="360"/>
      </w:pPr>
    </w:p>
    <w:p w14:paraId="29629E65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جریان در مسیر حرکت می‌کند</w:t>
      </w:r>
      <w:r w:rsidRPr="00575674">
        <w:t>.</w:t>
      </w:r>
    </w:p>
    <w:p w14:paraId="476343A2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مقاومت باعث افت ولتاژ و تبدیل انرژی الکتریکی به گرما می‌شود</w:t>
      </w:r>
      <w:r w:rsidRPr="00575674">
        <w:t>.</w:t>
      </w:r>
    </w:p>
    <w:p w14:paraId="46266E66" w14:textId="602D237B" w:rsidR="00575674" w:rsidRPr="00575674" w:rsidRDefault="00575674" w:rsidP="009A2AC0">
      <w:pPr>
        <w:ind w:left="360" w:hanging="360"/>
      </w:pPr>
      <w:r w:rsidRPr="00575674">
        <w:t xml:space="preserve">LED </w:t>
      </w:r>
      <w:r w:rsidR="0048792C">
        <w:rPr>
          <w:rFonts w:hint="cs"/>
          <w:rtl/>
          <w:lang w:bidi="fa-IR"/>
        </w:rPr>
        <w:t xml:space="preserve"> </w:t>
      </w:r>
      <w:r w:rsidRPr="00575674">
        <w:rPr>
          <w:rtl/>
        </w:rPr>
        <w:t>نیز بخشی از انرژی الکتریکی را به نور و گرما تبدیل می‌کند</w:t>
      </w:r>
      <w:r w:rsidRPr="00575674">
        <w:t>.</w:t>
      </w:r>
    </w:p>
    <w:p w14:paraId="4B662302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اما در مدار سری، بار الکتریکی از یک مسیر عبور می‌کند؛ بنابراین جریان در طول مسیر یکسان می‌ماند</w:t>
      </w:r>
      <w:r w:rsidRPr="00575674">
        <w:t>.</w:t>
      </w:r>
    </w:p>
    <w:p w14:paraId="1C5C00EB" w14:textId="7C0C40F2" w:rsidR="00575674" w:rsidRPr="00575674" w:rsidRDefault="00575674" w:rsidP="009A2AC0">
      <w:pPr>
        <w:ind w:left="360" w:hanging="360"/>
      </w:pPr>
      <w:r w:rsidRPr="00575674">
        <w:rPr>
          <w:rtl/>
        </w:rPr>
        <w:t>حالا شما حل کنید</w:t>
      </w:r>
    </w:p>
    <w:p w14:paraId="109BEB73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این مدار را در نظر بگیرید</w:t>
      </w:r>
      <w:r w:rsidRPr="0057567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1A5" w:rsidRPr="007131A5" w14:paraId="6C950D43" w14:textId="77777777" w:rsidTr="007131A5">
        <w:tc>
          <w:tcPr>
            <w:tcW w:w="9350" w:type="dxa"/>
          </w:tcPr>
          <w:p w14:paraId="0B9DD9F0" w14:textId="77777777" w:rsidR="007131A5" w:rsidRPr="007131A5" w:rsidRDefault="007131A5" w:rsidP="009A2AC0">
            <w:pPr>
              <w:pStyle w:val="code"/>
              <w:ind w:left="360" w:hanging="360"/>
            </w:pPr>
            <w:r w:rsidRPr="007131A5">
              <w:t xml:space="preserve">        R1 = 2Ω       R2 = 4Ω</w:t>
            </w:r>
          </w:p>
          <w:p w14:paraId="41BE79AB" w14:textId="450CAC97" w:rsidR="007131A5" w:rsidRPr="007131A5" w:rsidRDefault="007131A5" w:rsidP="009A2AC0">
            <w:pPr>
              <w:pStyle w:val="code"/>
              <w:ind w:left="360" w:hanging="360"/>
            </w:pPr>
            <w:r w:rsidRPr="007131A5">
              <w:t>12V ───/\/\/───────/\/\/─────────</w:t>
            </w:r>
          </w:p>
          <w:p w14:paraId="434E78C7" w14:textId="77777777" w:rsidR="007131A5" w:rsidRPr="007131A5" w:rsidRDefault="007131A5" w:rsidP="009A2AC0">
            <w:pPr>
              <w:pStyle w:val="code"/>
              <w:ind w:left="360" w:hanging="360"/>
              <w:rPr>
                <w:rtl/>
              </w:rPr>
            </w:pPr>
            <w:r w:rsidRPr="007131A5">
              <w:t xml:space="preserve"> │                              │</w:t>
            </w:r>
          </w:p>
          <w:p w14:paraId="5E227FFE" w14:textId="347C3419" w:rsidR="007131A5" w:rsidRPr="007131A5" w:rsidRDefault="007131A5" w:rsidP="009A2AC0">
            <w:pPr>
              <w:pStyle w:val="code"/>
              <w:ind w:left="360" w:hanging="360"/>
            </w:pPr>
            <w:r w:rsidRPr="007131A5">
              <w:t xml:space="preserve"> └──────────────────────────────┘</w:t>
            </w:r>
          </w:p>
        </w:tc>
      </w:tr>
    </w:tbl>
    <w:p w14:paraId="39DBD327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سؤال ۱</w:t>
      </w:r>
    </w:p>
    <w:p w14:paraId="414048AC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مقاومت کل چقدر است؟</w:t>
      </w:r>
    </w:p>
    <w:p w14:paraId="786CB75C" w14:textId="618FC0DC" w:rsidR="001224C1" w:rsidRDefault="001224C1" w:rsidP="009A2AC0">
      <w:pPr>
        <w:ind w:left="360" w:hanging="360"/>
        <w:rPr>
          <w:rtl/>
        </w:rPr>
      </w:pPr>
      <w:r w:rsidRPr="001224C1">
        <w:rPr>
          <w:rtl/>
        </w:rPr>
        <w:t xml:space="preserve">چون </w:t>
      </w:r>
      <w:r w:rsidRPr="001224C1">
        <w:t>R1</w:t>
      </w:r>
      <w:r w:rsidRPr="001224C1">
        <w:rPr>
          <w:rtl/>
        </w:rPr>
        <w:t xml:space="preserve"> و </w:t>
      </w:r>
      <w:r w:rsidRPr="001224C1">
        <w:t>R2</w:t>
      </w:r>
      <w:r w:rsidRPr="001224C1">
        <w:rPr>
          <w:rtl/>
        </w:rPr>
        <w:t xml:space="preserve"> سر</w:t>
      </w:r>
      <w:r w:rsidRPr="001224C1">
        <w:rPr>
          <w:rFonts w:hint="cs"/>
          <w:rtl/>
        </w:rPr>
        <w:t>ی</w:t>
      </w:r>
      <w:r w:rsidRPr="001224C1">
        <w:rPr>
          <w:rtl/>
        </w:rPr>
        <w:t xml:space="preserve"> هستند، مقاومت‌ها با هم جمع م</w:t>
      </w:r>
      <w:r w:rsidRPr="001224C1">
        <w:rPr>
          <w:rFonts w:hint="cs"/>
          <w:rtl/>
        </w:rPr>
        <w:t>ی‌</w:t>
      </w:r>
      <w:r w:rsidRPr="001224C1">
        <w:rPr>
          <w:rFonts w:hint="eastAsia"/>
          <w:rtl/>
        </w:rPr>
        <w:t>شوند</w:t>
      </w:r>
      <w:r w:rsidRPr="001224C1">
        <w:rPr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24C1" w14:paraId="019A2345" w14:textId="77777777" w:rsidTr="001224C1">
        <w:tc>
          <w:tcPr>
            <w:tcW w:w="9350" w:type="dxa"/>
          </w:tcPr>
          <w:p w14:paraId="08A3407F" w14:textId="77777777" w:rsidR="001224C1" w:rsidRDefault="001224C1" w:rsidP="009A2AC0">
            <w:pPr>
              <w:ind w:left="360" w:hanging="360"/>
              <w:rPr>
                <w:rtl/>
              </w:rPr>
            </w:pPr>
            <w:r w:rsidRPr="001224C1">
              <w:lastRenderedPageBreak/>
              <w:t>RT​=R1​+R2​</w:t>
            </w:r>
          </w:p>
          <w:p w14:paraId="36948797" w14:textId="77777777" w:rsidR="001224C1" w:rsidRDefault="001224C1" w:rsidP="009A2AC0">
            <w:pPr>
              <w:ind w:left="360" w:hanging="360"/>
              <w:rPr>
                <w:rtl/>
              </w:rPr>
            </w:pPr>
            <w:r w:rsidRPr="001224C1">
              <w:t>RT​=2+4</w:t>
            </w:r>
          </w:p>
          <w:p w14:paraId="5CF36C99" w14:textId="6254E32F" w:rsidR="001224C1" w:rsidRDefault="001224C1" w:rsidP="009A2AC0">
            <w:pPr>
              <w:ind w:left="360" w:hanging="360"/>
            </w:pPr>
            <w:r>
              <w:t>RT = 6</w:t>
            </w:r>
            <w:r>
              <w:sym w:font="Symbol" w:char="F057"/>
            </w:r>
          </w:p>
        </w:tc>
      </w:tr>
    </w:tbl>
    <w:p w14:paraId="1C77ED25" w14:textId="77777777" w:rsidR="001224C1" w:rsidRPr="001224C1" w:rsidRDefault="001224C1" w:rsidP="009A2AC0">
      <w:pPr>
        <w:ind w:left="360" w:hanging="360"/>
      </w:pPr>
      <w:r w:rsidRPr="001224C1">
        <w:rPr>
          <w:rtl/>
        </w:rPr>
        <w:t>پس مقاومت کل مدار ۶ اهم است</w:t>
      </w:r>
      <w:r w:rsidRPr="001224C1">
        <w:t>.</w:t>
      </w:r>
    </w:p>
    <w:p w14:paraId="5A30CF97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سؤال ۲</w:t>
      </w:r>
    </w:p>
    <w:p w14:paraId="1D98BD48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جریان کل مدار چقدر است؟</w:t>
      </w:r>
    </w:p>
    <w:p w14:paraId="1CF267B8" w14:textId="62F00947" w:rsidR="001224C1" w:rsidRDefault="001224C1" w:rsidP="009A2AC0">
      <w:pPr>
        <w:ind w:left="360" w:hanging="360"/>
        <w:rPr>
          <w:rtl/>
        </w:rPr>
      </w:pPr>
      <w:r w:rsidRPr="001224C1">
        <w:rPr>
          <w:rtl/>
        </w:rPr>
        <w:t>حالا که مقاومت کل را داریم، از قانون اهم استفاده می‌کنیم</w:t>
      </w:r>
      <w:r w:rsidRPr="001224C1">
        <w:t>:</w:t>
      </w:r>
    </w:p>
    <w:p w14:paraId="19D2B5A3" w14:textId="65F02D6E" w:rsidR="001224C1" w:rsidRPr="001224C1" w:rsidRDefault="001224C1" w:rsidP="009A2AC0">
      <w:pPr>
        <w:ind w:left="360" w:hanging="36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  <m:r>
            <m:rPr>
              <m:sty m:val="b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CF76E53" w14:textId="212170CF" w:rsidR="001224C1" w:rsidRDefault="001224C1" w:rsidP="009A2AC0">
      <w:pPr>
        <w:ind w:left="360" w:hanging="360"/>
      </w:pPr>
      <w:r w:rsidRPr="001224C1">
        <w:rPr>
          <w:rtl/>
        </w:rPr>
        <w:t>ولتاژ منبع</w:t>
      </w:r>
      <w:r w:rsidRPr="001224C1">
        <w:t>:</w:t>
      </w:r>
    </w:p>
    <w:p w14:paraId="346E20C5" w14:textId="1E3615D1" w:rsidR="001224C1" w:rsidRPr="001224C1" w:rsidRDefault="001224C1" w:rsidP="009A2AC0">
      <w:pPr>
        <w:pStyle w:val="code"/>
        <w:bidi/>
        <w:ind w:left="360" w:hanging="360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=12</m:t>
          </m:r>
          <m:r>
            <w:rPr>
              <w:rFonts w:ascii="Cambria Math" w:hAnsi="Cambria Math"/>
            </w:rPr>
            <m:t>V</m:t>
          </m:r>
        </m:oMath>
      </m:oMathPara>
    </w:p>
    <w:p w14:paraId="15353B42" w14:textId="77777777" w:rsidR="001224C1" w:rsidRPr="001224C1" w:rsidRDefault="001224C1" w:rsidP="009A2AC0">
      <w:pPr>
        <w:pStyle w:val="code"/>
        <w:bidi/>
        <w:ind w:left="360" w:hanging="360"/>
      </w:pPr>
      <w:r w:rsidRPr="001224C1">
        <w:rPr>
          <w:rtl/>
        </w:rPr>
        <w:t>مقاومت کل</w:t>
      </w:r>
      <w:r w:rsidRPr="001224C1">
        <w:t>:</w:t>
      </w:r>
    </w:p>
    <w:p w14:paraId="6B8A6FA6" w14:textId="1050FB6A" w:rsidR="001224C1" w:rsidRPr="001224C1" w:rsidRDefault="001224C1" w:rsidP="009A2AC0">
      <w:pPr>
        <w:pStyle w:val="code"/>
        <w:bidi/>
        <w:ind w:left="360" w:hanging="36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R=6</m:t>
          </m:r>
          <m:r>
            <w:rPr>
              <w:rFonts w:ascii="Cambria Math" w:hAnsi="Cambria Math"/>
              <w:i/>
            </w:rPr>
            <w:sym w:font="Symbol" w:char="F057"/>
          </m:r>
        </m:oMath>
      </m:oMathPara>
    </w:p>
    <w:p w14:paraId="11D01B20" w14:textId="264DA32F" w:rsidR="001224C1" w:rsidRDefault="001224C1" w:rsidP="009A2AC0">
      <w:pPr>
        <w:pStyle w:val="code"/>
        <w:bidi/>
        <w:ind w:left="360" w:hanging="360"/>
        <w:rPr>
          <w:rFonts w:eastAsiaTheme="minorEastAsia"/>
          <w:rtl/>
          <w:lang w:bidi="fa-IR"/>
        </w:rPr>
      </w:pPr>
      <w:r>
        <w:rPr>
          <w:rFonts w:eastAsiaTheme="minorEastAsia" w:hint="cs"/>
          <w:rtl/>
          <w:lang w:bidi="fa-IR"/>
        </w:rPr>
        <w:t>بنابراین:</w:t>
      </w:r>
    </w:p>
    <w:p w14:paraId="64182E00" w14:textId="260EC41F" w:rsidR="001224C1" w:rsidRPr="001224C1" w:rsidRDefault="001224C1" w:rsidP="009A2AC0">
      <w:pPr>
        <w:pStyle w:val="code"/>
        <w:bidi/>
        <w:ind w:left="360" w:hanging="360"/>
        <w:jc w:val="center"/>
        <w:rPr>
          <w:rFonts w:eastAsiaTheme="minorEastAsia"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 xml:space="preserve">I= </m:t>
          </m:r>
          <m:f>
            <m:fPr>
              <m:ctrlPr>
                <w:rPr>
                  <w:rFonts w:ascii="Cambria Math" w:hAnsi="Cambria Math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12</m:t>
              </m:r>
            </m:num>
            <m:den>
              <m:r>
                <w:rPr>
                  <w:rFonts w:ascii="Cambria Math" w:hAnsi="Cambria Math"/>
                  <w:lang w:bidi="fa-IR"/>
                </w:rPr>
                <m:t>6</m:t>
              </m:r>
            </m:den>
          </m:f>
        </m:oMath>
      </m:oMathPara>
    </w:p>
    <w:p w14:paraId="3AFE89F7" w14:textId="34F5F779" w:rsidR="001224C1" w:rsidRPr="001224C1" w:rsidRDefault="001224C1" w:rsidP="009A2AC0">
      <w:pPr>
        <w:pStyle w:val="code"/>
        <w:bidi/>
        <w:ind w:left="360" w:hanging="360"/>
        <w:jc w:val="center"/>
        <w:rPr>
          <w:rtl/>
          <w:lang w:bidi="fa-IR"/>
        </w:rPr>
      </w:pPr>
      <w:r>
        <w:rPr>
          <w:rFonts w:eastAsiaTheme="minorEastAsia"/>
          <w:lang w:bidi="fa-IR"/>
        </w:rPr>
        <w:t>I = 2A</w:t>
      </w:r>
    </w:p>
    <w:p w14:paraId="07A23C71" w14:textId="77777777" w:rsidR="00575674" w:rsidRPr="001224C1" w:rsidRDefault="00575674" w:rsidP="009A2AC0">
      <w:pPr>
        <w:ind w:left="360" w:hanging="360"/>
      </w:pPr>
      <w:r w:rsidRPr="00575674">
        <w:rPr>
          <w:rtl/>
        </w:rPr>
        <w:t>سؤال ۳</w:t>
      </w:r>
    </w:p>
    <w:p w14:paraId="75F560E3" w14:textId="77777777" w:rsidR="00575674" w:rsidRPr="001224C1" w:rsidRDefault="00575674" w:rsidP="009A2AC0">
      <w:pPr>
        <w:ind w:left="360" w:hanging="360"/>
      </w:pPr>
      <w:r w:rsidRPr="00575674">
        <w:rPr>
          <w:rtl/>
        </w:rPr>
        <w:t>جریان عبوری از</w:t>
      </w:r>
      <w:r w:rsidRPr="00575674">
        <w:t xml:space="preserve"> R1 </w:t>
      </w:r>
      <w:r w:rsidRPr="00575674">
        <w:rPr>
          <w:rtl/>
        </w:rPr>
        <w:t>چقدر است؟</w:t>
      </w:r>
    </w:p>
    <w:p w14:paraId="5CFB871B" w14:textId="77777777" w:rsidR="001224C1" w:rsidRPr="001224C1" w:rsidRDefault="001224C1" w:rsidP="009A2AC0">
      <w:pPr>
        <w:ind w:left="360" w:hanging="360"/>
      </w:pPr>
      <w:r w:rsidRPr="001224C1">
        <w:rPr>
          <w:rtl/>
        </w:rPr>
        <w:t>اینجا یکی از مهم‌ترین قوانین مدار سری را استفاده می‌کنیم</w:t>
      </w:r>
      <w:r w:rsidRPr="001224C1">
        <w:t>:</w:t>
      </w:r>
    </w:p>
    <w:p w14:paraId="387AED0D" w14:textId="77777777" w:rsidR="001224C1" w:rsidRPr="001224C1" w:rsidRDefault="001224C1" w:rsidP="009A2AC0">
      <w:pPr>
        <w:ind w:left="360" w:hanging="360"/>
      </w:pPr>
      <w:r w:rsidRPr="001224C1">
        <w:rPr>
          <w:rtl/>
        </w:rPr>
        <w:t>در مدار سری، جریان در تمام اجزا یکسان است</w:t>
      </w:r>
      <w:r w:rsidRPr="001224C1">
        <w:t>.</w:t>
      </w:r>
    </w:p>
    <w:p w14:paraId="5EE4E82F" w14:textId="77777777" w:rsidR="001224C1" w:rsidRPr="001224C1" w:rsidRDefault="001224C1" w:rsidP="009A2AC0">
      <w:pPr>
        <w:ind w:left="360" w:hanging="360"/>
      </w:pPr>
      <w:r w:rsidRPr="001224C1">
        <w:rPr>
          <w:rtl/>
        </w:rPr>
        <w:t>بنابراین چون جریان کل</w:t>
      </w:r>
      <w:r w:rsidRPr="001224C1">
        <w:t>:</w:t>
      </w:r>
    </w:p>
    <w:p w14:paraId="0EAC3276" w14:textId="40B8A3FF" w:rsidR="001224C1" w:rsidRPr="001224C1" w:rsidRDefault="001224C1" w:rsidP="009A2AC0">
      <w:pPr>
        <w:ind w:left="360" w:hanging="360"/>
      </w:pPr>
      <w:r w:rsidRPr="001224C1">
        <w:t>I=2AI=2A</w:t>
      </w:r>
    </w:p>
    <w:p w14:paraId="7F18951B" w14:textId="77777777" w:rsidR="001224C1" w:rsidRPr="001224C1" w:rsidRDefault="001224C1" w:rsidP="009A2AC0">
      <w:pPr>
        <w:ind w:left="360" w:hanging="360"/>
      </w:pPr>
      <w:r w:rsidRPr="001224C1">
        <w:rPr>
          <w:rtl/>
        </w:rPr>
        <w:t>است</w:t>
      </w:r>
      <w:r w:rsidRPr="001224C1">
        <w:t>:</w:t>
      </w:r>
    </w:p>
    <w:p w14:paraId="01C9FD13" w14:textId="6C95F514" w:rsidR="001224C1" w:rsidRPr="00575674" w:rsidRDefault="001224C1" w:rsidP="009A2AC0">
      <w:pPr>
        <w:ind w:left="360" w:hanging="360"/>
      </w:pPr>
      <w:r>
        <w:t>I</w:t>
      </w:r>
      <w:r w:rsidRPr="001224C1">
        <w:rPr>
          <w:vertAlign w:val="subscript"/>
        </w:rPr>
        <w:t>R1</w:t>
      </w:r>
      <w:r>
        <w:t xml:space="preserve"> = 2A</w:t>
      </w:r>
    </w:p>
    <w:p w14:paraId="6192DA40" w14:textId="77777777" w:rsidR="00575674" w:rsidRPr="00575674" w:rsidRDefault="00575674" w:rsidP="009A2AC0">
      <w:pPr>
        <w:ind w:left="360" w:hanging="360"/>
      </w:pPr>
      <w:r w:rsidRPr="00575674">
        <w:rPr>
          <w:rtl/>
        </w:rPr>
        <w:t>سؤال ۴</w:t>
      </w:r>
    </w:p>
    <w:p w14:paraId="59CBB7C5" w14:textId="77777777" w:rsidR="00575674" w:rsidRDefault="00575674" w:rsidP="009A2AC0">
      <w:pPr>
        <w:ind w:left="360" w:hanging="360"/>
      </w:pPr>
      <w:r w:rsidRPr="00575674">
        <w:rPr>
          <w:rtl/>
        </w:rPr>
        <w:t>جریان عبوری از</w:t>
      </w:r>
      <w:r w:rsidRPr="00575674">
        <w:t xml:space="preserve"> R2 </w:t>
      </w:r>
      <w:r w:rsidRPr="00575674">
        <w:rPr>
          <w:rtl/>
        </w:rPr>
        <w:t>چقدر است؟</w:t>
      </w:r>
    </w:p>
    <w:p w14:paraId="3C15ED74" w14:textId="77777777" w:rsidR="001224C1" w:rsidRPr="001224C1" w:rsidRDefault="001224C1" w:rsidP="009A2AC0">
      <w:pPr>
        <w:ind w:left="360" w:hanging="360"/>
      </w:pPr>
      <w:r w:rsidRPr="001224C1">
        <w:rPr>
          <w:rtl/>
        </w:rPr>
        <w:lastRenderedPageBreak/>
        <w:t>دقیقاً همان قانون</w:t>
      </w:r>
      <w:r w:rsidRPr="001224C1">
        <w:t>:</w:t>
      </w:r>
    </w:p>
    <w:p w14:paraId="30435B46" w14:textId="201DE7FB" w:rsidR="001224C1" w:rsidRPr="001224C1" w:rsidRDefault="001224C1" w:rsidP="009A2AC0">
      <w:pPr>
        <w:ind w:left="360" w:hanging="360"/>
      </w:pPr>
      <w:r w:rsidRPr="001224C1">
        <w:t>I</w:t>
      </w:r>
      <w:r w:rsidRPr="001224C1">
        <w:rPr>
          <w:vertAlign w:val="subscript"/>
        </w:rPr>
        <w:t>R1</w:t>
      </w:r>
      <w:r w:rsidRPr="001224C1">
        <w:t>=I</w:t>
      </w:r>
      <w:r w:rsidRPr="001224C1">
        <w:rPr>
          <w:vertAlign w:val="subscript"/>
        </w:rPr>
        <w:t>R2</w:t>
      </w:r>
      <w:r w:rsidRPr="001224C1">
        <w:t>=I</w:t>
      </w:r>
      <w:r w:rsidRPr="001224C1">
        <w:rPr>
          <w:vertAlign w:val="subscript"/>
        </w:rPr>
        <w:t>T</w:t>
      </w:r>
    </w:p>
    <w:p w14:paraId="231167FF" w14:textId="77777777" w:rsidR="001224C1" w:rsidRDefault="001224C1" w:rsidP="009A2AC0">
      <w:pPr>
        <w:ind w:left="360" w:hanging="360"/>
      </w:pPr>
      <w:r w:rsidRPr="001224C1">
        <w:rPr>
          <w:rtl/>
        </w:rPr>
        <w:t>پس</w:t>
      </w:r>
      <w:r w:rsidRPr="001224C1">
        <w:t>:</w:t>
      </w:r>
    </w:p>
    <w:p w14:paraId="19BB53D7" w14:textId="2F92950F" w:rsidR="001224C1" w:rsidRDefault="001224C1" w:rsidP="009A2AC0">
      <w:pPr>
        <w:bidi w:val="0"/>
        <w:ind w:left="360" w:hanging="360"/>
      </w:pPr>
      <w:r>
        <w:t>I</w:t>
      </w:r>
      <w:r w:rsidRPr="001224C1">
        <w:rPr>
          <w:vertAlign w:val="subscript"/>
        </w:rPr>
        <w:t>R2</w:t>
      </w:r>
      <w:r>
        <w:t xml:space="preserve"> = 2A</w:t>
      </w:r>
    </w:p>
    <w:p w14:paraId="6A8A38BE" w14:textId="40FE79AB" w:rsidR="001224C1" w:rsidRDefault="001224C1" w:rsidP="009A2AC0">
      <w:pPr>
        <w:ind w:left="360" w:hanging="360"/>
        <w:rPr>
          <w:rtl/>
        </w:rPr>
      </w:pPr>
      <w:r w:rsidRPr="001224C1">
        <w:rPr>
          <w:rtl/>
        </w:rPr>
        <w:t>بنابرا</w:t>
      </w:r>
      <w:r w:rsidRPr="001224C1">
        <w:rPr>
          <w:rFonts w:hint="cs"/>
          <w:rtl/>
        </w:rPr>
        <w:t>ی</w:t>
      </w:r>
      <w:r w:rsidRPr="001224C1">
        <w:rPr>
          <w:rFonts w:hint="eastAsia"/>
          <w:rtl/>
        </w:rPr>
        <w:t>ن</w:t>
      </w:r>
      <w:r w:rsidRPr="001224C1">
        <w:rPr>
          <w:rtl/>
        </w:rPr>
        <w:t xml:space="preserve"> تا ا</w:t>
      </w:r>
      <w:r w:rsidRPr="001224C1">
        <w:rPr>
          <w:rFonts w:hint="cs"/>
          <w:rtl/>
        </w:rPr>
        <w:t>ی</w:t>
      </w:r>
      <w:r w:rsidRPr="001224C1">
        <w:rPr>
          <w:rFonts w:hint="eastAsia"/>
          <w:rtl/>
        </w:rPr>
        <w:t>نجا</w:t>
      </w:r>
      <w:r w:rsidRPr="001224C1">
        <w:t>:</w:t>
      </w:r>
    </w:p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5868"/>
        <w:gridCol w:w="3188"/>
      </w:tblGrid>
      <w:tr w:rsidR="001224C1" w:rsidRPr="001224C1" w14:paraId="0D223877" w14:textId="77777777" w:rsidTr="001224C1">
        <w:trPr>
          <w:trHeight w:val="615"/>
        </w:trPr>
        <w:tc>
          <w:tcPr>
            <w:tcW w:w="0" w:type="auto"/>
            <w:hideMark/>
          </w:tcPr>
          <w:p w14:paraId="5FD86525" w14:textId="77777777" w:rsidR="001224C1" w:rsidRPr="001224C1" w:rsidRDefault="001224C1" w:rsidP="009A2AC0">
            <w:pPr>
              <w:ind w:left="360" w:hanging="360"/>
            </w:pPr>
            <w:r w:rsidRPr="001224C1">
              <w:rPr>
                <w:rtl/>
              </w:rPr>
              <w:t>کمیت</w:t>
            </w:r>
          </w:p>
        </w:tc>
        <w:tc>
          <w:tcPr>
            <w:tcW w:w="0" w:type="auto"/>
            <w:hideMark/>
          </w:tcPr>
          <w:p w14:paraId="0BAD299E" w14:textId="77777777" w:rsidR="001224C1" w:rsidRPr="001224C1" w:rsidRDefault="001224C1" w:rsidP="009A2AC0">
            <w:pPr>
              <w:ind w:left="360" w:hanging="360"/>
            </w:pPr>
            <w:r w:rsidRPr="001224C1">
              <w:rPr>
                <w:rtl/>
              </w:rPr>
              <w:t>مقدار</w:t>
            </w:r>
          </w:p>
        </w:tc>
      </w:tr>
      <w:tr w:rsidR="001224C1" w:rsidRPr="001224C1" w14:paraId="27B384D5" w14:textId="77777777" w:rsidTr="001224C1">
        <w:trPr>
          <w:trHeight w:val="626"/>
        </w:trPr>
        <w:tc>
          <w:tcPr>
            <w:tcW w:w="0" w:type="auto"/>
            <w:hideMark/>
          </w:tcPr>
          <w:p w14:paraId="74DCEB31" w14:textId="77777777" w:rsidR="001224C1" w:rsidRPr="001224C1" w:rsidRDefault="001224C1" w:rsidP="009A2AC0">
            <w:pPr>
              <w:ind w:left="360" w:hanging="360"/>
            </w:pPr>
            <w:r w:rsidRPr="001224C1">
              <w:rPr>
                <w:rtl/>
              </w:rPr>
              <w:t>مقاومت کل</w:t>
            </w:r>
          </w:p>
        </w:tc>
        <w:tc>
          <w:tcPr>
            <w:tcW w:w="0" w:type="auto"/>
            <w:hideMark/>
          </w:tcPr>
          <w:p w14:paraId="5A37BF52" w14:textId="77777777" w:rsidR="001224C1" w:rsidRPr="001224C1" w:rsidRDefault="001224C1" w:rsidP="009A2AC0">
            <w:pPr>
              <w:ind w:left="360" w:hanging="360"/>
            </w:pPr>
            <w:r w:rsidRPr="001224C1">
              <w:t>6Ω</w:t>
            </w:r>
          </w:p>
        </w:tc>
      </w:tr>
      <w:tr w:rsidR="001224C1" w:rsidRPr="001224C1" w14:paraId="11681FE2" w14:textId="77777777" w:rsidTr="001224C1">
        <w:trPr>
          <w:trHeight w:val="615"/>
        </w:trPr>
        <w:tc>
          <w:tcPr>
            <w:tcW w:w="0" w:type="auto"/>
            <w:hideMark/>
          </w:tcPr>
          <w:p w14:paraId="2CFBA344" w14:textId="77777777" w:rsidR="001224C1" w:rsidRPr="001224C1" w:rsidRDefault="001224C1" w:rsidP="009A2AC0">
            <w:pPr>
              <w:ind w:left="360" w:hanging="360"/>
            </w:pPr>
            <w:r w:rsidRPr="001224C1">
              <w:rPr>
                <w:rtl/>
              </w:rPr>
              <w:t>جریان کل</w:t>
            </w:r>
          </w:p>
        </w:tc>
        <w:tc>
          <w:tcPr>
            <w:tcW w:w="0" w:type="auto"/>
            <w:hideMark/>
          </w:tcPr>
          <w:p w14:paraId="4CB330E8" w14:textId="77777777" w:rsidR="001224C1" w:rsidRPr="001224C1" w:rsidRDefault="001224C1" w:rsidP="009A2AC0">
            <w:pPr>
              <w:ind w:left="360" w:hanging="360"/>
            </w:pPr>
            <w:r w:rsidRPr="001224C1">
              <w:t>2A</w:t>
            </w:r>
          </w:p>
        </w:tc>
      </w:tr>
      <w:tr w:rsidR="001224C1" w:rsidRPr="001224C1" w14:paraId="1D70FA44" w14:textId="77777777" w:rsidTr="001224C1">
        <w:trPr>
          <w:trHeight w:val="626"/>
        </w:trPr>
        <w:tc>
          <w:tcPr>
            <w:tcW w:w="0" w:type="auto"/>
            <w:hideMark/>
          </w:tcPr>
          <w:p w14:paraId="629BCE48" w14:textId="77777777" w:rsidR="001224C1" w:rsidRPr="001224C1" w:rsidRDefault="001224C1" w:rsidP="009A2AC0">
            <w:pPr>
              <w:ind w:left="360" w:hanging="360"/>
            </w:pPr>
            <w:r w:rsidRPr="001224C1">
              <w:rPr>
                <w:rtl/>
              </w:rPr>
              <w:t>جریان</w:t>
            </w:r>
            <w:r w:rsidRPr="001224C1">
              <w:t xml:space="preserve"> R1</w:t>
            </w:r>
          </w:p>
        </w:tc>
        <w:tc>
          <w:tcPr>
            <w:tcW w:w="0" w:type="auto"/>
            <w:hideMark/>
          </w:tcPr>
          <w:p w14:paraId="0E458E4E" w14:textId="77777777" w:rsidR="001224C1" w:rsidRPr="001224C1" w:rsidRDefault="001224C1" w:rsidP="009A2AC0">
            <w:pPr>
              <w:ind w:left="360" w:hanging="360"/>
            </w:pPr>
            <w:r w:rsidRPr="001224C1">
              <w:t>2A</w:t>
            </w:r>
          </w:p>
        </w:tc>
      </w:tr>
      <w:tr w:rsidR="001224C1" w:rsidRPr="001224C1" w14:paraId="66C67DE1" w14:textId="77777777" w:rsidTr="001224C1">
        <w:trPr>
          <w:trHeight w:val="615"/>
        </w:trPr>
        <w:tc>
          <w:tcPr>
            <w:tcW w:w="0" w:type="auto"/>
            <w:hideMark/>
          </w:tcPr>
          <w:p w14:paraId="123DB176" w14:textId="77777777" w:rsidR="001224C1" w:rsidRPr="001224C1" w:rsidRDefault="001224C1" w:rsidP="009A2AC0">
            <w:pPr>
              <w:ind w:left="360" w:hanging="360"/>
            </w:pPr>
            <w:r w:rsidRPr="001224C1">
              <w:rPr>
                <w:rtl/>
              </w:rPr>
              <w:t>جریان</w:t>
            </w:r>
            <w:r w:rsidRPr="001224C1">
              <w:t xml:space="preserve"> R2</w:t>
            </w:r>
          </w:p>
        </w:tc>
        <w:tc>
          <w:tcPr>
            <w:tcW w:w="0" w:type="auto"/>
            <w:hideMark/>
          </w:tcPr>
          <w:p w14:paraId="63CDBC87" w14:textId="77777777" w:rsidR="001224C1" w:rsidRPr="001224C1" w:rsidRDefault="001224C1" w:rsidP="009A2AC0">
            <w:pPr>
              <w:ind w:left="360" w:hanging="360"/>
            </w:pPr>
            <w:r w:rsidRPr="001224C1">
              <w:t>2A</w:t>
            </w:r>
          </w:p>
        </w:tc>
      </w:tr>
    </w:tbl>
    <w:p w14:paraId="7755D755" w14:textId="77777777" w:rsidR="00575674" w:rsidRPr="00B53EF3" w:rsidRDefault="00575674" w:rsidP="009A2AC0">
      <w:pPr>
        <w:ind w:left="360" w:hanging="360"/>
        <w:rPr>
          <w:b w:val="0"/>
          <w:bCs/>
        </w:rPr>
      </w:pPr>
      <w:r w:rsidRPr="00B53EF3">
        <w:rPr>
          <w:b w:val="0"/>
          <w:bCs/>
          <w:rtl/>
        </w:rPr>
        <w:t>سؤال ۵</w:t>
      </w:r>
    </w:p>
    <w:p w14:paraId="3332BEC2" w14:textId="77777777" w:rsidR="00575674" w:rsidRDefault="00575674" w:rsidP="009A2AC0">
      <w:pPr>
        <w:ind w:left="360" w:hanging="360"/>
        <w:rPr>
          <w:rtl/>
        </w:rPr>
      </w:pPr>
      <w:r w:rsidRPr="00575674">
        <w:rPr>
          <w:rtl/>
        </w:rPr>
        <w:t>افت ولتاژ روی</w:t>
      </w:r>
      <w:r w:rsidRPr="00575674">
        <w:t xml:space="preserve"> R1 </w:t>
      </w:r>
      <w:r w:rsidRPr="00575674">
        <w:rPr>
          <w:rtl/>
        </w:rPr>
        <w:t>چقدر است؟</w:t>
      </w:r>
    </w:p>
    <w:p w14:paraId="2CA40318" w14:textId="77777777" w:rsidR="001358E8" w:rsidRPr="001358E8" w:rsidRDefault="001358E8" w:rsidP="001358E8">
      <w:pPr>
        <w:ind w:left="360" w:hanging="360"/>
        <w:rPr>
          <w:lang w:val="en-US"/>
        </w:rPr>
      </w:pPr>
      <w:r w:rsidRPr="001358E8">
        <w:rPr>
          <w:rtl/>
        </w:rPr>
        <w:t>با توجه به مدار سری</w:t>
      </w:r>
      <w:r w:rsidRPr="001358E8">
        <w:rPr>
          <w:lang w:val="en-US"/>
        </w:rPr>
        <w:t>:</w:t>
      </w:r>
    </w:p>
    <w:p w14:paraId="2B177F5E" w14:textId="77777777" w:rsidR="001358E8" w:rsidRPr="001358E8" w:rsidRDefault="001358E8" w:rsidP="001358E8">
      <w:pPr>
        <w:numPr>
          <w:ilvl w:val="0"/>
          <w:numId w:val="190"/>
        </w:numPr>
        <w:rPr>
          <w:lang w:val="en-US"/>
        </w:rPr>
      </w:pPr>
      <w:r w:rsidRPr="001358E8">
        <w:rPr>
          <w:lang w:val="en-US"/>
        </w:rPr>
        <w:t>V=12VV = 12V</w:t>
      </w:r>
    </w:p>
    <w:p w14:paraId="3F7E1636" w14:textId="77777777" w:rsidR="001358E8" w:rsidRPr="001358E8" w:rsidRDefault="001358E8" w:rsidP="001358E8">
      <w:pPr>
        <w:numPr>
          <w:ilvl w:val="0"/>
          <w:numId w:val="190"/>
        </w:numPr>
        <w:rPr>
          <w:lang w:val="en-US"/>
        </w:rPr>
      </w:pPr>
      <w:r w:rsidRPr="001358E8">
        <w:rPr>
          <w:lang w:val="en-US"/>
        </w:rPr>
        <w:t>R1=2ΩR_1 = 2\Omega</w:t>
      </w:r>
    </w:p>
    <w:p w14:paraId="6326E005" w14:textId="77777777" w:rsidR="001358E8" w:rsidRPr="001358E8" w:rsidRDefault="001358E8" w:rsidP="001358E8">
      <w:pPr>
        <w:numPr>
          <w:ilvl w:val="0"/>
          <w:numId w:val="190"/>
        </w:numPr>
        <w:rPr>
          <w:lang w:val="en-US"/>
        </w:rPr>
      </w:pPr>
      <w:r w:rsidRPr="001358E8">
        <w:rPr>
          <w:lang w:val="en-US"/>
        </w:rPr>
        <w:t>R2=4ΩR_2 = 4\Omega</w:t>
      </w:r>
    </w:p>
    <w:p w14:paraId="656D07D1" w14:textId="77777777" w:rsidR="001358E8" w:rsidRDefault="001358E8" w:rsidP="001358E8">
      <w:pPr>
        <w:ind w:left="360" w:hanging="360"/>
        <w:rPr>
          <w:bCs/>
          <w:rtl/>
        </w:rPr>
      </w:pPr>
      <w:r w:rsidRPr="001358E8">
        <w:rPr>
          <w:bCs/>
          <w:rtl/>
        </w:rPr>
        <w:t xml:space="preserve">مرحله </w:t>
      </w:r>
      <w:r w:rsidRPr="001358E8">
        <w:rPr>
          <w:bCs/>
          <w:rtl/>
          <w:lang w:bidi="fa-IR"/>
        </w:rPr>
        <w:t xml:space="preserve">۱: </w:t>
      </w:r>
      <w:r w:rsidRPr="001358E8">
        <w:rPr>
          <w:bCs/>
          <w:rtl/>
        </w:rPr>
        <w:t>مقاومت کل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358E8" w14:paraId="227D1140" w14:textId="77777777" w:rsidTr="001358E8">
        <w:tc>
          <w:tcPr>
            <w:tcW w:w="9350" w:type="dxa"/>
          </w:tcPr>
          <w:p w14:paraId="0FAE0832" w14:textId="667C1780" w:rsidR="001358E8" w:rsidRPr="001358E8" w:rsidRDefault="001358E8" w:rsidP="001358E8">
            <w:pPr>
              <w:pStyle w:val="code"/>
              <w:rPr>
                <w:bCs w:val="0"/>
              </w:rPr>
            </w:pPr>
            <w:r w:rsidRPr="001358E8">
              <w:t>RT=R1+R2</w:t>
            </w:r>
          </w:p>
        </w:tc>
      </w:tr>
    </w:tbl>
    <w:p w14:paraId="6309C71D" w14:textId="77777777" w:rsidR="001358E8" w:rsidRPr="001358E8" w:rsidRDefault="001358E8" w:rsidP="001358E8">
      <w:pPr>
        <w:ind w:left="360" w:hanging="360"/>
        <w:rPr>
          <w:bCs/>
          <w:lang w:val="en-US"/>
        </w:rPr>
      </w:pPr>
      <w:r w:rsidRPr="001358E8">
        <w:rPr>
          <w:bCs/>
          <w:rtl/>
        </w:rPr>
        <w:t xml:space="preserve">مرحله </w:t>
      </w:r>
      <w:r w:rsidRPr="001358E8">
        <w:rPr>
          <w:bCs/>
          <w:rtl/>
          <w:lang w:bidi="fa-IR"/>
        </w:rPr>
        <w:t xml:space="preserve">۲: </w:t>
      </w:r>
      <w:r w:rsidRPr="001358E8">
        <w:rPr>
          <w:bCs/>
          <w:rtl/>
        </w:rPr>
        <w:t>جریان مدار</w:t>
      </w:r>
    </w:p>
    <w:p w14:paraId="09289235" w14:textId="77777777" w:rsidR="001358E8" w:rsidRDefault="001358E8" w:rsidP="001358E8">
      <w:pPr>
        <w:ind w:left="360" w:hanging="360"/>
        <w:rPr>
          <w:rtl/>
          <w:lang w:val="en-US"/>
        </w:rPr>
      </w:pPr>
      <w:r w:rsidRPr="001358E8">
        <w:rPr>
          <w:rtl/>
        </w:rPr>
        <w:t>طبق قانون اهم</w:t>
      </w:r>
      <w:r w:rsidRPr="001358E8">
        <w:rPr>
          <w:lang w:val="en-US"/>
        </w:rPr>
        <w:t>:</w:t>
      </w:r>
    </w:p>
    <w:p w14:paraId="7D65E268" w14:textId="3169B457" w:rsidR="00DF1375" w:rsidRPr="007F4851" w:rsidRDefault="00DF1375" w:rsidP="00DF1375">
      <w:pPr>
        <w:bidi w:val="0"/>
        <w:ind w:left="360" w:hanging="360"/>
        <w:rPr>
          <w:rFonts w:eastAsiaTheme="minorEastAsia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I=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</m:oMath>
      </m:oMathPara>
    </w:p>
    <w:p w14:paraId="4AA6D52D" w14:textId="5B4B663B" w:rsidR="007F4851" w:rsidRPr="001358E8" w:rsidRDefault="007F4851" w:rsidP="007F4851">
      <w:pPr>
        <w:bidi w:val="0"/>
        <w:ind w:left="360" w:hanging="36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I=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=2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1645DADB" w14:textId="30CDC8BF" w:rsidR="001358E8" w:rsidRPr="001358E8" w:rsidRDefault="001358E8" w:rsidP="001358E8">
      <w:pPr>
        <w:ind w:left="360" w:hanging="360"/>
        <w:rPr>
          <w:lang w:val="en-US"/>
        </w:rPr>
      </w:pPr>
      <w:r w:rsidRPr="001358E8">
        <w:rPr>
          <w:rtl/>
        </w:rPr>
        <w:lastRenderedPageBreak/>
        <w:t xml:space="preserve">چون مدار </w:t>
      </w:r>
      <w:r w:rsidRPr="001358E8">
        <w:rPr>
          <w:bCs/>
          <w:rtl/>
        </w:rPr>
        <w:t>سری</w:t>
      </w:r>
      <w:r w:rsidRPr="001358E8">
        <w:rPr>
          <w:rtl/>
        </w:rPr>
        <w:t xml:space="preserve"> است، همین جریان از </w:t>
      </w:r>
      <w:r w:rsidRPr="001358E8">
        <w:rPr>
          <w:lang w:val="en-US"/>
        </w:rPr>
        <w:t>R1</w:t>
      </w:r>
      <w:r w:rsidR="007F4851">
        <w:rPr>
          <w:rFonts w:hint="cs"/>
          <w:rtl/>
          <w:lang w:val="en-US"/>
        </w:rPr>
        <w:t xml:space="preserve"> </w:t>
      </w:r>
      <w:r w:rsidRPr="001358E8">
        <w:rPr>
          <w:rtl/>
        </w:rPr>
        <w:t>عبور می‌کند</w:t>
      </w:r>
      <w:r w:rsidRPr="001358E8">
        <w:rPr>
          <w:lang w:val="en-US"/>
        </w:rPr>
        <w:t>.</w:t>
      </w:r>
    </w:p>
    <w:p w14:paraId="10E9C6EC" w14:textId="77777777" w:rsidR="001358E8" w:rsidRDefault="001358E8" w:rsidP="001358E8">
      <w:pPr>
        <w:ind w:left="360" w:hanging="360"/>
        <w:rPr>
          <w:bCs/>
          <w:rtl/>
          <w:lang w:val="en-US"/>
        </w:rPr>
      </w:pPr>
      <w:r w:rsidRPr="001358E8">
        <w:rPr>
          <w:bCs/>
          <w:rtl/>
        </w:rPr>
        <w:t xml:space="preserve">مرحله </w:t>
      </w:r>
      <w:r w:rsidRPr="001358E8">
        <w:rPr>
          <w:bCs/>
          <w:rtl/>
          <w:lang w:bidi="fa-IR"/>
        </w:rPr>
        <w:t xml:space="preserve">۳: </w:t>
      </w:r>
      <w:r w:rsidRPr="001358E8">
        <w:rPr>
          <w:bCs/>
          <w:rtl/>
        </w:rPr>
        <w:t>افت ولتاژ روی</w:t>
      </w:r>
      <w:r w:rsidRPr="001358E8">
        <w:rPr>
          <w:bCs/>
          <w:lang w:val="en-US"/>
        </w:rPr>
        <w:t xml:space="preserve"> R1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37E96" w14:paraId="778F41E7" w14:textId="77777777" w:rsidTr="00337E96">
        <w:tc>
          <w:tcPr>
            <w:tcW w:w="9350" w:type="dxa"/>
          </w:tcPr>
          <w:p w14:paraId="36DDEA57" w14:textId="77777777" w:rsidR="00337E96" w:rsidRDefault="00337E96" w:rsidP="00337E96">
            <w:pPr>
              <w:pStyle w:val="code"/>
              <w:rPr>
                <w:rtl/>
              </w:rPr>
            </w:pPr>
            <w:r w:rsidRPr="001358E8">
              <w:t>VR1=I×R1</w:t>
            </w:r>
          </w:p>
          <w:p w14:paraId="06B1878C" w14:textId="77777777" w:rsidR="00337E96" w:rsidRDefault="00337E96" w:rsidP="00337E96">
            <w:pPr>
              <w:pStyle w:val="code"/>
              <w:rPr>
                <w:rtl/>
              </w:rPr>
            </w:pPr>
            <w:r w:rsidRPr="001358E8">
              <w:t>VR1=2×2</w:t>
            </w:r>
          </w:p>
          <w:p w14:paraId="50701981" w14:textId="1C2E1FB6" w:rsidR="00337E96" w:rsidRDefault="00337E96" w:rsidP="00337E96">
            <w:pPr>
              <w:pStyle w:val="code"/>
              <w:rPr>
                <w:bCs w:val="0"/>
              </w:rPr>
            </w:pPr>
            <w:r w:rsidRPr="001358E8">
              <w:t>VR1=4V</w:t>
            </w:r>
          </w:p>
        </w:tc>
      </w:tr>
    </w:tbl>
    <w:p w14:paraId="387D98C3" w14:textId="77777777" w:rsidR="001358E8" w:rsidRPr="001358E8" w:rsidRDefault="001358E8" w:rsidP="001358E8">
      <w:pPr>
        <w:ind w:left="360" w:hanging="360"/>
        <w:rPr>
          <w:lang w:val="en-US"/>
        </w:rPr>
      </w:pPr>
      <w:r w:rsidRPr="001358E8">
        <w:rPr>
          <w:rFonts w:ascii="Segoe UI Emoji" w:hAnsi="Segoe UI Emoji" w:cs="Segoe UI Emoji"/>
          <w:lang w:val="en-US"/>
        </w:rPr>
        <w:t>✅</w:t>
      </w:r>
      <w:r w:rsidRPr="001358E8">
        <w:rPr>
          <w:lang w:val="en-US"/>
        </w:rPr>
        <w:t xml:space="preserve"> </w:t>
      </w:r>
      <w:r w:rsidRPr="001358E8">
        <w:rPr>
          <w:bCs/>
          <w:rtl/>
        </w:rPr>
        <w:t xml:space="preserve">پاسخ سؤال </w:t>
      </w:r>
      <w:r w:rsidRPr="001358E8">
        <w:rPr>
          <w:bCs/>
          <w:rtl/>
          <w:lang w:bidi="fa-IR"/>
        </w:rPr>
        <w:t xml:space="preserve">۵: </w:t>
      </w:r>
      <w:r w:rsidRPr="001358E8">
        <w:rPr>
          <w:bCs/>
          <w:rtl/>
        </w:rPr>
        <w:t>افت ولتاژ روی</w:t>
      </w:r>
      <w:r w:rsidRPr="001358E8">
        <w:rPr>
          <w:bCs/>
          <w:lang w:val="en-US"/>
        </w:rPr>
        <w:t xml:space="preserve"> R1 </w:t>
      </w:r>
      <w:r w:rsidRPr="001358E8">
        <w:rPr>
          <w:bCs/>
          <w:rtl/>
        </w:rPr>
        <w:t xml:space="preserve">برابر </w:t>
      </w:r>
      <w:r w:rsidRPr="001358E8">
        <w:rPr>
          <w:bCs/>
          <w:rtl/>
          <w:lang w:bidi="fa-IR"/>
        </w:rPr>
        <w:t>۴</w:t>
      </w:r>
      <w:r w:rsidRPr="001358E8">
        <w:rPr>
          <w:bCs/>
          <w:rtl/>
        </w:rPr>
        <w:t xml:space="preserve"> ولت است</w:t>
      </w:r>
      <w:r w:rsidRPr="001358E8">
        <w:rPr>
          <w:bCs/>
          <w:lang w:val="en-US"/>
        </w:rPr>
        <w:t>.</w:t>
      </w:r>
    </w:p>
    <w:p w14:paraId="455A41D6" w14:textId="77777777" w:rsidR="001358E8" w:rsidRDefault="001358E8" w:rsidP="001358E8">
      <w:pPr>
        <w:ind w:left="360" w:hanging="360"/>
        <w:rPr>
          <w:rtl/>
          <w:lang w:val="en-US"/>
        </w:rPr>
      </w:pPr>
      <w:r w:rsidRPr="001358E8">
        <w:rPr>
          <w:rtl/>
        </w:rPr>
        <w:t>برای بررسی</w:t>
      </w:r>
      <w:r w:rsidRPr="001358E8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37E96" w14:paraId="08A2BC3D" w14:textId="77777777" w:rsidTr="00337E96">
        <w:tc>
          <w:tcPr>
            <w:tcW w:w="9350" w:type="dxa"/>
          </w:tcPr>
          <w:p w14:paraId="20445D38" w14:textId="77777777" w:rsidR="00337E96" w:rsidRDefault="00145D1D" w:rsidP="00145D1D">
            <w:pPr>
              <w:pStyle w:val="code"/>
            </w:pPr>
            <w:r w:rsidRPr="001358E8">
              <w:t>V</w:t>
            </w:r>
            <w:r w:rsidRPr="001358E8">
              <w:rPr>
                <w:vertAlign w:val="subscript"/>
              </w:rPr>
              <w:t>R1</w:t>
            </w:r>
            <w:r w:rsidRPr="001358E8">
              <w:t>+V</w:t>
            </w:r>
            <w:r w:rsidRPr="001358E8">
              <w:rPr>
                <w:vertAlign w:val="subscript"/>
              </w:rPr>
              <w:t>R2</w:t>
            </w:r>
            <w:r w:rsidRPr="001358E8">
              <w:t>=12</w:t>
            </w:r>
            <w:r>
              <w:t>V</w:t>
            </w:r>
          </w:p>
          <w:p w14:paraId="4A5060EA" w14:textId="09603D92" w:rsidR="00145D1D" w:rsidRDefault="00145D1D" w:rsidP="00145D1D">
            <w:pPr>
              <w:pStyle w:val="code"/>
            </w:pPr>
            <w:r w:rsidRPr="001358E8">
              <w:t>4+8=12V</w:t>
            </w:r>
          </w:p>
        </w:tc>
      </w:tr>
    </w:tbl>
    <w:p w14:paraId="3C38D665" w14:textId="77777777" w:rsidR="001358E8" w:rsidRPr="001358E8" w:rsidRDefault="001358E8" w:rsidP="001358E8">
      <w:pPr>
        <w:ind w:left="360" w:hanging="360"/>
        <w:rPr>
          <w:lang w:val="en-US"/>
        </w:rPr>
      </w:pPr>
      <w:r w:rsidRPr="001358E8">
        <w:rPr>
          <w:rtl/>
        </w:rPr>
        <w:t>پس جواب درست است</w:t>
      </w:r>
      <w:r w:rsidRPr="001358E8">
        <w:rPr>
          <w:lang w:val="en-US"/>
        </w:rPr>
        <w:t>.</w:t>
      </w:r>
    </w:p>
    <w:p w14:paraId="3CCCDB17" w14:textId="77777777" w:rsidR="00575674" w:rsidRPr="00575674" w:rsidRDefault="00575674" w:rsidP="00426506">
      <w:pPr>
        <w:pStyle w:val="Heading3"/>
      </w:pPr>
      <w:r w:rsidRPr="00575674">
        <w:rPr>
          <w:rtl/>
        </w:rPr>
        <w:t>سؤال ۶</w:t>
      </w:r>
    </w:p>
    <w:p w14:paraId="19FDC731" w14:textId="77777777" w:rsidR="00575674" w:rsidRDefault="00575674" w:rsidP="00426506">
      <w:pPr>
        <w:pStyle w:val="Heading3"/>
        <w:rPr>
          <w:rtl/>
        </w:rPr>
      </w:pPr>
      <w:r w:rsidRPr="00575674">
        <w:rPr>
          <w:rtl/>
        </w:rPr>
        <w:t>افت ولتاژ روی</w:t>
      </w:r>
      <w:r w:rsidRPr="00575674">
        <w:t xml:space="preserve"> R2 </w:t>
      </w:r>
      <w:r w:rsidRPr="00575674">
        <w:rPr>
          <w:rtl/>
        </w:rPr>
        <w:t>چقدر است؟</w:t>
      </w:r>
    </w:p>
    <w:p w14:paraId="062518A9" w14:textId="77777777" w:rsidR="00B53AD7" w:rsidRPr="00B53AD7" w:rsidRDefault="00B53AD7" w:rsidP="009A2AC0">
      <w:pPr>
        <w:ind w:left="360" w:hanging="360"/>
      </w:pPr>
      <w:r w:rsidRPr="00B53AD7">
        <w:rPr>
          <w:rtl/>
        </w:rPr>
        <w:t>برای پیدا کردن ولتاژ روی یک مقاومت از قانون اهم استفاده می‌کنیم</w:t>
      </w:r>
      <w:r w:rsidRPr="00B53AD7">
        <w:t>:</w:t>
      </w:r>
    </w:p>
    <w:p w14:paraId="19D161D0" w14:textId="081D6031" w:rsidR="00B53AD7" w:rsidRPr="00B53AD7" w:rsidRDefault="00B53AD7" w:rsidP="009A2AC0">
      <w:pPr>
        <w:ind w:left="360" w:hanging="360"/>
      </w:pPr>
      <w:r w:rsidRPr="00B53AD7">
        <w:t>V=IR</w:t>
      </w:r>
    </w:p>
    <w:p w14:paraId="0E872D88" w14:textId="77777777" w:rsidR="00B53AD7" w:rsidRPr="00B53AD7" w:rsidRDefault="00B53AD7" w:rsidP="009A2AC0">
      <w:pPr>
        <w:ind w:left="360" w:hanging="360"/>
      </w:pPr>
      <w:r w:rsidRPr="00B53AD7">
        <w:rPr>
          <w:rtl/>
        </w:rPr>
        <w:t>برای</w:t>
      </w:r>
      <w:r w:rsidRPr="00B53AD7">
        <w:t xml:space="preserve"> R1:</w:t>
      </w:r>
    </w:p>
    <w:p w14:paraId="6A85E9AD" w14:textId="77777777" w:rsidR="00B53AD7" w:rsidRPr="00B53AD7" w:rsidRDefault="00B53AD7" w:rsidP="009A2AC0">
      <w:pPr>
        <w:ind w:left="360" w:hanging="360"/>
      </w:pPr>
      <w:r w:rsidRPr="00B53AD7">
        <w:t xml:space="preserve">I=2A </w:t>
      </w:r>
    </w:p>
    <w:p w14:paraId="310799BE" w14:textId="77777777" w:rsidR="00B53AD7" w:rsidRPr="00B53AD7" w:rsidRDefault="00B53AD7" w:rsidP="009A2AC0">
      <w:pPr>
        <w:ind w:left="360" w:hanging="360"/>
      </w:pPr>
      <w:r w:rsidRPr="00B53AD7">
        <w:rPr>
          <w:rtl/>
        </w:rPr>
        <w:t>و</w:t>
      </w:r>
      <w:r w:rsidRPr="00B53AD7">
        <w:t>:</w:t>
      </w:r>
    </w:p>
    <w:p w14:paraId="0BA1E9E4" w14:textId="1A97CE7B" w:rsidR="00B53AD7" w:rsidRPr="00B53AD7" w:rsidRDefault="00B53AD7" w:rsidP="009A2AC0">
      <w:pPr>
        <w:ind w:left="360" w:hanging="360"/>
      </w:pPr>
      <w:r w:rsidRPr="00B53AD7">
        <w:t>R</w:t>
      </w:r>
      <w:r w:rsidRPr="00B53AD7">
        <w:rPr>
          <w:vertAlign w:val="subscript"/>
        </w:rPr>
        <w:t>1</w:t>
      </w:r>
      <w:r w:rsidRPr="00B53AD7">
        <w:t xml:space="preserve">=2Ω </w:t>
      </w:r>
    </w:p>
    <w:p w14:paraId="5D967777" w14:textId="77777777" w:rsidR="00B53AD7" w:rsidRPr="00B53AD7" w:rsidRDefault="00B53AD7" w:rsidP="009A2AC0">
      <w:pPr>
        <w:ind w:left="360" w:hanging="360"/>
      </w:pPr>
      <w:r w:rsidRPr="00B53AD7">
        <w:rPr>
          <w:rtl/>
        </w:rPr>
        <w:t>پس</w:t>
      </w:r>
      <w:r w:rsidRPr="00B53AD7">
        <w:t>:</w:t>
      </w:r>
    </w:p>
    <w:p w14:paraId="3CBA774A" w14:textId="587F1E62" w:rsidR="00B53AD7" w:rsidRDefault="00B53AD7" w:rsidP="009A2AC0">
      <w:pPr>
        <w:ind w:left="360" w:hanging="360"/>
        <w:rPr>
          <w:rtl/>
        </w:rPr>
      </w:pPr>
      <w:r w:rsidRPr="00B53AD7">
        <w:t>V</w:t>
      </w:r>
      <w:r w:rsidRPr="00B53AD7">
        <w:rPr>
          <w:vertAlign w:val="subscript"/>
        </w:rPr>
        <w:t>R1</w:t>
      </w:r>
      <w:r w:rsidRPr="00B53AD7">
        <w:t>=2×2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D7" w14:paraId="0FEDB34A" w14:textId="77777777" w:rsidTr="00B53AD7">
        <w:tc>
          <w:tcPr>
            <w:tcW w:w="9350" w:type="dxa"/>
          </w:tcPr>
          <w:p w14:paraId="1EE3457E" w14:textId="3E39DED7" w:rsidR="00B53AD7" w:rsidRDefault="00B53AD7" w:rsidP="009A2AC0">
            <w:pPr>
              <w:ind w:left="360" w:hanging="360"/>
            </w:pPr>
            <w:r>
              <w:t>VR1</w:t>
            </w:r>
          </w:p>
        </w:tc>
      </w:tr>
    </w:tbl>
    <w:p w14:paraId="5D84CBC1" w14:textId="77777777" w:rsidR="00B53AD7" w:rsidRDefault="00B53AD7" w:rsidP="009A2AC0">
      <w:pPr>
        <w:ind w:left="360" w:hanging="360"/>
        <w:rPr>
          <w:rtl/>
        </w:rPr>
      </w:pPr>
    </w:p>
    <w:p w14:paraId="2A271899" w14:textId="77777777" w:rsidR="009E3921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ولتاژ در مدار سری</w:t>
      </w:r>
      <w:r w:rsidRPr="00575674">
        <w:rPr>
          <w:lang w:val="en-US"/>
        </w:rPr>
        <w:t xml:space="preserve"> - Voltage in Series Circuits:</w:t>
      </w:r>
    </w:p>
    <w:p w14:paraId="21A6D8CC" w14:textId="77777777" w:rsidR="00426506" w:rsidRPr="00426506" w:rsidRDefault="00426506" w:rsidP="00426506">
      <w:pPr>
        <w:rPr>
          <w:lang w:val="en-US"/>
        </w:rPr>
      </w:pPr>
      <w:r w:rsidRPr="00426506">
        <w:rPr>
          <w:rtl/>
          <w:lang w:val="en-US"/>
        </w:rPr>
        <w:t xml:space="preserve">در یک </w:t>
      </w:r>
      <w:r w:rsidRPr="00426506">
        <w:rPr>
          <w:bCs/>
          <w:rtl/>
          <w:lang w:val="en-US"/>
        </w:rPr>
        <w:t>مدار سری</w:t>
      </w:r>
      <w:r w:rsidRPr="00426506">
        <w:rPr>
          <w:rtl/>
          <w:lang w:val="en-US"/>
        </w:rPr>
        <w:t>، ولتاژ منبع بین تمام اجزای مدار تقسیم می‌شود</w:t>
      </w:r>
      <w:r w:rsidRPr="00426506">
        <w:rPr>
          <w:lang w:val="en-US"/>
        </w:rPr>
        <w:t>.</w:t>
      </w:r>
    </w:p>
    <w:p w14:paraId="18D7E00E" w14:textId="77777777" w:rsidR="00426506" w:rsidRDefault="00426506" w:rsidP="00426506">
      <w:pPr>
        <w:rPr>
          <w:lang w:val="en-US"/>
        </w:rPr>
      </w:pPr>
      <w:r w:rsidRPr="00426506">
        <w:rPr>
          <w:rtl/>
          <w:lang w:val="en-US"/>
        </w:rPr>
        <w:lastRenderedPageBreak/>
        <w:t>اگر چند مقاومت به صورت سری به یک منبع ولتاژ وصل باشند</w:t>
      </w:r>
      <w:r w:rsidRPr="00426506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6506" w14:paraId="4C551D43" w14:textId="77777777" w:rsidTr="00426506">
        <w:tc>
          <w:tcPr>
            <w:tcW w:w="9350" w:type="dxa"/>
          </w:tcPr>
          <w:p w14:paraId="3E7C9461" w14:textId="1E3F04B4" w:rsidR="00426506" w:rsidRDefault="00426506" w:rsidP="00426506">
            <w:pPr>
              <w:pStyle w:val="code"/>
              <w:jc w:val="center"/>
            </w:pPr>
            <w:r w:rsidRPr="00426506">
              <w:t>VT=VR1+VR2+VR3+…</w:t>
            </w:r>
          </w:p>
        </w:tc>
      </w:tr>
    </w:tbl>
    <w:p w14:paraId="25A06B5B" w14:textId="77777777" w:rsidR="00426506" w:rsidRPr="00426506" w:rsidRDefault="00426506" w:rsidP="00426506">
      <w:pPr>
        <w:rPr>
          <w:lang w:val="en-US"/>
        </w:rPr>
      </w:pPr>
      <w:r w:rsidRPr="00426506">
        <w:rPr>
          <w:rtl/>
          <w:lang w:val="en-US"/>
        </w:rPr>
        <w:t xml:space="preserve">یعنی </w:t>
      </w:r>
      <w:r w:rsidRPr="00426506">
        <w:rPr>
          <w:bCs/>
          <w:rtl/>
          <w:lang w:val="en-US"/>
        </w:rPr>
        <w:t>مجموع افت ولتاژ روی مقاومت‌ها برابر با ولتاژ منبع است</w:t>
      </w:r>
      <w:r w:rsidRPr="00426506">
        <w:rPr>
          <w:bCs/>
          <w:lang w:val="en-US"/>
        </w:rPr>
        <w:t>.</w:t>
      </w:r>
    </w:p>
    <w:p w14:paraId="231EE352" w14:textId="77777777" w:rsidR="00D43F58" w:rsidRPr="00D43F58" w:rsidRDefault="00D43F58" w:rsidP="00D43F58">
      <w:pPr>
        <w:rPr>
          <w:rtl/>
          <w:lang w:val="en-US"/>
        </w:rPr>
      </w:pPr>
      <w:r w:rsidRPr="00D43F58">
        <w:rPr>
          <w:rtl/>
          <w:lang w:val="en-US"/>
        </w:rPr>
        <w:t>مثال</w:t>
      </w:r>
    </w:p>
    <w:p w14:paraId="6B41B050" w14:textId="77777777" w:rsidR="00D43F58" w:rsidRDefault="00D43F58" w:rsidP="00D43F58">
      <w:pPr>
        <w:rPr>
          <w:lang w:val="en-US"/>
        </w:rPr>
      </w:pPr>
      <w:r w:rsidRPr="00D43F58">
        <w:rPr>
          <w:rtl/>
          <w:lang w:val="en-US"/>
        </w:rPr>
        <w:t>اگر داشته باش</w:t>
      </w:r>
      <w:r w:rsidRPr="00D43F58">
        <w:rPr>
          <w:rFonts w:hint="cs"/>
          <w:rtl/>
          <w:lang w:val="en-US"/>
        </w:rPr>
        <w:t>ی</w:t>
      </w:r>
      <w:r w:rsidRPr="00D43F58">
        <w:rPr>
          <w:rFonts w:hint="eastAsia"/>
          <w:rtl/>
          <w:lang w:val="en-US"/>
        </w:rPr>
        <w:t>م</w:t>
      </w:r>
      <w:r w:rsidRPr="00D43F58">
        <w:rPr>
          <w:rtl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3F58" w14:paraId="293AC153" w14:textId="77777777" w:rsidTr="00D43F58">
        <w:tc>
          <w:tcPr>
            <w:tcW w:w="9350" w:type="dxa"/>
          </w:tcPr>
          <w:p w14:paraId="3183DCAF" w14:textId="77777777" w:rsidR="00D43F58" w:rsidRPr="00D43F58" w:rsidRDefault="00D43F58" w:rsidP="00D43F58">
            <w:pPr>
              <w:pStyle w:val="code"/>
            </w:pPr>
            <w:r w:rsidRPr="00D43F58">
              <w:t>V</w:t>
            </w:r>
            <w:r w:rsidRPr="00D43F58">
              <w:rPr>
                <w:vertAlign w:val="subscript"/>
              </w:rPr>
              <w:t>source</w:t>
            </w:r>
            <w:r w:rsidRPr="00D43F58">
              <w:t>=12V</w:t>
            </w:r>
          </w:p>
          <w:p w14:paraId="02B02536" w14:textId="77777777" w:rsidR="00D43F58" w:rsidRPr="00D43F58" w:rsidRDefault="00D43F58" w:rsidP="00D43F58">
            <w:pPr>
              <w:pStyle w:val="code"/>
            </w:pPr>
            <w:r w:rsidRPr="00D43F58">
              <w:rPr>
                <w:lang w:val="fr-FR"/>
              </w:rPr>
              <w:t>R1</w:t>
            </w:r>
            <w:r w:rsidRPr="00D43F58">
              <w:rPr>
                <w:rFonts w:ascii="Cambria Math" w:hAnsi="Cambria Math" w:cs="Cambria Math"/>
                <w:lang w:val="fr-FR"/>
              </w:rPr>
              <w:t>​</w:t>
            </w:r>
            <w:r w:rsidRPr="00D43F58">
              <w:rPr>
                <w:lang w:val="fr-FR"/>
              </w:rPr>
              <w:t>=2Ω</w:t>
            </w:r>
          </w:p>
          <w:p w14:paraId="556BF249" w14:textId="342DF746" w:rsidR="00D43F58" w:rsidRDefault="00D43F58" w:rsidP="00D43F58">
            <w:pPr>
              <w:pStyle w:val="code"/>
            </w:pPr>
            <w:r w:rsidRPr="00D43F58">
              <w:rPr>
                <w:lang w:val="fr-FR"/>
              </w:rPr>
              <w:t>R2</w:t>
            </w:r>
            <w:r w:rsidRPr="00D43F58">
              <w:rPr>
                <w:rFonts w:ascii="Cambria Math" w:hAnsi="Cambria Math" w:cs="Cambria Math"/>
                <w:lang w:val="fr-FR"/>
              </w:rPr>
              <w:t>​</w:t>
            </w:r>
            <w:r w:rsidRPr="00D43F58">
              <w:rPr>
                <w:lang w:val="fr-FR"/>
              </w:rPr>
              <w:t>=4Ω</w:t>
            </w:r>
          </w:p>
        </w:tc>
      </w:tr>
    </w:tbl>
    <w:p w14:paraId="16433CCE" w14:textId="7652E435" w:rsidR="00426506" w:rsidRDefault="00D43F58" w:rsidP="00D43F58">
      <w:pPr>
        <w:rPr>
          <w:lang w:val="en-US"/>
        </w:rPr>
      </w:pPr>
      <w:r w:rsidRPr="00D43F58">
        <w:rPr>
          <w:rFonts w:hint="eastAsia"/>
          <w:rtl/>
          <w:lang w:val="en-US"/>
        </w:rPr>
        <w:t>ابتدا</w:t>
      </w:r>
      <w:r w:rsidRPr="00D43F58">
        <w:rPr>
          <w:rtl/>
          <w:lang w:val="en-US"/>
        </w:rPr>
        <w:t xml:space="preserve"> مقاومت کل: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6506" w:rsidRPr="00D43F58" w14:paraId="5692B3C7" w14:textId="77777777" w:rsidTr="00426506">
        <w:tc>
          <w:tcPr>
            <w:tcW w:w="9350" w:type="dxa"/>
          </w:tcPr>
          <w:p w14:paraId="739C8477" w14:textId="02E3E2A4" w:rsidR="00426506" w:rsidRPr="00D43F58" w:rsidRDefault="00D43F58" w:rsidP="00D43F58">
            <w:pPr>
              <w:pStyle w:val="code"/>
            </w:pPr>
            <w:r w:rsidRPr="00D43F58">
              <w:t>RT</w:t>
            </w:r>
            <w:r w:rsidRPr="00D43F58">
              <w:rPr>
                <w:rFonts w:ascii="Cambria Math" w:hAnsi="Cambria Math" w:cs="Cambria Math"/>
              </w:rPr>
              <w:t>​</w:t>
            </w:r>
            <w:r w:rsidRPr="00D43F58">
              <w:t>=R1</w:t>
            </w:r>
            <w:r w:rsidRPr="00D43F58">
              <w:rPr>
                <w:rFonts w:ascii="Cambria Math" w:hAnsi="Cambria Math" w:cs="Cambria Math"/>
              </w:rPr>
              <w:t>​</w:t>
            </w:r>
            <w:r w:rsidRPr="00D43F58">
              <w:t>+R2</w:t>
            </w:r>
            <w:r w:rsidRPr="00D43F58">
              <w:rPr>
                <w:rFonts w:ascii="Cambria Math" w:hAnsi="Cambria Math" w:cs="Cambria Math"/>
              </w:rPr>
              <w:t>​</w:t>
            </w:r>
            <w:r w:rsidRPr="00D43F58">
              <w:t>=2+4=6Ω</w:t>
            </w:r>
          </w:p>
        </w:tc>
      </w:tr>
    </w:tbl>
    <w:p w14:paraId="460C386D" w14:textId="77777777" w:rsidR="00D43F58" w:rsidRDefault="00D43F58" w:rsidP="00426506">
      <w:pPr>
        <w:rPr>
          <w:lang w:val="en-US"/>
        </w:rPr>
      </w:pPr>
    </w:p>
    <w:p w14:paraId="15D58E8B" w14:textId="37D4305F" w:rsidR="00D43F58" w:rsidRDefault="00D43F58" w:rsidP="00426506">
      <w:pPr>
        <w:rPr>
          <w:rtl/>
          <w:lang w:val="en-US" w:bidi="fa-IR"/>
        </w:rPr>
      </w:pPr>
      <w:r>
        <w:rPr>
          <w:rFonts w:hint="cs"/>
          <w:rtl/>
          <w:lang w:val="en-US" w:bidi="fa-IR"/>
        </w:rPr>
        <w:t>جریان مدار:</w:t>
      </w:r>
    </w:p>
    <w:p w14:paraId="47CBAA85" w14:textId="44F19894" w:rsidR="00D43F58" w:rsidRDefault="0015631C" w:rsidP="00D43F58">
      <w:pPr>
        <w:bidi w:val="0"/>
        <w:rPr>
          <w:rtl/>
          <w:lang w:val="en-US" w:bidi="fa-IR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I=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>=2</m:t>
          </m:r>
          <m:r>
            <m:rPr>
              <m:sty m:val="bi"/>
            </m:rPr>
            <w:rPr>
              <w:rFonts w:ascii="Cambria Math" w:hAnsi="Cambria Math"/>
              <w:lang w:val="en-US" w:bidi="fa-IR"/>
            </w:rPr>
            <m:t>A</m:t>
          </m:r>
        </m:oMath>
      </m:oMathPara>
    </w:p>
    <w:p w14:paraId="284EBD57" w14:textId="44868BE3" w:rsidR="00426506" w:rsidRDefault="0015631C" w:rsidP="0015631C">
      <w:r w:rsidRPr="0015631C">
        <w:rPr>
          <w:rtl/>
          <w:lang w:val="en-US"/>
        </w:rPr>
        <w:t>حالا افت ولتاژ روی هر مقاومت</w:t>
      </w:r>
      <w:r w:rsidRPr="0015631C">
        <w:t>:</w:t>
      </w:r>
    </w:p>
    <w:p w14:paraId="33B4CD45" w14:textId="7C9C80A3" w:rsidR="0015631C" w:rsidRDefault="0015631C" w:rsidP="0015631C">
      <w:pPr>
        <w:bidi w:val="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Vr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1=I×R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1=2 ×2=4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V</m:t>
          </m:r>
        </m:oMath>
      </m:oMathPara>
    </w:p>
    <w:p w14:paraId="493AE5B4" w14:textId="437F4182" w:rsidR="00D43F58" w:rsidRPr="00426506" w:rsidRDefault="0015631C" w:rsidP="00D43F58">
      <w:pPr>
        <w:bidi w:val="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Vr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2=I×R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2=2×4=8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V</m:t>
          </m:r>
        </m:oMath>
      </m:oMathPara>
    </w:p>
    <w:p w14:paraId="12EC619C" w14:textId="77777777" w:rsidR="00426506" w:rsidRDefault="00426506" w:rsidP="00426506">
      <w:pPr>
        <w:rPr>
          <w:lang w:val="en-US"/>
        </w:rPr>
      </w:pPr>
      <w:r w:rsidRPr="00426506">
        <w:rPr>
          <w:rtl/>
          <w:lang w:val="en-US"/>
        </w:rPr>
        <w:t>بنابراین</w:t>
      </w:r>
      <w:r w:rsidRPr="00426506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631C" w14:paraId="0688B885" w14:textId="77777777" w:rsidTr="0015631C">
        <w:tc>
          <w:tcPr>
            <w:tcW w:w="9350" w:type="dxa"/>
          </w:tcPr>
          <w:p w14:paraId="05641617" w14:textId="77777777" w:rsidR="0015631C" w:rsidRDefault="0015631C" w:rsidP="004A6289">
            <w:pPr>
              <w:pStyle w:val="code"/>
            </w:pPr>
            <w:r w:rsidRPr="0015631C">
              <w:t>Vsource</w:t>
            </w:r>
            <w:r w:rsidRPr="0015631C">
              <w:rPr>
                <w:rFonts w:ascii="Cambria Math" w:hAnsi="Cambria Math" w:cs="Cambria Math"/>
              </w:rPr>
              <w:t>​</w:t>
            </w:r>
            <w:r w:rsidRPr="0015631C">
              <w:t>=VR1</w:t>
            </w:r>
            <w:r w:rsidRPr="0015631C">
              <w:rPr>
                <w:rFonts w:ascii="Cambria Math" w:hAnsi="Cambria Math" w:cs="Cambria Math"/>
              </w:rPr>
              <w:t>​</w:t>
            </w:r>
            <w:r w:rsidRPr="0015631C">
              <w:t>+VR2</w:t>
            </w:r>
            <w:r w:rsidRPr="0015631C">
              <w:rPr>
                <w:rFonts w:ascii="Cambria Math" w:hAnsi="Cambria Math" w:cs="Cambria Math"/>
              </w:rPr>
              <w:t>​</w:t>
            </w:r>
          </w:p>
          <w:p w14:paraId="498ECE2F" w14:textId="341A19F0" w:rsidR="0015631C" w:rsidRDefault="0015631C" w:rsidP="004A6289">
            <w:pPr>
              <w:pStyle w:val="code"/>
            </w:pPr>
            <w:r w:rsidRPr="0015631C">
              <w:t xml:space="preserve">12V=4V+8V </w:t>
            </w:r>
          </w:p>
        </w:tc>
      </w:tr>
    </w:tbl>
    <w:p w14:paraId="24C21538" w14:textId="77777777" w:rsidR="0015631C" w:rsidRPr="00426506" w:rsidRDefault="0015631C" w:rsidP="0015631C">
      <w:pPr>
        <w:bidi w:val="0"/>
        <w:rPr>
          <w:lang w:val="en-US"/>
        </w:rPr>
      </w:pPr>
    </w:p>
    <w:p w14:paraId="1254D9B8" w14:textId="77777777" w:rsidR="00426506" w:rsidRPr="00426506" w:rsidRDefault="00426506" w:rsidP="00426506">
      <w:pPr>
        <w:rPr>
          <w:bCs/>
          <w:lang w:val="en-US"/>
        </w:rPr>
      </w:pPr>
      <w:r w:rsidRPr="00426506">
        <w:rPr>
          <w:bCs/>
          <w:rtl/>
          <w:lang w:val="en-US"/>
        </w:rPr>
        <w:t>یک نکته بسیار مهم</w:t>
      </w:r>
    </w:p>
    <w:p w14:paraId="3C5865D4" w14:textId="2A09B6DD" w:rsidR="00426506" w:rsidRPr="00426506" w:rsidRDefault="004A6289" w:rsidP="004A6289">
      <w:pPr>
        <w:rPr>
          <w:lang w:val="en-US"/>
        </w:rPr>
      </w:pPr>
      <w:r w:rsidRPr="004A6289">
        <w:rPr>
          <w:bCs/>
          <w:rtl/>
          <w:lang w:val="en-US"/>
        </w:rPr>
        <w:t>نکته مهم</w:t>
      </w:r>
      <w:r w:rsidRPr="004A6289">
        <w:rPr>
          <w:bCs/>
        </w:rPr>
        <w:t>:</w:t>
      </w:r>
      <w:r w:rsidRPr="004A6289">
        <w:t xml:space="preserve"> </w:t>
      </w:r>
      <w:r w:rsidRPr="004A6289">
        <w:rPr>
          <w:rtl/>
          <w:lang w:val="en-US"/>
        </w:rPr>
        <w:t xml:space="preserve">در مدار سری، </w:t>
      </w:r>
      <w:r w:rsidRPr="004A6289">
        <w:rPr>
          <w:bCs/>
          <w:rtl/>
          <w:lang w:val="en-US"/>
        </w:rPr>
        <w:t>جریان در همه مقاومت‌ها یکسان است، اما ولتاژ روی مقاومت‌ها لزوماً یکسان نیست</w:t>
      </w:r>
      <w:r w:rsidRPr="004A6289">
        <w:rPr>
          <w:bCs/>
        </w:rPr>
        <w:t>.</w:t>
      </w:r>
      <w:r w:rsidRPr="004A6289">
        <w:t xml:space="preserve"> </w:t>
      </w:r>
      <w:r w:rsidRPr="004A6289">
        <w:rPr>
          <w:rtl/>
          <w:lang w:val="en-US"/>
        </w:rPr>
        <w:t>مقاومت بزرگ‌تر، افت ولتاژ بیشتری دارد</w:t>
      </w:r>
      <w:r w:rsidRPr="004A6289">
        <w:t>.</w:t>
      </w:r>
    </w:p>
    <w:p w14:paraId="38E776F4" w14:textId="77777777" w:rsidR="009E3921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جریان در مدار موازی</w:t>
      </w:r>
      <w:r w:rsidRPr="00575674">
        <w:rPr>
          <w:lang w:val="en-US"/>
        </w:rPr>
        <w:t xml:space="preserve"> - Current in Parallel Circuits:</w:t>
      </w:r>
    </w:p>
    <w:p w14:paraId="11EEE205" w14:textId="77777777" w:rsidR="00514A6C" w:rsidRP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 xml:space="preserve">در یک </w:t>
      </w:r>
      <w:r w:rsidRPr="00514A6C">
        <w:rPr>
          <w:bCs/>
          <w:rtl/>
          <w:lang w:val="en-US"/>
        </w:rPr>
        <w:t>مدار موازی</w:t>
      </w:r>
      <w:r w:rsidRPr="00514A6C">
        <w:rPr>
          <w:rtl/>
          <w:lang w:val="en-US"/>
        </w:rPr>
        <w:t>، جریان بین شاخه‌های مختلف مدار تقسیم می‌شود</w:t>
      </w:r>
      <w:r w:rsidRPr="00514A6C">
        <w:rPr>
          <w:lang w:val="en-US"/>
        </w:rPr>
        <w:t>.</w:t>
      </w:r>
    </w:p>
    <w:p w14:paraId="1461A546" w14:textId="77777777" w:rsid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>قانون اصلی جریان در مدار موازی</w:t>
      </w:r>
      <w:r w:rsidRPr="00514A6C">
        <w:rPr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902E15" w:rsidRPr="00902E15" w14:paraId="7E5EADEF" w14:textId="77777777" w:rsidTr="00902E15">
        <w:trPr>
          <w:jc w:val="center"/>
        </w:trPr>
        <w:tc>
          <w:tcPr>
            <w:tcW w:w="9350" w:type="dxa"/>
          </w:tcPr>
          <w:p w14:paraId="1B71F8B3" w14:textId="5C2AF65E" w:rsidR="00902E15" w:rsidRPr="00902E15" w:rsidRDefault="00902E15" w:rsidP="00902E15">
            <w:pPr>
              <w:pStyle w:val="code"/>
            </w:pPr>
            <w:r w:rsidRPr="00902E15">
              <w:lastRenderedPageBreak/>
              <w:t>ITotal</w:t>
            </w:r>
            <w:r w:rsidRPr="00902E15">
              <w:rPr>
                <w:rFonts w:ascii="Cambria Math" w:hAnsi="Cambria Math" w:cs="Cambria Math"/>
              </w:rPr>
              <w:t>​</w:t>
            </w:r>
            <w:r w:rsidRPr="00902E15">
              <w:t>=I1</w:t>
            </w:r>
            <w:r w:rsidRPr="00902E15">
              <w:rPr>
                <w:rFonts w:ascii="Cambria Math" w:hAnsi="Cambria Math" w:cs="Cambria Math"/>
              </w:rPr>
              <w:t>​</w:t>
            </w:r>
            <w:r w:rsidRPr="00902E15">
              <w:t>+I2</w:t>
            </w:r>
            <w:r w:rsidRPr="00902E15">
              <w:rPr>
                <w:rFonts w:ascii="Cambria Math" w:hAnsi="Cambria Math" w:cs="Cambria Math"/>
              </w:rPr>
              <w:t>​</w:t>
            </w:r>
            <w:r w:rsidRPr="00902E15">
              <w:t>+I3</w:t>
            </w:r>
            <w:r w:rsidRPr="00902E15">
              <w:rPr>
                <w:rFonts w:ascii="Cambria Math" w:hAnsi="Cambria Math" w:cs="Cambria Math"/>
              </w:rPr>
              <w:t>​</w:t>
            </w:r>
            <w:r w:rsidRPr="00902E15">
              <w:t>+</w:t>
            </w:r>
            <w:r w:rsidRPr="00902E15">
              <w:rPr>
                <w:rFonts w:ascii="Cambria Math" w:hAnsi="Cambria Math" w:cs="Cambria Math"/>
              </w:rPr>
              <w:t>⋯</w:t>
            </w:r>
          </w:p>
        </w:tc>
      </w:tr>
    </w:tbl>
    <w:p w14:paraId="6D0290F5" w14:textId="77777777" w:rsidR="00902E15" w:rsidRPr="00514A6C" w:rsidRDefault="00902E15" w:rsidP="00902E15">
      <w:pPr>
        <w:bidi w:val="0"/>
        <w:rPr>
          <w:lang w:val="en-US"/>
        </w:rPr>
      </w:pPr>
    </w:p>
    <w:p w14:paraId="15B638C7" w14:textId="77777777" w:rsidR="00514A6C" w:rsidRP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 xml:space="preserve">یعنی </w:t>
      </w:r>
      <w:r w:rsidRPr="00514A6C">
        <w:rPr>
          <w:bCs/>
          <w:rtl/>
          <w:lang w:val="en-US"/>
        </w:rPr>
        <w:t>جریان کل مدار برابر مجموع جریان عبوری از تمام شاخه‌هاست</w:t>
      </w:r>
      <w:r w:rsidRPr="00514A6C">
        <w:rPr>
          <w:bCs/>
          <w:lang w:val="en-US"/>
        </w:rPr>
        <w:t>.</w:t>
      </w:r>
    </w:p>
    <w:p w14:paraId="0AACD6F4" w14:textId="77777777" w:rsidR="00514A6C" w:rsidRPr="00514A6C" w:rsidRDefault="00514A6C" w:rsidP="00514A6C">
      <w:pPr>
        <w:rPr>
          <w:bCs/>
          <w:lang w:val="en-US"/>
        </w:rPr>
      </w:pPr>
      <w:r w:rsidRPr="00514A6C">
        <w:rPr>
          <w:bCs/>
          <w:rtl/>
          <w:lang w:val="en-US"/>
        </w:rPr>
        <w:t>نکته مهم</w:t>
      </w:r>
    </w:p>
    <w:p w14:paraId="23BF1783" w14:textId="77777777" w:rsidR="00514A6C" w:rsidRP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>در مدار موازی</w:t>
      </w:r>
      <w:r w:rsidRPr="00514A6C">
        <w:rPr>
          <w:lang w:val="en-US"/>
        </w:rPr>
        <w:t>:</w:t>
      </w:r>
    </w:p>
    <w:p w14:paraId="74F5B5A5" w14:textId="77777777" w:rsidR="00514A6C" w:rsidRPr="00514A6C" w:rsidRDefault="00514A6C" w:rsidP="00514A6C">
      <w:pPr>
        <w:numPr>
          <w:ilvl w:val="0"/>
          <w:numId w:val="192"/>
        </w:numPr>
        <w:rPr>
          <w:lang w:val="en-US"/>
        </w:rPr>
      </w:pPr>
      <w:r w:rsidRPr="00514A6C">
        <w:rPr>
          <w:bCs/>
          <w:rtl/>
          <w:lang w:val="en-US"/>
        </w:rPr>
        <w:t>ولتاژ دو سر تمام شاخه‌ها برابر است</w:t>
      </w:r>
      <w:r w:rsidRPr="00514A6C">
        <w:rPr>
          <w:bCs/>
          <w:lang w:val="en-US"/>
        </w:rPr>
        <w:t>.</w:t>
      </w:r>
    </w:p>
    <w:p w14:paraId="11467437" w14:textId="77777777" w:rsidR="00514A6C" w:rsidRPr="00514A6C" w:rsidRDefault="00514A6C" w:rsidP="00514A6C">
      <w:pPr>
        <w:numPr>
          <w:ilvl w:val="0"/>
          <w:numId w:val="192"/>
        </w:numPr>
        <w:rPr>
          <w:lang w:val="en-US"/>
        </w:rPr>
      </w:pPr>
      <w:r w:rsidRPr="00514A6C">
        <w:rPr>
          <w:bCs/>
          <w:rtl/>
          <w:lang w:val="en-US"/>
        </w:rPr>
        <w:t>جریان بین شاخه‌ها تقسیم می‌شود</w:t>
      </w:r>
      <w:r w:rsidRPr="00514A6C">
        <w:rPr>
          <w:bCs/>
          <w:lang w:val="en-US"/>
        </w:rPr>
        <w:t>.</w:t>
      </w:r>
    </w:p>
    <w:p w14:paraId="56E52830" w14:textId="77777777" w:rsidR="00514A6C" w:rsidRPr="00514A6C" w:rsidRDefault="00514A6C" w:rsidP="00514A6C">
      <w:pPr>
        <w:numPr>
          <w:ilvl w:val="0"/>
          <w:numId w:val="192"/>
        </w:numPr>
        <w:rPr>
          <w:lang w:val="en-US"/>
        </w:rPr>
      </w:pPr>
      <w:r w:rsidRPr="00514A6C">
        <w:rPr>
          <w:rtl/>
          <w:lang w:val="en-US"/>
        </w:rPr>
        <w:t xml:space="preserve">شاخه‌ای که مقاومت کمتری دارد، </w:t>
      </w:r>
      <w:r w:rsidRPr="00514A6C">
        <w:rPr>
          <w:bCs/>
          <w:rtl/>
          <w:lang w:val="en-US"/>
        </w:rPr>
        <w:t>جریان بیشتری</w:t>
      </w:r>
      <w:r w:rsidRPr="00514A6C">
        <w:rPr>
          <w:rtl/>
          <w:lang w:val="en-US"/>
        </w:rPr>
        <w:t xml:space="preserve"> از آن عبور می‌کند</w:t>
      </w:r>
      <w:r w:rsidRPr="00514A6C">
        <w:rPr>
          <w:lang w:val="en-US"/>
        </w:rPr>
        <w:t>.</w:t>
      </w:r>
    </w:p>
    <w:p w14:paraId="30439AD8" w14:textId="77777777" w:rsid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>برای هر شاخه از قانون اهم استفاده می‌کنیم</w:t>
      </w:r>
      <w:r w:rsidRPr="00514A6C">
        <w:rPr>
          <w:lang w:val="en-US"/>
        </w:rPr>
        <w:t>:</w:t>
      </w:r>
    </w:p>
    <w:p w14:paraId="26505927" w14:textId="68AA0FB8" w:rsidR="00902E15" w:rsidRPr="00514A6C" w:rsidRDefault="00902E15" w:rsidP="00902E15">
      <w:pPr>
        <w:bidi w:val="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I=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</m:den>
          </m:f>
        </m:oMath>
      </m:oMathPara>
    </w:p>
    <w:p w14:paraId="01C3DF0F" w14:textId="77777777" w:rsidR="00902E15" w:rsidRDefault="00902E15" w:rsidP="00514A6C">
      <w:pPr>
        <w:rPr>
          <w:bCs/>
          <w:lang w:val="en-US"/>
        </w:rPr>
      </w:pPr>
    </w:p>
    <w:p w14:paraId="0450F54C" w14:textId="28EC0937" w:rsidR="00902E15" w:rsidRDefault="00000000" w:rsidP="00514A6C">
      <w:pPr>
        <w:rPr>
          <w:b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p w14:paraId="3DA25641" w14:textId="3E945901" w:rsidR="00902E15" w:rsidRPr="0096447A" w:rsidRDefault="00000000" w:rsidP="00514A6C">
      <w:pPr>
        <w:rPr>
          <w:rFonts w:eastAsiaTheme="minorEastAsia"/>
          <w:b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=&gt;Rt=1.14Ω</m:t>
          </m:r>
        </m:oMath>
      </m:oMathPara>
    </w:p>
    <w:p w14:paraId="69E2F5BF" w14:textId="5CA492CB" w:rsidR="0096447A" w:rsidRPr="0096447A" w:rsidRDefault="0096447A" w:rsidP="00514A6C">
      <w:pPr>
        <w:rPr>
          <w:rFonts w:eastAsiaTheme="minorEastAsia"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It= 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1.14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=10.5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</m:oMath>
      </m:oMathPara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447A" w14:paraId="6C7ED23B" w14:textId="77777777" w:rsidTr="0096447A">
        <w:tc>
          <w:tcPr>
            <w:tcW w:w="9350" w:type="dxa"/>
          </w:tcPr>
          <w:p w14:paraId="46D6B5E1" w14:textId="77777777" w:rsidR="0096447A" w:rsidRDefault="0096447A" w:rsidP="0096447A">
            <w:pPr>
              <w:pStyle w:val="code"/>
              <w:rPr>
                <w:bCs w:val="0"/>
              </w:rPr>
            </w:pPr>
            <w:r>
              <w:rPr>
                <w:bCs w:val="0"/>
              </w:rPr>
              <w:t>R</w:t>
            </w:r>
            <w:r w:rsidRPr="0096447A">
              <w:rPr>
                <w:bCs w:val="0"/>
                <w:vertAlign w:val="subscript"/>
              </w:rPr>
              <w:t>1</w:t>
            </w:r>
            <w:r>
              <w:rPr>
                <w:bCs w:val="0"/>
              </w:rPr>
              <w:t xml:space="preserve"> = 2.0</w:t>
            </w:r>
            <w:r>
              <w:rPr>
                <w:rFonts w:cs="Times New Roman"/>
                <w:bCs w:val="0"/>
              </w:rPr>
              <w:t>Ω</w:t>
            </w:r>
          </w:p>
          <w:p w14:paraId="7B18EF88" w14:textId="77777777" w:rsidR="0096447A" w:rsidRDefault="0096447A" w:rsidP="0096447A">
            <w:pPr>
              <w:pStyle w:val="code"/>
              <w:rPr>
                <w:bCs w:val="0"/>
              </w:rPr>
            </w:pPr>
            <w:r>
              <w:rPr>
                <w:bCs w:val="0"/>
              </w:rPr>
              <w:t>R</w:t>
            </w:r>
            <w:r w:rsidRPr="0096447A">
              <w:rPr>
                <w:bCs w:val="0"/>
                <w:vertAlign w:val="subscript"/>
              </w:rPr>
              <w:t>2</w:t>
            </w:r>
            <w:r>
              <w:rPr>
                <w:bCs w:val="0"/>
              </w:rPr>
              <w:t xml:space="preserve"> = 4.0</w:t>
            </w:r>
            <w:r>
              <w:rPr>
                <w:rFonts w:cs="Courier New"/>
                <w:bCs w:val="0"/>
              </w:rPr>
              <w:t>Ω</w:t>
            </w:r>
          </w:p>
          <w:p w14:paraId="6F02C7A0" w14:textId="77777777" w:rsidR="0096447A" w:rsidRDefault="0096447A" w:rsidP="0096447A">
            <w:pPr>
              <w:pStyle w:val="code"/>
              <w:rPr>
                <w:bCs w:val="0"/>
              </w:rPr>
            </w:pPr>
            <w:r>
              <w:rPr>
                <w:bCs w:val="0"/>
              </w:rPr>
              <w:t>R3 = 8.0</w:t>
            </w:r>
            <w:r>
              <w:rPr>
                <w:rFonts w:cs="Courier New"/>
                <w:bCs w:val="0"/>
              </w:rPr>
              <w:t>Ω</w:t>
            </w:r>
          </w:p>
          <w:p w14:paraId="155EAF7C" w14:textId="359E9272" w:rsidR="0096447A" w:rsidRPr="0096447A" w:rsidRDefault="0096447A" w:rsidP="0096447A">
            <w:pPr>
              <w:pStyle w:val="code"/>
              <w:rPr>
                <w:bCs w:val="0"/>
                <w:rtl/>
              </w:rPr>
            </w:pPr>
            <w:r>
              <w:rPr>
                <w:bCs w:val="0"/>
              </w:rPr>
              <w:t>V  = 12.0V</w:t>
            </w:r>
          </w:p>
        </w:tc>
      </w:tr>
    </w:tbl>
    <w:p w14:paraId="77B0048A" w14:textId="77777777" w:rsidR="0096447A" w:rsidRDefault="0096447A" w:rsidP="00514A6C">
      <w:pPr>
        <w:rPr>
          <w:bCs/>
          <w:lang w:val="en-US"/>
        </w:rPr>
      </w:pPr>
    </w:p>
    <w:p w14:paraId="172F3878" w14:textId="08339330" w:rsidR="00514A6C" w:rsidRPr="00514A6C" w:rsidRDefault="00514A6C" w:rsidP="00514A6C">
      <w:pPr>
        <w:rPr>
          <w:bCs/>
          <w:lang w:val="en-US"/>
        </w:rPr>
      </w:pPr>
      <w:r w:rsidRPr="00514A6C">
        <w:rPr>
          <w:bCs/>
          <w:rtl/>
          <w:lang w:val="en-US"/>
        </w:rPr>
        <w:t>مثال</w:t>
      </w:r>
    </w:p>
    <w:p w14:paraId="099614EF" w14:textId="77777777" w:rsidR="00514A6C" w:rsidRP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 xml:space="preserve">فرض کنیم یک منبع </w:t>
      </w:r>
      <w:r w:rsidRPr="00514A6C">
        <w:rPr>
          <w:bCs/>
          <w:lang w:val="en-US"/>
        </w:rPr>
        <w:t>12V</w:t>
      </w:r>
      <w:r w:rsidRPr="00514A6C">
        <w:rPr>
          <w:lang w:val="en-US"/>
        </w:rPr>
        <w:t xml:space="preserve"> </w:t>
      </w:r>
      <w:r w:rsidRPr="00514A6C">
        <w:rPr>
          <w:rtl/>
          <w:lang w:val="en-US"/>
        </w:rPr>
        <w:t xml:space="preserve">داریم و دو مقاومت </w:t>
      </w:r>
      <w:r w:rsidRPr="00514A6C">
        <w:rPr>
          <w:lang w:val="en-US"/>
        </w:rPr>
        <w:t xml:space="preserve">R1=2ΩR_1=2Ω </w:t>
      </w:r>
      <w:r w:rsidRPr="00514A6C">
        <w:rPr>
          <w:rtl/>
          <w:lang w:val="en-US"/>
        </w:rPr>
        <w:t xml:space="preserve">و </w:t>
      </w:r>
      <w:r w:rsidRPr="00514A6C">
        <w:rPr>
          <w:lang w:val="en-US"/>
        </w:rPr>
        <w:t xml:space="preserve">R2=4ΩR_2=4Ω </w:t>
      </w:r>
      <w:r w:rsidRPr="00514A6C">
        <w:rPr>
          <w:rtl/>
          <w:lang w:val="en-US"/>
        </w:rPr>
        <w:t>به صورت موازی متصل شده‌اند</w:t>
      </w:r>
      <w:r w:rsidRPr="00514A6C">
        <w:rPr>
          <w:lang w:val="en-US"/>
        </w:rPr>
        <w:t>.</w:t>
      </w:r>
    </w:p>
    <w:p w14:paraId="5DADD749" w14:textId="77777777" w:rsidR="00514A6C" w:rsidRP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 xml:space="preserve">چون مدار موازی است، ولتاژ دو سر هر مقاومت </w:t>
      </w:r>
      <w:r w:rsidRPr="00514A6C">
        <w:rPr>
          <w:bCs/>
          <w:lang w:val="en-US"/>
        </w:rPr>
        <w:t>12V</w:t>
      </w:r>
      <w:r w:rsidRPr="00514A6C">
        <w:rPr>
          <w:lang w:val="en-US"/>
        </w:rPr>
        <w:t xml:space="preserve"> </w:t>
      </w:r>
      <w:r w:rsidRPr="00514A6C">
        <w:rPr>
          <w:rtl/>
          <w:lang w:val="en-US"/>
        </w:rPr>
        <w:t>است</w:t>
      </w:r>
      <w:r w:rsidRPr="00514A6C">
        <w:rPr>
          <w:lang w:val="en-US"/>
        </w:rPr>
        <w:t>.</w:t>
      </w:r>
    </w:p>
    <w:p w14:paraId="7128E9C7" w14:textId="77777777" w:rsid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>جریان شاخه اول</w:t>
      </w:r>
      <w:r w:rsidRPr="00514A6C">
        <w:rPr>
          <w:lang w:val="en-US"/>
        </w:rPr>
        <w:t>:</w:t>
      </w:r>
    </w:p>
    <w:p w14:paraId="0BC325A6" w14:textId="6505E557" w:rsidR="008D0947" w:rsidRPr="00514A6C" w:rsidRDefault="008D0947" w:rsidP="00514A6C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w:lastRenderedPageBreak/>
            <m:t>I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1=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=6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52A9C26C" w14:textId="77777777" w:rsidR="008D0947" w:rsidRDefault="008D0947" w:rsidP="00514A6C">
      <w:pPr>
        <w:rPr>
          <w:lang w:val="en-US"/>
        </w:rPr>
      </w:pPr>
    </w:p>
    <w:p w14:paraId="3623F5BC" w14:textId="2E3C1977" w:rsid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>جریان شاخه دوم</w:t>
      </w:r>
      <w:r w:rsidRPr="00514A6C">
        <w:rPr>
          <w:lang w:val="en-US"/>
        </w:rPr>
        <w:t>:</w:t>
      </w:r>
    </w:p>
    <w:p w14:paraId="3C41AF6A" w14:textId="47D3BFC5" w:rsidR="008D0947" w:rsidRPr="00514A6C" w:rsidRDefault="008D0947" w:rsidP="00514A6C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I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2=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=3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65D79F77" w14:textId="77777777" w:rsidR="00514A6C" w:rsidRDefault="00514A6C" w:rsidP="00514A6C">
      <w:pPr>
        <w:rPr>
          <w:lang w:val="en-US"/>
        </w:rPr>
      </w:pPr>
      <w:r w:rsidRPr="00514A6C">
        <w:rPr>
          <w:rtl/>
          <w:lang w:val="en-US"/>
        </w:rPr>
        <w:t>پس جریان کل</w:t>
      </w:r>
      <w:r w:rsidRPr="00514A6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0947" w14:paraId="5F88DB1B" w14:textId="77777777" w:rsidTr="008D0947">
        <w:tc>
          <w:tcPr>
            <w:tcW w:w="9350" w:type="dxa"/>
          </w:tcPr>
          <w:p w14:paraId="116EE305" w14:textId="77777777" w:rsidR="008D0947" w:rsidRDefault="008D0947" w:rsidP="008D0947">
            <w:pPr>
              <w:pStyle w:val="code"/>
              <w:rPr>
                <w:rFonts w:ascii="Cambria Math" w:hAnsi="Cambria Math" w:cs="Cambria Math"/>
              </w:rPr>
            </w:pPr>
            <w:r w:rsidRPr="008D0947">
              <w:t>I</w:t>
            </w:r>
            <w:r w:rsidRPr="008D0947">
              <w:rPr>
                <w:vertAlign w:val="subscript"/>
              </w:rPr>
              <w:t>Total</w:t>
            </w:r>
            <w:r w:rsidRPr="008D0947">
              <w:rPr>
                <w:rFonts w:ascii="Cambria Math" w:hAnsi="Cambria Math" w:cs="Cambria Math"/>
              </w:rPr>
              <w:t>​</w:t>
            </w:r>
            <w:r w:rsidRPr="008D0947">
              <w:t>=I</w:t>
            </w:r>
            <w:r w:rsidRPr="008D0947">
              <w:rPr>
                <w:vertAlign w:val="subscript"/>
              </w:rPr>
              <w:t>1</w:t>
            </w:r>
            <w:r w:rsidRPr="008D0947">
              <w:rPr>
                <w:rFonts w:ascii="Cambria Math" w:hAnsi="Cambria Math" w:cs="Cambria Math"/>
              </w:rPr>
              <w:t>​</w:t>
            </w:r>
            <w:r w:rsidRPr="008D0947">
              <w:t>+I</w:t>
            </w:r>
            <w:r w:rsidRPr="008D0947">
              <w:rPr>
                <w:vertAlign w:val="subscript"/>
              </w:rPr>
              <w:t>2</w:t>
            </w:r>
            <w:r w:rsidRPr="008D0947">
              <w:rPr>
                <w:rFonts w:ascii="Cambria Math" w:hAnsi="Cambria Math" w:cs="Cambria Math"/>
              </w:rPr>
              <w:t>​</w:t>
            </w:r>
          </w:p>
          <w:p w14:paraId="5963AA4B" w14:textId="15B64BAA" w:rsidR="008D0947" w:rsidRPr="008D0947" w:rsidRDefault="008D0947" w:rsidP="008D0947">
            <w:pPr>
              <w:pStyle w:val="code"/>
              <w:rPr>
                <w:bCs w:val="0"/>
              </w:rPr>
            </w:pPr>
            <w:r w:rsidRPr="008D0947">
              <w:rPr>
                <w:bCs w:val="0"/>
                <w:lang w:val="fr-FR"/>
              </w:rPr>
              <w:t>I</w:t>
            </w:r>
            <w:r w:rsidRPr="008D0947">
              <w:rPr>
                <w:bCs w:val="0"/>
                <w:vertAlign w:val="subscript"/>
                <w:lang w:val="fr-FR"/>
              </w:rPr>
              <w:t>Total</w:t>
            </w:r>
            <w:r w:rsidRPr="008D0947">
              <w:rPr>
                <w:rFonts w:ascii="Cambria Math" w:hAnsi="Cambria Math" w:cs="Cambria Math"/>
                <w:bCs w:val="0"/>
                <w:lang w:val="fr-FR"/>
              </w:rPr>
              <w:t>​</w:t>
            </w:r>
            <w:r w:rsidRPr="008D0947">
              <w:rPr>
                <w:bCs w:val="0"/>
                <w:lang w:val="fr-FR"/>
              </w:rPr>
              <w:t>=6+3=9A</w:t>
            </w:r>
          </w:p>
        </w:tc>
      </w:tr>
    </w:tbl>
    <w:p w14:paraId="68677BA2" w14:textId="77777777" w:rsidR="008D0947" w:rsidRPr="00514A6C" w:rsidRDefault="008D0947" w:rsidP="008D0947">
      <w:pPr>
        <w:bidi w:val="0"/>
        <w:rPr>
          <w:lang w:val="en-US"/>
        </w:rPr>
      </w:pPr>
    </w:p>
    <w:p w14:paraId="50614EB6" w14:textId="77777777" w:rsidR="00514A6C" w:rsidRPr="00514A6C" w:rsidRDefault="00514A6C" w:rsidP="00514A6C">
      <w:pPr>
        <w:rPr>
          <w:lang w:val="en-US"/>
        </w:rPr>
      </w:pPr>
      <w:r w:rsidRPr="00514A6C">
        <w:rPr>
          <w:bCs/>
          <w:rtl/>
          <w:lang w:val="en-US"/>
        </w:rPr>
        <w:t>پس در مدار موازی، جریان تقسیم می‌شود ولی مجموع جریان‌های شاخه‌ها برابر جریان کل است</w:t>
      </w:r>
      <w:r w:rsidRPr="00514A6C">
        <w:rPr>
          <w:bCs/>
          <w:lang w:val="en-US"/>
        </w:rPr>
        <w:t>.</w:t>
      </w:r>
    </w:p>
    <w:p w14:paraId="01A3550A" w14:textId="77777777" w:rsidR="004A6289" w:rsidRPr="004A6289" w:rsidRDefault="004A6289" w:rsidP="004A6289">
      <w:pPr>
        <w:rPr>
          <w:lang w:val="en-US"/>
        </w:rPr>
      </w:pPr>
    </w:p>
    <w:p w14:paraId="22CB5286" w14:textId="77777777" w:rsidR="009E3921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ولتاژ در مدار موازی</w:t>
      </w:r>
      <w:r w:rsidRPr="00575674">
        <w:rPr>
          <w:lang w:val="en-US"/>
        </w:rPr>
        <w:t xml:space="preserve"> - Voltage in Parallel Circuits:</w:t>
      </w:r>
    </w:p>
    <w:p w14:paraId="4B7EFC29" w14:textId="77777777" w:rsidR="00167446" w:rsidRPr="00167446" w:rsidRDefault="00167446" w:rsidP="00167446">
      <w:pPr>
        <w:rPr>
          <w:lang w:val="en-US" w:bidi="fa-IR"/>
        </w:rPr>
      </w:pPr>
      <w:r w:rsidRPr="00167446">
        <w:rPr>
          <w:rtl/>
          <w:lang w:val="en-US"/>
        </w:rPr>
        <w:t xml:space="preserve">در </w:t>
      </w:r>
      <w:r w:rsidRPr="00167446">
        <w:rPr>
          <w:bCs/>
          <w:rtl/>
          <w:lang w:val="en-US"/>
        </w:rPr>
        <w:t>مدار موازی</w:t>
      </w:r>
      <w:r w:rsidRPr="00167446">
        <w:rPr>
          <w:rtl/>
          <w:lang w:val="en-US"/>
        </w:rPr>
        <w:t>، همه شاخه‌ها مستقیماً به دو سر منبع ولتاژ متصل هستند. بنابراین</w:t>
      </w:r>
      <w:r w:rsidRPr="00167446">
        <w:rPr>
          <w:lang w:val="en-US" w:bidi="fa-IR"/>
        </w:rPr>
        <w:t>:</w:t>
      </w:r>
    </w:p>
    <w:p w14:paraId="619C8856" w14:textId="77777777" w:rsidR="00167446" w:rsidRPr="00167446" w:rsidRDefault="00167446" w:rsidP="00167446">
      <w:pPr>
        <w:rPr>
          <w:lang w:val="en-US" w:bidi="fa-IR"/>
        </w:rPr>
      </w:pPr>
      <w:r w:rsidRPr="00167446">
        <w:rPr>
          <w:bCs/>
          <w:rtl/>
          <w:lang w:val="en-US"/>
        </w:rPr>
        <w:t>ولتاژ دو سر تمام شاخه‌های موازی با یکدیگر برابر است</w:t>
      </w:r>
      <w:r w:rsidRPr="00167446">
        <w:rPr>
          <w:bCs/>
          <w:lang w:val="en-US" w:bidi="fa-IR"/>
        </w:rPr>
        <w:t>.</w:t>
      </w:r>
    </w:p>
    <w:p w14:paraId="4D27241B" w14:textId="77777777" w:rsidR="00167446" w:rsidRDefault="00167446" w:rsidP="00167446">
      <w:pPr>
        <w:rPr>
          <w:rtl/>
          <w:lang w:val="en-US" w:bidi="fa-IR"/>
        </w:rPr>
      </w:pPr>
      <w:r w:rsidRPr="00167446">
        <w:rPr>
          <w:rtl/>
          <w:lang w:val="en-US"/>
        </w:rPr>
        <w:t xml:space="preserve">اگر یک منبع </w:t>
      </w:r>
      <w:r w:rsidRPr="00167446">
        <w:rPr>
          <w:bCs/>
          <w:lang w:val="en-US" w:bidi="fa-IR"/>
        </w:rPr>
        <w:t>12V</w:t>
      </w:r>
      <w:r w:rsidRPr="00167446">
        <w:rPr>
          <w:lang w:val="en-US" w:bidi="fa-IR"/>
        </w:rPr>
        <w:t xml:space="preserve"> </w:t>
      </w:r>
      <w:r w:rsidRPr="00167446">
        <w:rPr>
          <w:rtl/>
          <w:lang w:val="en-US"/>
        </w:rPr>
        <w:t>داشته باشیم و دو مقاومت به‌صورت موازی متصل باشند</w:t>
      </w:r>
      <w:r w:rsidRPr="00167446">
        <w:rPr>
          <w:lang w:val="en-US" w:bidi="fa-I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7446" w14:paraId="37724E79" w14:textId="77777777" w:rsidTr="00167446">
        <w:tc>
          <w:tcPr>
            <w:tcW w:w="9350" w:type="dxa"/>
          </w:tcPr>
          <w:p w14:paraId="2A8F92CA" w14:textId="77777777" w:rsidR="00167446" w:rsidRPr="00167446" w:rsidRDefault="00167446" w:rsidP="00167446">
            <w:pPr>
              <w:pStyle w:val="code"/>
              <w:rPr>
                <w:lang w:bidi="fa-IR"/>
              </w:rPr>
            </w:pPr>
            <w:r w:rsidRPr="00167446">
              <w:rPr>
                <w:lang w:bidi="fa-IR"/>
              </w:rPr>
              <w:t xml:space="preserve">          ┌─── R1 ───┐</w:t>
            </w:r>
          </w:p>
          <w:p w14:paraId="60FF1A89" w14:textId="06CBBC49" w:rsidR="00167446" w:rsidRPr="00167446" w:rsidRDefault="00167446" w:rsidP="00167446">
            <w:pPr>
              <w:pStyle w:val="code"/>
              <w:rPr>
                <w:rtl/>
                <w:lang w:bidi="fa-IR"/>
              </w:rPr>
            </w:pPr>
            <w:r w:rsidRPr="00167446">
              <w:rPr>
                <w:lang w:bidi="fa-IR"/>
              </w:rPr>
              <w:t xml:space="preserve">      ┌───┤          ├────┐</w:t>
            </w:r>
          </w:p>
          <w:p w14:paraId="35A9DABA" w14:textId="5102E907" w:rsidR="00167446" w:rsidRPr="00167446" w:rsidRDefault="00167446" w:rsidP="00167446">
            <w:pPr>
              <w:pStyle w:val="code"/>
              <w:rPr>
                <w:lang w:bidi="fa-IR"/>
              </w:rPr>
            </w:pPr>
            <w:r w:rsidRPr="00167446">
              <w:rPr>
                <w:lang w:bidi="fa-IR"/>
              </w:rPr>
              <w:t xml:space="preserve">  +   │   └─── R2 ───┘  </w:t>
            </w:r>
            <w:r w:rsidRPr="00167446">
              <w:rPr>
                <w:rFonts w:hint="cs"/>
                <w:sz w:val="36"/>
                <w:szCs w:val="48"/>
                <w:rtl/>
                <w:lang w:bidi="fa-IR"/>
              </w:rPr>
              <w:t xml:space="preserve"> </w:t>
            </w:r>
            <w:r w:rsidRPr="00167446">
              <w:rPr>
                <w:lang w:bidi="fa-IR"/>
              </w:rPr>
              <w:t xml:space="preserve"> │</w:t>
            </w:r>
          </w:p>
          <w:p w14:paraId="5038ED0F" w14:textId="77777777" w:rsidR="00167446" w:rsidRPr="00167446" w:rsidRDefault="00167446" w:rsidP="00167446">
            <w:pPr>
              <w:pStyle w:val="code"/>
              <w:rPr>
                <w:lang w:bidi="fa-IR"/>
              </w:rPr>
            </w:pPr>
            <w:r w:rsidRPr="00167446">
              <w:rPr>
                <w:lang w:bidi="fa-IR"/>
              </w:rPr>
              <w:t xml:space="preserve">  12V │                   │</w:t>
            </w:r>
          </w:p>
          <w:p w14:paraId="30AEA811" w14:textId="32EB29F9" w:rsidR="00167446" w:rsidRDefault="00167446" w:rsidP="00167446">
            <w:pPr>
              <w:pStyle w:val="code"/>
              <w:rPr>
                <w:lang w:bidi="fa-IR"/>
              </w:rPr>
            </w:pPr>
            <w:r w:rsidRPr="00167446">
              <w:rPr>
                <w:lang w:bidi="fa-IR"/>
              </w:rPr>
              <w:t xml:space="preserve">  -   └───────────────────┘</w:t>
            </w:r>
          </w:p>
        </w:tc>
      </w:tr>
    </w:tbl>
    <w:p w14:paraId="42A1F54A" w14:textId="77777777" w:rsidR="00167446" w:rsidRDefault="00167446" w:rsidP="00167446">
      <w:pPr>
        <w:rPr>
          <w:rtl/>
          <w:lang w:val="en-US" w:bidi="fa-IR"/>
        </w:rPr>
      </w:pPr>
      <w:r w:rsidRPr="00167446">
        <w:rPr>
          <w:rtl/>
          <w:lang w:val="en-US"/>
        </w:rPr>
        <w:t>ولتاژ دو سر هر مقاومت</w:t>
      </w:r>
      <w:r w:rsidRPr="00167446">
        <w:rPr>
          <w:lang w:val="en-US" w:bidi="fa-I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5DF8" w:rsidRPr="00985DF8" w14:paraId="1B113133" w14:textId="77777777" w:rsidTr="00985DF8">
        <w:tc>
          <w:tcPr>
            <w:tcW w:w="9350" w:type="dxa"/>
          </w:tcPr>
          <w:p w14:paraId="503EFA32" w14:textId="0C661C55" w:rsidR="00985DF8" w:rsidRPr="00985DF8" w:rsidRDefault="00985DF8" w:rsidP="00985DF8">
            <w:pPr>
              <w:pStyle w:val="code"/>
              <w:rPr>
                <w:b/>
                <w:bCs w:val="0"/>
                <w:lang w:bidi="fa-IR"/>
              </w:rPr>
            </w:pPr>
            <w:r w:rsidRPr="00985DF8">
              <w:rPr>
                <w:b/>
                <w:bCs w:val="0"/>
                <w:lang w:bidi="fa-IR"/>
              </w:rPr>
              <w:t>V</w:t>
            </w:r>
            <w:r w:rsidRPr="00985DF8">
              <w:rPr>
                <w:rFonts w:ascii="Cambria Math" w:hAnsi="Cambria Math" w:cs="Cambria Math"/>
                <w:b/>
                <w:bCs w:val="0"/>
                <w:lang w:bidi="fa-IR"/>
              </w:rPr>
              <w:t>₁</w:t>
            </w:r>
            <w:r w:rsidRPr="00985DF8">
              <w:rPr>
                <w:b/>
                <w:bCs w:val="0"/>
                <w:lang w:bidi="fa-IR"/>
              </w:rPr>
              <w:t xml:space="preserve"> = V</w:t>
            </w:r>
            <w:r w:rsidRPr="00985DF8">
              <w:rPr>
                <w:rFonts w:ascii="Cambria Math" w:hAnsi="Cambria Math" w:cs="Cambria Math"/>
                <w:b/>
                <w:bCs w:val="0"/>
                <w:lang w:bidi="fa-IR"/>
              </w:rPr>
              <w:t>₂</w:t>
            </w:r>
            <w:r w:rsidRPr="00985DF8">
              <w:rPr>
                <w:b/>
                <w:bCs w:val="0"/>
                <w:lang w:bidi="fa-IR"/>
              </w:rPr>
              <w:t xml:space="preserve"> = Vsource = 12V</w:t>
            </w:r>
          </w:p>
        </w:tc>
      </w:tr>
    </w:tbl>
    <w:p w14:paraId="2D882343" w14:textId="77777777" w:rsidR="00167446" w:rsidRPr="00167446" w:rsidRDefault="00167446" w:rsidP="00167446">
      <w:pPr>
        <w:rPr>
          <w:lang w:val="en-US" w:bidi="fa-IR"/>
        </w:rPr>
      </w:pPr>
      <w:r w:rsidRPr="00167446">
        <w:rPr>
          <w:rtl/>
          <w:lang w:val="en-US"/>
        </w:rPr>
        <w:t>یعنی اگر منبع 12 ولت باشد</w:t>
      </w:r>
      <w:r w:rsidRPr="00167446">
        <w:rPr>
          <w:lang w:val="en-US" w:bidi="fa-IR"/>
        </w:rPr>
        <w:t>:</w:t>
      </w:r>
    </w:p>
    <w:p w14:paraId="5ABD85C0" w14:textId="77777777" w:rsidR="00167446" w:rsidRPr="00167446" w:rsidRDefault="00167446" w:rsidP="00167446">
      <w:pPr>
        <w:numPr>
          <w:ilvl w:val="0"/>
          <w:numId w:val="193"/>
        </w:numPr>
        <w:rPr>
          <w:lang w:val="en-US" w:bidi="fa-IR"/>
        </w:rPr>
      </w:pPr>
      <w:r w:rsidRPr="00167446">
        <w:rPr>
          <w:rtl/>
          <w:lang w:val="en-US"/>
        </w:rPr>
        <w:t xml:space="preserve">ولتاژ روی </w:t>
      </w:r>
      <w:r w:rsidRPr="00167446">
        <w:rPr>
          <w:bCs/>
          <w:lang w:val="en-US" w:bidi="fa-IR"/>
        </w:rPr>
        <w:t>R1 = 12V</w:t>
      </w:r>
    </w:p>
    <w:p w14:paraId="33C0EA5F" w14:textId="77777777" w:rsidR="00167446" w:rsidRPr="00167446" w:rsidRDefault="00167446" w:rsidP="00167446">
      <w:pPr>
        <w:numPr>
          <w:ilvl w:val="0"/>
          <w:numId w:val="193"/>
        </w:numPr>
        <w:rPr>
          <w:lang w:val="en-US" w:bidi="fa-IR"/>
        </w:rPr>
      </w:pPr>
      <w:r w:rsidRPr="00167446">
        <w:rPr>
          <w:rtl/>
          <w:lang w:val="en-US"/>
        </w:rPr>
        <w:t xml:space="preserve">ولتاژ روی </w:t>
      </w:r>
      <w:r w:rsidRPr="00167446">
        <w:rPr>
          <w:bCs/>
          <w:lang w:val="en-US" w:bidi="fa-IR"/>
        </w:rPr>
        <w:t>R2 = 12V</w:t>
      </w:r>
    </w:p>
    <w:p w14:paraId="0AEC0D44" w14:textId="0C347F52" w:rsidR="00167446" w:rsidRPr="00167446" w:rsidRDefault="00167446" w:rsidP="00167446">
      <w:pPr>
        <w:numPr>
          <w:ilvl w:val="0"/>
          <w:numId w:val="193"/>
        </w:numPr>
        <w:rPr>
          <w:lang w:val="en-US" w:bidi="fa-IR"/>
        </w:rPr>
      </w:pPr>
      <w:r w:rsidRPr="00167446">
        <w:rPr>
          <w:rtl/>
          <w:lang w:val="en-US"/>
        </w:rPr>
        <w:t>ولتاژ روی هر شاخه‌ی موازی</w:t>
      </w:r>
      <w:r w:rsidR="00985DF8">
        <w:rPr>
          <w:rFonts w:hint="cs"/>
          <w:rtl/>
          <w:lang w:val="en-US"/>
        </w:rPr>
        <w:t xml:space="preserve">= </w:t>
      </w:r>
      <w:r w:rsidRPr="00167446">
        <w:rPr>
          <w:lang w:val="en-US" w:bidi="fa-IR"/>
        </w:rPr>
        <w:t xml:space="preserve">  </w:t>
      </w:r>
      <w:r w:rsidRPr="00167446">
        <w:rPr>
          <w:bCs/>
          <w:lang w:val="en-US" w:bidi="fa-IR"/>
        </w:rPr>
        <w:t>12V</w:t>
      </w:r>
    </w:p>
    <w:p w14:paraId="1CC59983" w14:textId="77777777" w:rsidR="00167446" w:rsidRPr="00167446" w:rsidRDefault="00167446" w:rsidP="00167446">
      <w:pPr>
        <w:rPr>
          <w:bCs/>
          <w:lang w:val="en-US" w:bidi="fa-IR"/>
        </w:rPr>
      </w:pPr>
      <w:r w:rsidRPr="00167446">
        <w:rPr>
          <w:bCs/>
          <w:rtl/>
          <w:lang w:val="en-US"/>
        </w:rPr>
        <w:lastRenderedPageBreak/>
        <w:t>نکته مهم</w:t>
      </w:r>
    </w:p>
    <w:p w14:paraId="639EE5B8" w14:textId="77777777" w:rsidR="00167446" w:rsidRPr="00167446" w:rsidRDefault="00167446" w:rsidP="00167446">
      <w:pPr>
        <w:rPr>
          <w:lang w:val="en-US" w:bidi="fa-IR"/>
        </w:rPr>
      </w:pPr>
      <w:r w:rsidRPr="00167446">
        <w:rPr>
          <w:rtl/>
          <w:lang w:val="en-US"/>
        </w:rPr>
        <w:t xml:space="preserve">در </w:t>
      </w:r>
      <w:r w:rsidRPr="00167446">
        <w:rPr>
          <w:bCs/>
          <w:rtl/>
          <w:lang w:val="en-US"/>
        </w:rPr>
        <w:t>مدار سری</w:t>
      </w:r>
      <w:r w:rsidRPr="00167446">
        <w:rPr>
          <w:rtl/>
          <w:lang w:val="en-US"/>
        </w:rPr>
        <w:t>، ولتاژ بین مقاومت‌ها تقسیم می‌شود</w:t>
      </w:r>
      <w:r w:rsidRPr="00167446">
        <w:rPr>
          <w:lang w:val="en-US" w:bidi="fa-IR"/>
        </w:rPr>
        <w:t>.</w:t>
      </w:r>
    </w:p>
    <w:p w14:paraId="61DFA759" w14:textId="77777777" w:rsidR="00167446" w:rsidRDefault="00167446" w:rsidP="00167446">
      <w:pPr>
        <w:rPr>
          <w:bCs/>
          <w:lang w:val="en-US" w:bidi="fa-IR"/>
        </w:rPr>
      </w:pPr>
      <w:r w:rsidRPr="00167446">
        <w:rPr>
          <w:rtl/>
          <w:lang w:val="en-US"/>
        </w:rPr>
        <w:t xml:space="preserve">اما در </w:t>
      </w:r>
      <w:r w:rsidRPr="00167446">
        <w:rPr>
          <w:bCs/>
          <w:rtl/>
          <w:lang w:val="en-US"/>
        </w:rPr>
        <w:t>مدار موازی</w:t>
      </w:r>
      <w:r w:rsidRPr="00167446">
        <w:rPr>
          <w:rtl/>
          <w:lang w:val="en-US"/>
        </w:rPr>
        <w:t xml:space="preserve">، </w:t>
      </w:r>
      <w:r w:rsidRPr="00167446">
        <w:rPr>
          <w:bCs/>
          <w:rtl/>
          <w:lang w:val="en-US"/>
        </w:rPr>
        <w:t>ولتاژ تقسیم نمی‌شود و روی تمام شاخه‌ها برابر با ولتاژ منبع است</w:t>
      </w:r>
      <w:r w:rsidRPr="00167446">
        <w:rPr>
          <w:bCs/>
          <w:lang w:val="en-US" w:bidi="fa-I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213E" w14:paraId="5C4878BC" w14:textId="77777777" w:rsidTr="00EF213E">
        <w:tc>
          <w:tcPr>
            <w:tcW w:w="9350" w:type="dxa"/>
          </w:tcPr>
          <w:p w14:paraId="73C8F7B6" w14:textId="77777777" w:rsidR="00EF213E" w:rsidRDefault="00EF213E" w:rsidP="005E2004">
            <w:pPr>
              <w:pStyle w:val="code"/>
              <w:rPr>
                <w:bCs w:val="0"/>
                <w:lang w:bidi="fa-IR"/>
              </w:rPr>
            </w:pPr>
            <w:r>
              <w:rPr>
                <w:bCs w:val="0"/>
                <w:lang w:bidi="fa-IR"/>
              </w:rPr>
              <w:t>R1 = 4.0</w:t>
            </w:r>
            <w:r>
              <w:rPr>
                <w:rFonts w:cs="Times New Roman"/>
                <w:bCs w:val="0"/>
                <w:lang w:bidi="fa-IR"/>
              </w:rPr>
              <w:t>Ω</w:t>
            </w:r>
          </w:p>
          <w:p w14:paraId="4147011B" w14:textId="77777777" w:rsidR="00EF213E" w:rsidRDefault="00EF213E" w:rsidP="005E2004">
            <w:pPr>
              <w:pStyle w:val="code"/>
              <w:rPr>
                <w:bCs w:val="0"/>
                <w:lang w:bidi="fa-IR"/>
              </w:rPr>
            </w:pPr>
            <w:r>
              <w:rPr>
                <w:bCs w:val="0"/>
                <w:lang w:bidi="fa-IR"/>
              </w:rPr>
              <w:t>R2 = 6.0</w:t>
            </w:r>
            <w:r>
              <w:rPr>
                <w:rFonts w:cs="Times New Roman"/>
                <w:bCs w:val="0"/>
                <w:lang w:bidi="fa-IR"/>
              </w:rPr>
              <w:t>Ω</w:t>
            </w:r>
          </w:p>
          <w:p w14:paraId="437BF302" w14:textId="77777777" w:rsidR="00EF213E" w:rsidRDefault="00EF213E" w:rsidP="005E2004">
            <w:pPr>
              <w:pStyle w:val="code"/>
              <w:rPr>
                <w:rFonts w:cs="Times New Roman"/>
                <w:bCs w:val="0"/>
                <w:lang w:bidi="fa-IR"/>
              </w:rPr>
            </w:pPr>
            <w:r>
              <w:rPr>
                <w:bCs w:val="0"/>
                <w:lang w:bidi="fa-IR"/>
              </w:rPr>
              <w:t>R3 = 12.0</w:t>
            </w:r>
            <w:r>
              <w:rPr>
                <w:rFonts w:cs="Times New Roman"/>
                <w:bCs w:val="0"/>
                <w:lang w:bidi="fa-IR"/>
              </w:rPr>
              <w:t>Ω</w:t>
            </w:r>
          </w:p>
          <w:p w14:paraId="3473DF40" w14:textId="7D4D5F4A" w:rsidR="00EF213E" w:rsidRDefault="00EF213E" w:rsidP="005E2004">
            <w:pPr>
              <w:pStyle w:val="code"/>
              <w:rPr>
                <w:bCs w:val="0"/>
                <w:lang w:bidi="fa-IR"/>
              </w:rPr>
            </w:pPr>
            <w:r>
              <w:rPr>
                <w:rFonts w:cs="Times New Roman"/>
                <w:bCs w:val="0"/>
                <w:lang w:bidi="fa-IR"/>
              </w:rPr>
              <w:t>V  = 12.0V</w:t>
            </w:r>
          </w:p>
        </w:tc>
      </w:tr>
    </w:tbl>
    <w:p w14:paraId="3B04B85C" w14:textId="77777777" w:rsidR="00EF213E" w:rsidRDefault="00EF213E" w:rsidP="00EF213E">
      <w:pPr>
        <w:bidi w:val="0"/>
        <w:rPr>
          <w:bCs/>
          <w:rtl/>
          <w:lang w:val="en-US" w:bidi="fa-IR"/>
        </w:rPr>
      </w:pPr>
    </w:p>
    <w:p w14:paraId="4168BA3A" w14:textId="5CA5AF2C" w:rsidR="00985DF8" w:rsidRPr="00985DF8" w:rsidRDefault="00985DF8" w:rsidP="00985DF8">
      <w:pPr>
        <w:bidi w:val="0"/>
        <w:rPr>
          <w:rFonts w:eastAsiaTheme="minorEastAsia"/>
          <w:lang w:val="en-US"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3</m:t>
              </m:r>
            </m:den>
          </m:f>
        </m:oMath>
      </m:oMathPara>
    </w:p>
    <w:p w14:paraId="51F04B90" w14:textId="7E7B257C" w:rsidR="00985DF8" w:rsidRPr="00EF213E" w:rsidRDefault="00985DF8" w:rsidP="00985DF8">
      <w:pPr>
        <w:bidi w:val="0"/>
        <w:rPr>
          <w:rFonts w:eastAsiaTheme="minorEastAsia"/>
          <w:lang w:val="en-US" w:bidi="fa-IR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>=&gt;Rt=2Ω</m:t>
          </m:r>
        </m:oMath>
      </m:oMathPara>
    </w:p>
    <w:p w14:paraId="7ACE0A10" w14:textId="1CB112B3" w:rsidR="00EF213E" w:rsidRPr="00167446" w:rsidRDefault="00EF213E" w:rsidP="00EF213E">
      <w:pPr>
        <w:bidi w:val="0"/>
        <w:rPr>
          <w:lang w:val="en-US" w:bidi="fa-IR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IT=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bidi="fa-IR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12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 w:bidi="fa-IR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 w:bidi="fa-IR"/>
            </w:rPr>
            <m:t>=6</m:t>
          </m:r>
          <m:r>
            <m:rPr>
              <m:sty m:val="bi"/>
            </m:rPr>
            <w:rPr>
              <w:rFonts w:ascii="Cambria Math" w:hAnsi="Cambria Math"/>
              <w:lang w:val="en-US" w:bidi="fa-IR"/>
            </w:rPr>
            <m:t>A</m:t>
          </m:r>
        </m:oMath>
      </m:oMathPara>
    </w:p>
    <w:p w14:paraId="67DDEA2B" w14:textId="77777777" w:rsidR="00167446" w:rsidRPr="00167446" w:rsidRDefault="00167446" w:rsidP="00167446">
      <w:pPr>
        <w:rPr>
          <w:bCs/>
          <w:lang w:val="en-US" w:bidi="fa-IR"/>
        </w:rPr>
      </w:pPr>
      <w:r w:rsidRPr="00167446">
        <w:rPr>
          <w:bCs/>
          <w:rtl/>
          <w:lang w:val="en-US"/>
        </w:rPr>
        <w:t>مثال</w:t>
      </w:r>
    </w:p>
    <w:p w14:paraId="476D722D" w14:textId="77777777" w:rsidR="00167446" w:rsidRPr="00167446" w:rsidRDefault="00167446" w:rsidP="00167446">
      <w:pPr>
        <w:rPr>
          <w:lang w:val="en-US" w:bidi="fa-IR"/>
        </w:rPr>
      </w:pPr>
      <w:r w:rsidRPr="00167446">
        <w:rPr>
          <w:rtl/>
          <w:lang w:val="en-US"/>
        </w:rPr>
        <w:t xml:space="preserve">اگر سه مقاومت </w:t>
      </w:r>
      <w:r w:rsidRPr="00167446">
        <w:rPr>
          <w:lang w:val="en-US" w:bidi="fa-IR"/>
        </w:rPr>
        <w:t>R1 = 4Ω</w:t>
      </w:r>
      <w:r w:rsidRPr="00167446">
        <w:rPr>
          <w:rtl/>
          <w:lang w:val="en-US"/>
        </w:rPr>
        <w:t xml:space="preserve">، </w:t>
      </w:r>
      <w:r w:rsidRPr="00167446">
        <w:rPr>
          <w:lang w:val="en-US" w:bidi="fa-IR"/>
        </w:rPr>
        <w:t xml:space="preserve">R2 = 6Ω </w:t>
      </w:r>
      <w:r w:rsidRPr="00167446">
        <w:rPr>
          <w:rtl/>
          <w:lang w:val="en-US"/>
        </w:rPr>
        <w:t xml:space="preserve">و </w:t>
      </w:r>
      <w:r w:rsidRPr="00167446">
        <w:rPr>
          <w:lang w:val="en-US" w:bidi="fa-IR"/>
        </w:rPr>
        <w:t xml:space="preserve">R3 = 12Ω </w:t>
      </w:r>
      <w:r w:rsidRPr="00167446">
        <w:rPr>
          <w:rtl/>
          <w:lang w:val="en-US"/>
        </w:rPr>
        <w:t xml:space="preserve">به یک منبع </w:t>
      </w:r>
      <w:r w:rsidRPr="00167446">
        <w:rPr>
          <w:bCs/>
          <w:lang w:val="en-US" w:bidi="fa-IR"/>
        </w:rPr>
        <w:t>12V</w:t>
      </w:r>
      <w:r w:rsidRPr="00167446">
        <w:rPr>
          <w:lang w:val="en-US" w:bidi="fa-IR"/>
        </w:rPr>
        <w:t xml:space="preserve"> </w:t>
      </w:r>
      <w:r w:rsidRPr="00167446">
        <w:rPr>
          <w:rtl/>
          <w:lang w:val="en-US"/>
        </w:rPr>
        <w:t xml:space="preserve">به‌صورت موازی وصل شوند، ولتاژ هر سه مقاومت </w:t>
      </w:r>
      <w:r w:rsidRPr="00167446">
        <w:rPr>
          <w:bCs/>
          <w:lang w:val="en-US" w:bidi="fa-IR"/>
        </w:rPr>
        <w:t>12V</w:t>
      </w:r>
      <w:r w:rsidRPr="00167446">
        <w:rPr>
          <w:lang w:val="en-US" w:bidi="fa-IR"/>
        </w:rPr>
        <w:t xml:space="preserve"> </w:t>
      </w:r>
      <w:r w:rsidRPr="00167446">
        <w:rPr>
          <w:rtl/>
          <w:lang w:val="en-US"/>
        </w:rPr>
        <w:t>خواهد بود</w:t>
      </w:r>
      <w:r w:rsidRPr="00167446">
        <w:rPr>
          <w:lang w:val="en-US" w:bidi="fa-IR"/>
        </w:rPr>
        <w:t>.</w:t>
      </w:r>
    </w:p>
    <w:p w14:paraId="4CC1FA2B" w14:textId="77777777" w:rsidR="00167446" w:rsidRDefault="00167446" w:rsidP="00167446">
      <w:pPr>
        <w:rPr>
          <w:bCs/>
          <w:lang w:val="en-US" w:bidi="fa-IR"/>
        </w:rPr>
      </w:pPr>
      <w:r w:rsidRPr="00167446">
        <w:rPr>
          <w:bCs/>
          <w:rtl/>
          <w:lang w:val="en-US"/>
        </w:rPr>
        <w:t>قانون اصلی</w:t>
      </w:r>
      <w:r w:rsidRPr="00167446">
        <w:rPr>
          <w:bCs/>
          <w:lang w:val="en-US" w:bidi="fa-I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5A7" w14:paraId="6CB9E8A8" w14:textId="77777777" w:rsidTr="001D15A7">
        <w:tc>
          <w:tcPr>
            <w:tcW w:w="9350" w:type="dxa"/>
          </w:tcPr>
          <w:p w14:paraId="316AE402" w14:textId="746B6573" w:rsidR="001D15A7" w:rsidRDefault="001D15A7" w:rsidP="001D15A7">
            <w:pPr>
              <w:bidi w:val="0"/>
              <w:rPr>
                <w:lang w:val="en-US" w:bidi="fa-IR"/>
              </w:rPr>
            </w:pPr>
            <w:r w:rsidRPr="001D15A7">
              <w:rPr>
                <w:lang w:bidi="fa-IR"/>
              </w:rPr>
              <w:t>Vsource​=V1​=V2​=V3​</w:t>
            </w:r>
          </w:p>
        </w:tc>
      </w:tr>
    </w:tbl>
    <w:p w14:paraId="682C6DBE" w14:textId="77777777" w:rsidR="001D15A7" w:rsidRPr="00167446" w:rsidRDefault="001D15A7" w:rsidP="001D15A7">
      <w:pPr>
        <w:bidi w:val="0"/>
        <w:rPr>
          <w:lang w:val="en-US" w:bidi="fa-IR"/>
        </w:rPr>
      </w:pPr>
    </w:p>
    <w:p w14:paraId="50277242" w14:textId="77777777" w:rsidR="00167446" w:rsidRPr="00167446" w:rsidRDefault="00167446" w:rsidP="00167446">
      <w:pPr>
        <w:rPr>
          <w:lang w:val="en-US" w:bidi="fa-IR"/>
        </w:rPr>
      </w:pPr>
      <w:r w:rsidRPr="00167446">
        <w:rPr>
          <w:bCs/>
          <w:rtl/>
          <w:lang w:val="en-US"/>
        </w:rPr>
        <w:t>در مدار موازی: ولتاژ برابر است، جریان تقسیم می‌شود</w:t>
      </w:r>
      <w:r w:rsidRPr="00167446">
        <w:rPr>
          <w:bCs/>
          <w:lang w:val="en-US" w:bidi="fa-IR"/>
        </w:rPr>
        <w:t>.</w:t>
      </w:r>
    </w:p>
    <w:p w14:paraId="6D299706" w14:textId="77777777" w:rsidR="009E3921" w:rsidRDefault="009E3921" w:rsidP="009A2AC0">
      <w:pPr>
        <w:pStyle w:val="Heading3"/>
        <w:ind w:left="360" w:hanging="360"/>
        <w:rPr>
          <w:lang w:val="en-US"/>
        </w:rPr>
      </w:pPr>
      <w:r w:rsidRPr="00EE1A77">
        <w:rPr>
          <w:rtl/>
        </w:rPr>
        <w:t>مقاومت معادل</w:t>
      </w:r>
      <w:r w:rsidRPr="00575674">
        <w:rPr>
          <w:lang w:val="en-US"/>
        </w:rPr>
        <w:t xml:space="preserve"> - Equivalent Resistance:</w:t>
      </w:r>
    </w:p>
    <w:p w14:paraId="262C5D54" w14:textId="77777777" w:rsidR="0031469E" w:rsidRPr="0031469E" w:rsidRDefault="0031469E" w:rsidP="0031469E">
      <w:pPr>
        <w:rPr>
          <w:lang w:val="en-US"/>
        </w:rPr>
      </w:pPr>
      <w:r w:rsidRPr="0031469E">
        <w:rPr>
          <w:bCs/>
          <w:rtl/>
          <w:lang w:val="en-US"/>
        </w:rPr>
        <w:t>مقاومت معادل</w:t>
      </w:r>
      <w:r w:rsidRPr="0031469E">
        <w:rPr>
          <w:rtl/>
          <w:lang w:val="en-US"/>
        </w:rPr>
        <w:t xml:space="preserve"> یعنی مقاومتی که بتوانیم به‌جای چند مقاومت در یک مدار قرار دهیم، به‌طوری که رفتار مدار از نظر منبع تغذیه تغییر نکند</w:t>
      </w:r>
      <w:r w:rsidRPr="0031469E">
        <w:rPr>
          <w:lang w:val="en-US"/>
        </w:rPr>
        <w:t>.</w:t>
      </w:r>
    </w:p>
    <w:p w14:paraId="0F052DAB" w14:textId="77777777" w:rsidR="0031469E" w:rsidRPr="0031469E" w:rsidRDefault="0031469E" w:rsidP="0031469E">
      <w:pPr>
        <w:rPr>
          <w:bCs/>
          <w:lang w:val="en-US"/>
        </w:rPr>
      </w:pPr>
      <w:r w:rsidRPr="0031469E">
        <w:rPr>
          <w:bCs/>
          <w:rtl/>
          <w:lang w:val="en-US" w:bidi="fa-IR"/>
        </w:rPr>
        <w:t>۱</w:t>
      </w:r>
      <w:r w:rsidRPr="0031469E">
        <w:rPr>
          <w:bCs/>
          <w:lang w:val="en-US"/>
        </w:rPr>
        <w:t xml:space="preserve">. </w:t>
      </w:r>
      <w:r w:rsidRPr="0031469E">
        <w:rPr>
          <w:bCs/>
          <w:rtl/>
          <w:lang w:val="en-US"/>
        </w:rPr>
        <w:t>مقاومت معادل در مدار سری</w:t>
      </w:r>
    </w:p>
    <w:p w14:paraId="54B5BDE8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>در مدار سری، مقاومت‌ها با هم جمع می‌شوند</w:t>
      </w:r>
      <w:r w:rsidRPr="0031469E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469E" w14:paraId="0E4B357C" w14:textId="77777777" w:rsidTr="0031469E">
        <w:tc>
          <w:tcPr>
            <w:tcW w:w="9350" w:type="dxa"/>
          </w:tcPr>
          <w:p w14:paraId="79BACCAE" w14:textId="3604FA13" w:rsidR="0031469E" w:rsidRPr="0031469E" w:rsidRDefault="0031469E" w:rsidP="0031469E">
            <w:pPr>
              <w:pStyle w:val="code"/>
            </w:pPr>
            <w:r w:rsidRPr="0031469E">
              <w:t>RT</w:t>
            </w:r>
            <w:r w:rsidRPr="0031469E">
              <w:rPr>
                <w:rFonts w:ascii="Cambria Math" w:hAnsi="Cambria Math" w:cs="Cambria Math"/>
              </w:rPr>
              <w:t>​</w:t>
            </w:r>
            <w:r w:rsidRPr="0031469E">
              <w:t>=R1</w:t>
            </w:r>
            <w:r w:rsidRPr="0031469E">
              <w:rPr>
                <w:rFonts w:ascii="Cambria Math" w:hAnsi="Cambria Math" w:cs="Cambria Math"/>
              </w:rPr>
              <w:t>​</w:t>
            </w:r>
            <w:r w:rsidRPr="0031469E">
              <w:t>+R2</w:t>
            </w:r>
            <w:r w:rsidRPr="0031469E">
              <w:rPr>
                <w:rFonts w:ascii="Cambria Math" w:hAnsi="Cambria Math" w:cs="Cambria Math"/>
              </w:rPr>
              <w:t>​</w:t>
            </w:r>
            <w:r w:rsidRPr="0031469E">
              <w:t>+R3</w:t>
            </w:r>
            <w:r w:rsidRPr="0031469E">
              <w:rPr>
                <w:rFonts w:ascii="Cambria Math" w:hAnsi="Cambria Math" w:cs="Cambria Math"/>
              </w:rPr>
              <w:t>​</w:t>
            </w:r>
          </w:p>
        </w:tc>
      </w:tr>
    </w:tbl>
    <w:p w14:paraId="3D9692BF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lastRenderedPageBreak/>
        <w:t>مثلاً</w:t>
      </w:r>
      <w:r w:rsidRPr="0031469E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469E" w14:paraId="1ECC43B0" w14:textId="77777777" w:rsidTr="0031469E">
        <w:tc>
          <w:tcPr>
            <w:tcW w:w="9350" w:type="dxa"/>
          </w:tcPr>
          <w:p w14:paraId="20F8A4D9" w14:textId="77777777" w:rsidR="0031469E" w:rsidRPr="0031469E" w:rsidRDefault="0031469E" w:rsidP="0031469E">
            <w:pPr>
              <w:pStyle w:val="code"/>
            </w:pPr>
            <w:r w:rsidRPr="0031469E">
              <w:t>R1 = 2Ω     R2 = 4Ω</w:t>
            </w:r>
          </w:p>
          <w:p w14:paraId="7DD8D5BF" w14:textId="77777777" w:rsidR="0031469E" w:rsidRPr="0031469E" w:rsidRDefault="0031469E" w:rsidP="0031469E">
            <w:pPr>
              <w:pStyle w:val="code"/>
              <w:rPr>
                <w:rtl/>
              </w:rPr>
            </w:pPr>
          </w:p>
          <w:p w14:paraId="61C6B2F5" w14:textId="028CF414" w:rsidR="0031469E" w:rsidRDefault="0031469E" w:rsidP="0031469E">
            <w:pPr>
              <w:pStyle w:val="code"/>
            </w:pPr>
            <w:r w:rsidRPr="0031469E">
              <w:t>──/\/\/────/\/\/────</w:t>
            </w:r>
          </w:p>
        </w:tc>
      </w:tr>
    </w:tbl>
    <w:p w14:paraId="350396DE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>پس</w:t>
      </w:r>
      <w:r w:rsidRPr="0031469E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469E" w14:paraId="54A19E26" w14:textId="77777777" w:rsidTr="0031469E">
        <w:tc>
          <w:tcPr>
            <w:tcW w:w="9350" w:type="dxa"/>
          </w:tcPr>
          <w:p w14:paraId="27C53C28" w14:textId="6F30FEF0" w:rsidR="0031469E" w:rsidRDefault="0031469E" w:rsidP="0031469E">
            <w:pPr>
              <w:pStyle w:val="code"/>
            </w:pPr>
            <w:r w:rsidRPr="0031469E">
              <w:t>RT</w:t>
            </w:r>
            <w:r w:rsidRPr="0031469E">
              <w:rPr>
                <w:rFonts w:ascii="Cambria Math" w:hAnsi="Cambria Math" w:cs="Cambria Math"/>
              </w:rPr>
              <w:t>​</w:t>
            </w:r>
            <w:r w:rsidRPr="0031469E">
              <w:t>=2+4=6Ω</w:t>
            </w:r>
          </w:p>
        </w:tc>
      </w:tr>
    </w:tbl>
    <w:p w14:paraId="32F6F534" w14:textId="77777777" w:rsidR="0031469E" w:rsidRPr="0031469E" w:rsidRDefault="0031469E" w:rsidP="0031469E">
      <w:pPr>
        <w:rPr>
          <w:bCs/>
          <w:lang w:val="en-US"/>
        </w:rPr>
      </w:pPr>
      <w:r w:rsidRPr="0031469E">
        <w:rPr>
          <w:bCs/>
          <w:rtl/>
          <w:lang w:val="en-US" w:bidi="fa-IR"/>
        </w:rPr>
        <w:t>۲</w:t>
      </w:r>
      <w:r w:rsidRPr="0031469E">
        <w:rPr>
          <w:bCs/>
          <w:lang w:val="en-US"/>
        </w:rPr>
        <w:t xml:space="preserve">. </w:t>
      </w:r>
      <w:r w:rsidRPr="0031469E">
        <w:rPr>
          <w:bCs/>
          <w:rtl/>
          <w:lang w:val="en-US"/>
        </w:rPr>
        <w:t>مقاومت معادل در مدار موازی</w:t>
      </w:r>
    </w:p>
    <w:p w14:paraId="4729A103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>در مدار موازی، از رابطه زیر استفاده می‌کنیم</w:t>
      </w:r>
      <w:r w:rsidRPr="0031469E">
        <w:rPr>
          <w:lang w:val="en-US"/>
        </w:rPr>
        <w:t>:</w:t>
      </w:r>
    </w:p>
    <w:p w14:paraId="6086E408" w14:textId="6B53BDAC" w:rsidR="0031469E" w:rsidRPr="0031469E" w:rsidRDefault="0031469E" w:rsidP="0031469E">
      <w:pPr>
        <w:bidi w:val="0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p w14:paraId="228624E3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 xml:space="preserve">برای </w:t>
      </w:r>
      <w:r w:rsidRPr="0031469E">
        <w:rPr>
          <w:bCs/>
          <w:rtl/>
          <w:lang w:val="en-US"/>
        </w:rPr>
        <w:t>دو مقاومت موازی</w:t>
      </w:r>
      <w:r w:rsidRPr="0031469E">
        <w:rPr>
          <w:rtl/>
          <w:lang w:val="en-US"/>
        </w:rPr>
        <w:t xml:space="preserve"> می‌توان از فرمول ساده‌تر استفاده کرد</w:t>
      </w:r>
      <w:r w:rsidRPr="0031469E">
        <w:rPr>
          <w:lang w:val="en-US"/>
        </w:rPr>
        <w:t>:</w:t>
      </w:r>
    </w:p>
    <w:p w14:paraId="6418E27E" w14:textId="20604753" w:rsidR="0031469E" w:rsidRPr="0031469E" w:rsidRDefault="0031469E" w:rsidP="0031469E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Rt=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1×R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1+R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6AD2075E" w14:textId="77777777" w:rsidR="0031469E" w:rsidRP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>مثلاً اگر</w:t>
      </w:r>
      <w:r w:rsidRPr="0031469E">
        <w:rPr>
          <w:lang w:val="en-US"/>
        </w:rPr>
        <w:t>:</w:t>
      </w:r>
    </w:p>
    <w:p w14:paraId="1671864E" w14:textId="77777777" w:rsidR="0031469E" w:rsidRPr="0031469E" w:rsidRDefault="0031469E" w:rsidP="0031469E">
      <w:pPr>
        <w:rPr>
          <w:lang w:val="en-US"/>
        </w:rPr>
      </w:pPr>
      <w:r w:rsidRPr="0031469E">
        <w:rPr>
          <w:lang w:val="en-US"/>
        </w:rPr>
        <w:t xml:space="preserve">R1 = 6Ω </w:t>
      </w:r>
      <w:r w:rsidRPr="0031469E">
        <w:rPr>
          <w:rtl/>
          <w:lang w:val="en-US"/>
        </w:rPr>
        <w:t xml:space="preserve">و </w:t>
      </w:r>
      <w:r w:rsidRPr="0031469E">
        <w:rPr>
          <w:lang w:val="en-US"/>
        </w:rPr>
        <w:t>R2 = 3Ω</w:t>
      </w:r>
    </w:p>
    <w:p w14:paraId="1C3A1A35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>آنگاه</w:t>
      </w:r>
      <w:r w:rsidRPr="0031469E">
        <w:rPr>
          <w:lang w:val="en-US"/>
        </w:rPr>
        <w:t>:</w:t>
      </w:r>
    </w:p>
    <w:p w14:paraId="2FA458F4" w14:textId="638964EB" w:rsidR="0031469E" w:rsidRPr="0031469E" w:rsidRDefault="00F4303C" w:rsidP="00F4303C">
      <w:pPr>
        <w:bidi w:val="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RT=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6×3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6+3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=2 Ω</m:t>
          </m:r>
        </m:oMath>
      </m:oMathPara>
    </w:p>
    <w:p w14:paraId="77916CF0" w14:textId="77777777" w:rsidR="0031469E" w:rsidRPr="0031469E" w:rsidRDefault="0031469E" w:rsidP="0031469E">
      <w:pPr>
        <w:rPr>
          <w:bCs/>
          <w:lang w:val="en-US"/>
        </w:rPr>
      </w:pPr>
      <w:r w:rsidRPr="0031469E">
        <w:rPr>
          <w:bCs/>
          <w:rtl/>
          <w:lang w:val="en-US"/>
        </w:rPr>
        <w:t>نکته مهم</w:t>
      </w:r>
    </w:p>
    <w:p w14:paraId="210D2B73" w14:textId="77777777" w:rsidR="0031469E" w:rsidRP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 xml:space="preserve">در </w:t>
      </w:r>
      <w:r w:rsidRPr="0031469E">
        <w:rPr>
          <w:bCs/>
          <w:rtl/>
          <w:lang w:val="en-US"/>
        </w:rPr>
        <w:t>مدار سری</w:t>
      </w:r>
      <w:r w:rsidRPr="0031469E">
        <w:rPr>
          <w:lang w:val="en-US"/>
        </w:rPr>
        <w:t>:</w:t>
      </w:r>
    </w:p>
    <w:p w14:paraId="1148A2C9" w14:textId="77777777" w:rsidR="0031469E" w:rsidRP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 xml:space="preserve">مقاومت معادل </w:t>
      </w:r>
      <w:r w:rsidRPr="0031469E">
        <w:rPr>
          <w:bCs/>
          <w:rtl/>
          <w:lang w:val="en-US"/>
        </w:rPr>
        <w:t>بزرگ‌تر از تک‌تک مقاومت‌ها</w:t>
      </w:r>
      <w:r w:rsidRPr="0031469E">
        <w:rPr>
          <w:rtl/>
          <w:lang w:val="en-US"/>
        </w:rPr>
        <w:t xml:space="preserve"> است</w:t>
      </w:r>
      <w:r w:rsidRPr="0031469E">
        <w:rPr>
          <w:lang w:val="en-US"/>
        </w:rPr>
        <w:t>.</w:t>
      </w:r>
    </w:p>
    <w:p w14:paraId="2A99C1DA" w14:textId="77777777" w:rsidR="0031469E" w:rsidRP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 xml:space="preserve">در </w:t>
      </w:r>
      <w:r w:rsidRPr="0031469E">
        <w:rPr>
          <w:bCs/>
          <w:rtl/>
          <w:lang w:val="en-US"/>
        </w:rPr>
        <w:t>مدار موازی</w:t>
      </w:r>
      <w:r w:rsidRPr="0031469E">
        <w:rPr>
          <w:lang w:val="en-US"/>
        </w:rPr>
        <w:t>:</w:t>
      </w:r>
    </w:p>
    <w:p w14:paraId="67AE90F3" w14:textId="77777777" w:rsidR="0031469E" w:rsidRDefault="0031469E" w:rsidP="0031469E">
      <w:pPr>
        <w:rPr>
          <w:lang w:val="en-US"/>
        </w:rPr>
      </w:pPr>
      <w:r w:rsidRPr="0031469E">
        <w:rPr>
          <w:rtl/>
          <w:lang w:val="en-US"/>
        </w:rPr>
        <w:t xml:space="preserve">مقاومت معادل </w:t>
      </w:r>
      <w:r w:rsidRPr="0031469E">
        <w:rPr>
          <w:bCs/>
          <w:rtl/>
          <w:lang w:val="en-US"/>
        </w:rPr>
        <w:t>کوچک‌تر از کوچک‌ترین مقاومت</w:t>
      </w:r>
      <w:r w:rsidRPr="0031469E">
        <w:rPr>
          <w:rtl/>
          <w:lang w:val="en-US"/>
        </w:rPr>
        <w:t xml:space="preserve"> است</w:t>
      </w:r>
      <w:r w:rsidRPr="0031469E">
        <w:rPr>
          <w:lang w:val="en-US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73F0" w14:paraId="2ABAA2E2" w14:textId="77777777" w:rsidTr="00D673F0">
        <w:tc>
          <w:tcPr>
            <w:tcW w:w="9350" w:type="dxa"/>
          </w:tcPr>
          <w:p w14:paraId="6ECC3282" w14:textId="69A024B5" w:rsidR="00D673F0" w:rsidRDefault="00D673F0" w:rsidP="00D673F0">
            <w:pPr>
              <w:jc w:val="center"/>
              <w:rPr>
                <w:rtl/>
                <w:lang w:val="en-US"/>
              </w:rPr>
            </w:pPr>
            <w:r>
              <w:rPr>
                <w:noProof/>
                <w:rtl/>
                <w:lang w:val="ar-SA"/>
              </w:rPr>
              <w:lastRenderedPageBreak/>
              <w:drawing>
                <wp:inline distT="0" distB="0" distL="0" distR="0" wp14:anchorId="3FAD35FB" wp14:editId="59D926DA">
                  <wp:extent cx="3600450" cy="3314700"/>
                  <wp:effectExtent l="0" t="0" r="0" b="0"/>
                  <wp:docPr id="1" name="Picture 1" descr="مقاومت در مدار مواز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مقاومت در مدار موازی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EEF42" w14:textId="77777777" w:rsidR="00D673F0" w:rsidRPr="0031469E" w:rsidRDefault="00D673F0" w:rsidP="0031469E">
      <w:pPr>
        <w:rPr>
          <w:lang w:val="en-US"/>
        </w:rPr>
      </w:pPr>
    </w:p>
    <w:p w14:paraId="44437D83" w14:textId="77777777" w:rsidR="0031469E" w:rsidRPr="0031469E" w:rsidRDefault="0031469E" w:rsidP="0031469E">
      <w:pPr>
        <w:rPr>
          <w:lang w:val="en-US"/>
        </w:rPr>
      </w:pPr>
    </w:p>
    <w:p w14:paraId="6F93B1CB" w14:textId="77777777" w:rsidR="009E3921" w:rsidRDefault="009E3921" w:rsidP="009A2AC0">
      <w:pPr>
        <w:pStyle w:val="Heading3"/>
        <w:ind w:left="360" w:hanging="360"/>
        <w:rPr>
          <w:rtl/>
          <w:lang w:val="en-US"/>
        </w:rPr>
      </w:pPr>
      <w:r w:rsidRPr="00EE1A77">
        <w:rPr>
          <w:rtl/>
        </w:rPr>
        <w:t>مدارهای ترکیبی</w:t>
      </w:r>
      <w:r w:rsidRPr="00575674">
        <w:rPr>
          <w:lang w:val="en-US"/>
        </w:rPr>
        <w:t xml:space="preserve"> - Combination Circuits:</w:t>
      </w:r>
    </w:p>
    <w:p w14:paraId="07FF98B0" w14:textId="77777777" w:rsidR="00322BAC" w:rsidRPr="00322BAC" w:rsidRDefault="00322BAC" w:rsidP="00322BAC">
      <w:pPr>
        <w:rPr>
          <w:lang w:val="en-US"/>
        </w:rPr>
      </w:pPr>
      <w:r w:rsidRPr="00322BAC">
        <w:rPr>
          <w:bCs/>
          <w:rtl/>
          <w:lang w:val="en-US"/>
        </w:rPr>
        <w:t>مدار ترکیبی</w:t>
      </w:r>
      <w:r w:rsidRPr="00322BAC">
        <w:rPr>
          <w:rtl/>
          <w:lang w:val="en-US"/>
        </w:rPr>
        <w:t xml:space="preserve"> مداری است که در آن، هم </w:t>
      </w:r>
      <w:r w:rsidRPr="00322BAC">
        <w:rPr>
          <w:bCs/>
          <w:rtl/>
          <w:lang w:val="en-US"/>
        </w:rPr>
        <w:t>مدار سری</w:t>
      </w:r>
      <w:r w:rsidRPr="00322BAC">
        <w:rPr>
          <w:rtl/>
          <w:lang w:val="en-US"/>
        </w:rPr>
        <w:t xml:space="preserve"> و هم </w:t>
      </w:r>
      <w:r w:rsidRPr="00322BAC">
        <w:rPr>
          <w:bCs/>
          <w:rtl/>
          <w:lang w:val="en-US"/>
        </w:rPr>
        <w:t>مدار موازی</w:t>
      </w:r>
      <w:r w:rsidRPr="00322BAC">
        <w:rPr>
          <w:rtl/>
          <w:lang w:val="en-US"/>
        </w:rPr>
        <w:t xml:space="preserve"> در یک مدار وجود دارند</w:t>
      </w:r>
      <w:r w:rsidRPr="00322BAC">
        <w:rPr>
          <w:lang w:val="en-US"/>
        </w:rPr>
        <w:t>.</w:t>
      </w:r>
    </w:p>
    <w:p w14:paraId="73914CDF" w14:textId="77777777" w:rsidR="00322BAC" w:rsidRDefault="00322BAC" w:rsidP="00322BAC">
      <w:pPr>
        <w:rPr>
          <w:rtl/>
          <w:lang w:val="en-US"/>
        </w:rPr>
      </w:pPr>
      <w:r w:rsidRPr="00322BAC">
        <w:rPr>
          <w:rtl/>
          <w:lang w:val="en-US"/>
        </w:rPr>
        <w:t>برای مثال</w:t>
      </w:r>
      <w:r w:rsidRPr="00322BAC">
        <w:rPr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794B" w14:paraId="485B050A" w14:textId="77777777" w:rsidTr="00AE794B">
        <w:tc>
          <w:tcPr>
            <w:tcW w:w="4675" w:type="dxa"/>
          </w:tcPr>
          <w:p w14:paraId="488B106A" w14:textId="65A308F8" w:rsidR="00AE794B" w:rsidRDefault="00AE794B" w:rsidP="00AE794B">
            <w:pPr>
              <w:jc w:val="center"/>
              <w:rPr>
                <w:rtl/>
                <w:lang w:val="en-US"/>
              </w:rPr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3A9C03E9" wp14:editId="1496AECB">
                  <wp:extent cx="1596559" cy="1211283"/>
                  <wp:effectExtent l="0" t="0" r="381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348" cy="122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A018BC0" w14:textId="2049FFE9" w:rsidR="00AE794B" w:rsidRDefault="00AE794B" w:rsidP="00AE794B">
            <w:pPr>
              <w:jc w:val="center"/>
              <w:rPr>
                <w:rtl/>
                <w:lang w:val="en-US"/>
              </w:rPr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51EB4BAF" wp14:editId="67A3DE5E">
                  <wp:extent cx="2262249" cy="1349374"/>
                  <wp:effectExtent l="0" t="0" r="508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378" cy="136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5E0A0" w14:textId="77777777" w:rsidR="00322BAC" w:rsidRPr="00322BAC" w:rsidRDefault="00322BAC" w:rsidP="00322BAC">
      <w:pPr>
        <w:rPr>
          <w:lang w:val="en-US"/>
        </w:rPr>
      </w:pPr>
      <w:r w:rsidRPr="00322BAC">
        <w:rPr>
          <w:rtl/>
          <w:lang w:val="en-US"/>
        </w:rPr>
        <w:t>در این مدار</w:t>
      </w:r>
      <w:r w:rsidRPr="00322BAC">
        <w:rPr>
          <w:lang w:val="en-US"/>
        </w:rPr>
        <w:t>:</w:t>
      </w:r>
    </w:p>
    <w:p w14:paraId="5A876318" w14:textId="77777777" w:rsidR="00322BAC" w:rsidRPr="00322BAC" w:rsidRDefault="00322BAC" w:rsidP="00322BAC">
      <w:pPr>
        <w:numPr>
          <w:ilvl w:val="0"/>
          <w:numId w:val="194"/>
        </w:numPr>
        <w:rPr>
          <w:lang w:val="en-US"/>
        </w:rPr>
      </w:pPr>
      <w:r w:rsidRPr="00322BAC">
        <w:rPr>
          <w:lang w:val="en-US"/>
        </w:rPr>
        <w:t xml:space="preserve">R2 </w:t>
      </w:r>
      <w:r w:rsidRPr="00322BAC">
        <w:rPr>
          <w:rtl/>
          <w:lang w:val="en-US"/>
        </w:rPr>
        <w:t xml:space="preserve">و </w:t>
      </w:r>
      <w:r w:rsidRPr="00322BAC">
        <w:rPr>
          <w:lang w:val="en-US"/>
        </w:rPr>
        <w:t xml:space="preserve">R3 </w:t>
      </w:r>
      <w:r w:rsidRPr="00322BAC">
        <w:rPr>
          <w:rtl/>
          <w:lang w:val="en-US"/>
        </w:rPr>
        <w:t xml:space="preserve">با یکدیگر </w:t>
      </w:r>
      <w:r w:rsidRPr="00322BAC">
        <w:rPr>
          <w:bCs/>
          <w:rtl/>
          <w:lang w:val="en-US"/>
        </w:rPr>
        <w:t>موازی</w:t>
      </w:r>
      <w:r w:rsidRPr="00322BAC">
        <w:rPr>
          <w:rtl/>
          <w:lang w:val="en-US"/>
        </w:rPr>
        <w:t xml:space="preserve"> هستند</w:t>
      </w:r>
      <w:r w:rsidRPr="00322BAC">
        <w:rPr>
          <w:lang w:val="en-US"/>
        </w:rPr>
        <w:t>.</w:t>
      </w:r>
    </w:p>
    <w:p w14:paraId="16F16B0F" w14:textId="327AC5F9" w:rsidR="00322BAC" w:rsidRPr="00322BAC" w:rsidRDefault="00322BAC" w:rsidP="00322BAC">
      <w:pPr>
        <w:numPr>
          <w:ilvl w:val="0"/>
          <w:numId w:val="194"/>
        </w:numPr>
        <w:rPr>
          <w:lang w:val="en-US"/>
        </w:rPr>
      </w:pPr>
      <w:r w:rsidRPr="00322BAC">
        <w:rPr>
          <w:lang w:val="en-US"/>
        </w:rPr>
        <w:t xml:space="preserve">R1 </w:t>
      </w:r>
      <w:r w:rsidRPr="00322BAC">
        <w:rPr>
          <w:rtl/>
          <w:lang w:val="en-US"/>
        </w:rPr>
        <w:t xml:space="preserve">و با مجموعه‌ی </w:t>
      </w:r>
      <w:r w:rsidRPr="00322BAC">
        <w:rPr>
          <w:lang w:val="en-US"/>
        </w:rPr>
        <w:t xml:space="preserve">R2 || R3 </w:t>
      </w:r>
      <w:r w:rsidRPr="00322BAC">
        <w:rPr>
          <w:bCs/>
          <w:rtl/>
          <w:lang w:val="en-US"/>
        </w:rPr>
        <w:t>سری</w:t>
      </w:r>
      <w:r w:rsidRPr="00322BAC">
        <w:rPr>
          <w:rtl/>
          <w:lang w:val="en-US"/>
        </w:rPr>
        <w:t xml:space="preserve"> هستند</w:t>
      </w:r>
      <w:r w:rsidRPr="00322BAC">
        <w:rPr>
          <w:lang w:val="en-US"/>
        </w:rPr>
        <w:t>.</w:t>
      </w:r>
    </w:p>
    <w:p w14:paraId="46A4E209" w14:textId="77777777" w:rsidR="00322BAC" w:rsidRPr="00322BAC" w:rsidRDefault="00322BAC" w:rsidP="00322BAC">
      <w:pPr>
        <w:rPr>
          <w:bCs/>
          <w:lang w:val="en-US"/>
        </w:rPr>
      </w:pPr>
      <w:r w:rsidRPr="00322BAC">
        <w:rPr>
          <w:bCs/>
          <w:rtl/>
          <w:lang w:val="en-US"/>
        </w:rPr>
        <w:t>روش محاسبه</w:t>
      </w:r>
    </w:p>
    <w:p w14:paraId="3E8046F7" w14:textId="77777777" w:rsidR="00322BAC" w:rsidRPr="00322BAC" w:rsidRDefault="00322BAC" w:rsidP="00322BAC">
      <w:pPr>
        <w:rPr>
          <w:lang w:val="en-US"/>
        </w:rPr>
      </w:pPr>
      <w:r w:rsidRPr="00322BAC">
        <w:rPr>
          <w:rtl/>
          <w:lang w:val="en-US"/>
        </w:rPr>
        <w:lastRenderedPageBreak/>
        <w:t xml:space="preserve">برای محاسبه مقاومت کل، مدار را </w:t>
      </w:r>
      <w:r w:rsidRPr="00322BAC">
        <w:rPr>
          <w:bCs/>
          <w:rtl/>
          <w:lang w:val="en-US"/>
        </w:rPr>
        <w:t>مرحله‌به‌مرحله ساده می‌کنیم</w:t>
      </w:r>
      <w:r w:rsidRPr="00322BAC">
        <w:rPr>
          <w:lang w:val="en-US"/>
        </w:rPr>
        <w:t>:</w:t>
      </w:r>
    </w:p>
    <w:p w14:paraId="5A2F4772" w14:textId="77777777" w:rsidR="00322BAC" w:rsidRDefault="00322BAC" w:rsidP="00322BAC">
      <w:pPr>
        <w:rPr>
          <w:lang w:val="en-US"/>
        </w:rPr>
      </w:pPr>
      <w:r w:rsidRPr="00322BAC">
        <w:rPr>
          <w:bCs/>
          <w:rtl/>
          <w:lang w:val="en-US"/>
        </w:rPr>
        <w:t xml:space="preserve">مرحله </w:t>
      </w:r>
      <w:r w:rsidRPr="00322BAC">
        <w:rPr>
          <w:bCs/>
          <w:rtl/>
          <w:lang w:val="en-US" w:bidi="fa-IR"/>
        </w:rPr>
        <w:t>۱</w:t>
      </w:r>
      <w:r w:rsidRPr="00322BAC">
        <w:rPr>
          <w:bCs/>
          <w:lang w:val="en-US"/>
        </w:rPr>
        <w:t>:</w:t>
      </w:r>
      <w:r w:rsidRPr="00322BAC">
        <w:rPr>
          <w:lang w:val="en-US"/>
        </w:rPr>
        <w:t xml:space="preserve"> </w:t>
      </w:r>
      <w:r w:rsidRPr="00322BAC">
        <w:rPr>
          <w:rtl/>
          <w:lang w:val="en-US"/>
        </w:rPr>
        <w:t>مقاومت‌های موازی را به یک مقاومت معادل تبدیل می‌کنیم</w:t>
      </w:r>
      <w:r w:rsidRPr="00322BAC">
        <w:rPr>
          <w:lang w:val="en-US"/>
        </w:rPr>
        <w:t>.</w:t>
      </w:r>
    </w:p>
    <w:p w14:paraId="2DD95600" w14:textId="7D12D184" w:rsidR="00AE794B" w:rsidRPr="00322BAC" w:rsidRDefault="00AE794B" w:rsidP="00AE794B">
      <w:pPr>
        <w:bidi w:val="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R23=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2+R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p w14:paraId="1A8EEC86" w14:textId="77777777" w:rsidR="00322BAC" w:rsidRDefault="00322BAC" w:rsidP="00322BAC">
      <w:pPr>
        <w:rPr>
          <w:lang w:val="en-US"/>
        </w:rPr>
      </w:pPr>
      <w:r w:rsidRPr="00322BAC">
        <w:rPr>
          <w:bCs/>
          <w:rtl/>
          <w:lang w:val="en-US"/>
        </w:rPr>
        <w:t xml:space="preserve">مرحله </w:t>
      </w:r>
      <w:r w:rsidRPr="00322BAC">
        <w:rPr>
          <w:bCs/>
          <w:rtl/>
          <w:lang w:val="en-US" w:bidi="fa-IR"/>
        </w:rPr>
        <w:t>۲</w:t>
      </w:r>
      <w:r w:rsidRPr="00322BAC">
        <w:rPr>
          <w:bCs/>
          <w:lang w:val="en-US"/>
        </w:rPr>
        <w:t>:</w:t>
      </w:r>
      <w:r w:rsidRPr="00322BAC">
        <w:rPr>
          <w:lang w:val="en-US"/>
        </w:rPr>
        <w:t xml:space="preserve"> </w:t>
      </w:r>
      <w:r w:rsidRPr="00322BAC">
        <w:rPr>
          <w:rtl/>
          <w:lang w:val="en-US"/>
        </w:rPr>
        <w:t>مقاومت معادل به‌دست‌آمده را با مقاومت‌های سری جمع می‌کنیم</w:t>
      </w:r>
      <w:r w:rsidRPr="00322BAC">
        <w:rPr>
          <w:lang w:val="en-US"/>
        </w:rPr>
        <w:t>:</w:t>
      </w:r>
    </w:p>
    <w:p w14:paraId="799C584B" w14:textId="7DA83A38" w:rsidR="00B03215" w:rsidRPr="00322BAC" w:rsidRDefault="00B03215" w:rsidP="00322BAC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Rt=R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1+R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23+R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4</m:t>
          </m:r>
        </m:oMath>
      </m:oMathPara>
    </w:p>
    <w:p w14:paraId="470A7999" w14:textId="77777777" w:rsidR="00322BAC" w:rsidRPr="00322BAC" w:rsidRDefault="00322BAC" w:rsidP="00322BAC">
      <w:pPr>
        <w:rPr>
          <w:bCs/>
          <w:lang w:val="en-US"/>
        </w:rPr>
      </w:pPr>
      <w:r w:rsidRPr="00322BAC">
        <w:rPr>
          <w:bCs/>
          <w:rtl/>
          <w:lang w:val="en-US"/>
        </w:rPr>
        <w:t>نکته مهم</w:t>
      </w:r>
    </w:p>
    <w:p w14:paraId="77E7C350" w14:textId="77777777" w:rsidR="00322BAC" w:rsidRPr="00322BAC" w:rsidRDefault="00322BAC" w:rsidP="00322BAC">
      <w:pPr>
        <w:rPr>
          <w:lang w:val="en-US"/>
        </w:rPr>
      </w:pPr>
      <w:r w:rsidRPr="00322BAC">
        <w:rPr>
          <w:rtl/>
          <w:lang w:val="en-US"/>
        </w:rPr>
        <w:t xml:space="preserve">در مدارهای ترکیبی، ابتدا باید تشخیص دهیم </w:t>
      </w:r>
      <w:r w:rsidRPr="00322BAC">
        <w:rPr>
          <w:bCs/>
          <w:rtl/>
          <w:lang w:val="en-US"/>
        </w:rPr>
        <w:t>کدام مقاومت‌ها سری و کدام موازی هستند</w:t>
      </w:r>
      <w:r w:rsidRPr="00322BAC">
        <w:rPr>
          <w:rtl/>
          <w:lang w:val="en-US"/>
        </w:rPr>
        <w:t>، سپس مدار را مرحله‌به‌مرحله ساده کنیم</w:t>
      </w:r>
      <w:r w:rsidRPr="00322BAC">
        <w:rPr>
          <w:lang w:val="en-US"/>
        </w:rPr>
        <w:t>.</w:t>
      </w:r>
    </w:p>
    <w:p w14:paraId="113CC103" w14:textId="77777777" w:rsidR="00322BAC" w:rsidRPr="00322BAC" w:rsidRDefault="00322BAC" w:rsidP="00322BAC">
      <w:pPr>
        <w:rPr>
          <w:lang w:val="en-US"/>
        </w:rPr>
      </w:pPr>
      <w:r w:rsidRPr="00322BAC">
        <w:rPr>
          <w:bCs/>
          <w:rtl/>
          <w:lang w:val="en-US"/>
        </w:rPr>
        <w:t>مدار ترکیبی = ترکیب مدار سری + مدار موازی</w:t>
      </w:r>
    </w:p>
    <w:p w14:paraId="69D913CB" w14:textId="77777777" w:rsidR="00322BAC" w:rsidRPr="00322BAC" w:rsidRDefault="00322BAC" w:rsidP="00322BAC">
      <w:pPr>
        <w:rPr>
          <w:lang w:val="en-US"/>
        </w:rPr>
      </w:pPr>
    </w:p>
    <w:p w14:paraId="1018B940" w14:textId="77777777" w:rsidR="009E3921" w:rsidRPr="00575674" w:rsidRDefault="009E3921" w:rsidP="009A2AC0">
      <w:pPr>
        <w:pStyle w:val="Heading2"/>
        <w:ind w:left="360" w:hanging="360"/>
      </w:pPr>
      <w:r w:rsidRPr="00EE1A77">
        <w:rPr>
          <w:rtl/>
        </w:rPr>
        <w:t>۴</w:t>
      </w:r>
      <w:r w:rsidRPr="00575674">
        <w:t xml:space="preserve">. </w:t>
      </w:r>
      <w:r w:rsidRPr="00EE1A77">
        <w:rPr>
          <w:rtl/>
        </w:rPr>
        <w:t>قوانین کیرشهف و تحلیل مدار</w:t>
      </w:r>
      <w:r w:rsidRPr="00575674">
        <w:t xml:space="preserve"> - Kirchhoff's Laws &amp; Circuit Analysis:</w:t>
      </w:r>
    </w:p>
    <w:p w14:paraId="1F879382" w14:textId="77777777" w:rsidR="009E3921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قانون جریان کیرشهف</w:t>
      </w:r>
      <w:r w:rsidRPr="00EE1A77">
        <w:t xml:space="preserve"> - Kirchhoff's Current Law (KCL):</w:t>
      </w:r>
    </w:p>
    <w:p w14:paraId="0C03B875" w14:textId="176DD4BB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 xml:space="preserve">در این بخش </w:t>
      </w:r>
      <w:r w:rsidRPr="00C9235C">
        <w:rPr>
          <w:bCs/>
          <w:rtl/>
        </w:rPr>
        <w:t>فقط قانون جریان کیرشهف</w:t>
      </w:r>
      <w:r w:rsidRPr="00C9235C">
        <w:rPr>
          <w:bCs/>
          <w:lang w:val="en-US"/>
        </w:rPr>
        <w:t xml:space="preserve"> (KCL)</w:t>
      </w:r>
      <w:r w:rsidRPr="00C9235C">
        <w:rPr>
          <w:lang w:val="en-US"/>
        </w:rPr>
        <w:t xml:space="preserve"> </w:t>
      </w:r>
      <w:r w:rsidRPr="00C9235C">
        <w:rPr>
          <w:rtl/>
        </w:rPr>
        <w:t xml:space="preserve">را یاد می‌گیریم </w:t>
      </w:r>
    </w:p>
    <w:p w14:paraId="666E8478" w14:textId="7F8ACA95" w:rsidR="00C9235C" w:rsidRPr="00A35DA9" w:rsidRDefault="00C9235C" w:rsidP="00A35DA9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35DA9">
        <w:rPr>
          <w:bCs/>
          <w:rtl/>
        </w:rPr>
        <w:t>قانون جریان کیرشهف چیست؟</w:t>
      </w:r>
    </w:p>
    <w:p w14:paraId="38DCCE4E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قانون جریان کیرشهف می‌گوید</w:t>
      </w:r>
      <w:r w:rsidRPr="00C9235C">
        <w:rPr>
          <w:lang w:val="en-US"/>
        </w:rPr>
        <w:t>:</w:t>
      </w:r>
    </w:p>
    <w:p w14:paraId="09E35098" w14:textId="77777777" w:rsidR="00C9235C" w:rsidRPr="00C9235C" w:rsidRDefault="00C9235C" w:rsidP="00C9235C">
      <w:pPr>
        <w:rPr>
          <w:lang w:val="en-US"/>
        </w:rPr>
      </w:pPr>
      <w:r w:rsidRPr="00C9235C">
        <w:rPr>
          <w:bCs/>
          <w:rtl/>
        </w:rPr>
        <w:t>مجموع جریان‌هایی که وارد یک نقطه از مدار می‌شوند، برابر با مجموع جریان‌هایی است که از آن نقطه خارج می‌شوند</w:t>
      </w:r>
      <w:r w:rsidRPr="00C9235C">
        <w:rPr>
          <w:bCs/>
          <w:lang w:val="en-US"/>
        </w:rPr>
        <w:t>.</w:t>
      </w:r>
    </w:p>
    <w:p w14:paraId="70978AEB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به زبان ساده</w:t>
      </w:r>
      <w:r w:rsidRPr="00C9235C">
        <w:rPr>
          <w:lang w:val="en-US"/>
        </w:rPr>
        <w:t>:</w:t>
      </w:r>
    </w:p>
    <w:p w14:paraId="00B93FF4" w14:textId="77777777" w:rsidR="00C9235C" w:rsidRPr="00C9235C" w:rsidRDefault="00C9235C" w:rsidP="00C9235C">
      <w:pPr>
        <w:rPr>
          <w:lang w:val="en-US"/>
        </w:rPr>
      </w:pPr>
      <w:r w:rsidRPr="00C9235C">
        <w:rPr>
          <w:bCs/>
          <w:rtl/>
        </w:rPr>
        <w:t>هر مقدار جریان که وارد یک نقطه می‌شود، باید همان مقدار از آن نقطه خارج شود</w:t>
      </w:r>
      <w:r w:rsidRPr="00C9235C">
        <w:rPr>
          <w:bCs/>
          <w:lang w:val="en-US"/>
        </w:rPr>
        <w:t>.</w:t>
      </w:r>
    </w:p>
    <w:p w14:paraId="5DD71A61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دلیل آن هم این است که بار الکتریکی در یک نقطه از مدار نمی‌تواند ناگهان ایجاد یا ناپدید شود</w:t>
      </w:r>
      <w:r w:rsidRPr="00C9235C">
        <w:rPr>
          <w:lang w:val="en-US"/>
        </w:rPr>
        <w:t>.</w:t>
      </w:r>
    </w:p>
    <w:p w14:paraId="6643237A" w14:textId="1040480D" w:rsidR="00C9235C" w:rsidRPr="00A35DA9" w:rsidRDefault="00C9235C" w:rsidP="00A35DA9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35DA9">
        <w:rPr>
          <w:bCs/>
          <w:rtl/>
        </w:rPr>
        <w:lastRenderedPageBreak/>
        <w:t>نقطه موردنظر چیست؟</w:t>
      </w:r>
    </w:p>
    <w:p w14:paraId="38B4F8EE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در</w:t>
      </w:r>
      <w:r w:rsidRPr="00C9235C">
        <w:rPr>
          <w:lang w:val="en-US"/>
        </w:rPr>
        <w:t xml:space="preserve"> KCL </w:t>
      </w:r>
      <w:r w:rsidRPr="00C9235C">
        <w:rPr>
          <w:rtl/>
        </w:rPr>
        <w:t xml:space="preserve">معمولاً با یک </w:t>
      </w:r>
      <w:r w:rsidRPr="00C9235C">
        <w:rPr>
          <w:bCs/>
          <w:rtl/>
        </w:rPr>
        <w:t>گره</w:t>
      </w:r>
      <w:r w:rsidRPr="00C9235C">
        <w:rPr>
          <w:bCs/>
          <w:lang w:val="en-US"/>
        </w:rPr>
        <w:t xml:space="preserve"> (Node)</w:t>
      </w:r>
      <w:r w:rsidRPr="00C9235C">
        <w:rPr>
          <w:lang w:val="en-US"/>
        </w:rPr>
        <w:t xml:space="preserve"> </w:t>
      </w:r>
      <w:r w:rsidRPr="00C9235C">
        <w:rPr>
          <w:rtl/>
        </w:rPr>
        <w:t>یا محل اتصال چند سیم و قطعه سروکار داریم</w:t>
      </w:r>
      <w:r w:rsidRPr="00C9235C">
        <w:rPr>
          <w:lang w:val="en-US"/>
        </w:rPr>
        <w:t>.</w:t>
      </w:r>
    </w:p>
    <w:p w14:paraId="11BE94BC" w14:textId="77777777" w:rsidR="00C9235C" w:rsidRDefault="00C9235C" w:rsidP="00C9235C">
      <w:pPr>
        <w:rPr>
          <w:rtl/>
          <w:lang w:val="en-US"/>
        </w:rPr>
      </w:pPr>
      <w:r w:rsidRPr="00C9235C">
        <w:rPr>
          <w:rtl/>
        </w:rPr>
        <w:t>مثلاً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235C" w14:paraId="2054461C" w14:textId="77777777" w:rsidTr="00C9235C">
        <w:tc>
          <w:tcPr>
            <w:tcW w:w="9350" w:type="dxa"/>
          </w:tcPr>
          <w:p w14:paraId="3A5D5DE5" w14:textId="77777777" w:rsidR="00C9235C" w:rsidRPr="00C9235C" w:rsidRDefault="00C9235C" w:rsidP="00C9235C">
            <w:pPr>
              <w:pStyle w:val="code"/>
            </w:pPr>
            <w:r w:rsidRPr="00C9235C">
              <w:t xml:space="preserve">             I1</w:t>
            </w:r>
          </w:p>
          <w:p w14:paraId="2AE7E220" w14:textId="77777777" w:rsidR="00C9235C" w:rsidRPr="00C9235C" w:rsidRDefault="00C9235C" w:rsidP="00C9235C">
            <w:pPr>
              <w:pStyle w:val="code"/>
              <w:rPr>
                <w:rtl/>
              </w:rPr>
            </w:pPr>
            <w:r w:rsidRPr="00C9235C">
              <w:t xml:space="preserve">             ↓</w:t>
            </w:r>
          </w:p>
          <w:p w14:paraId="1CDAA77D" w14:textId="77777777" w:rsidR="00C9235C" w:rsidRPr="00C9235C" w:rsidRDefault="00C9235C" w:rsidP="00C9235C">
            <w:pPr>
              <w:pStyle w:val="code"/>
              <w:rPr>
                <w:rtl/>
              </w:rPr>
            </w:pPr>
            <w:r w:rsidRPr="00C9235C">
              <w:t xml:space="preserve">             │</w:t>
            </w:r>
          </w:p>
          <w:p w14:paraId="0B58334A" w14:textId="77777777" w:rsidR="00C9235C" w:rsidRPr="00C9235C" w:rsidRDefault="00C9235C" w:rsidP="00C9235C">
            <w:pPr>
              <w:pStyle w:val="code"/>
            </w:pPr>
            <w:r w:rsidRPr="00C9235C">
              <w:t xml:space="preserve">             ●────────→ I2</w:t>
            </w:r>
          </w:p>
          <w:p w14:paraId="51B45F4B" w14:textId="77777777" w:rsidR="00C9235C" w:rsidRPr="00C9235C" w:rsidRDefault="00C9235C" w:rsidP="00C9235C">
            <w:pPr>
              <w:pStyle w:val="code"/>
              <w:rPr>
                <w:rtl/>
              </w:rPr>
            </w:pPr>
            <w:r w:rsidRPr="00C9235C">
              <w:t xml:space="preserve">             │</w:t>
            </w:r>
          </w:p>
          <w:p w14:paraId="0FB8B00B" w14:textId="77777777" w:rsidR="00C9235C" w:rsidRPr="00C9235C" w:rsidRDefault="00C9235C" w:rsidP="00C9235C">
            <w:pPr>
              <w:pStyle w:val="code"/>
              <w:rPr>
                <w:rtl/>
              </w:rPr>
            </w:pPr>
            <w:r w:rsidRPr="00C9235C">
              <w:t xml:space="preserve">             ↓</w:t>
            </w:r>
          </w:p>
          <w:p w14:paraId="49215F5D" w14:textId="3B4649C6" w:rsidR="00C9235C" w:rsidRDefault="00C9235C" w:rsidP="00C9235C">
            <w:pPr>
              <w:pStyle w:val="code"/>
            </w:pPr>
            <w:r w:rsidRPr="00C9235C">
              <w:t xml:space="preserve">             I3</w:t>
            </w:r>
          </w:p>
        </w:tc>
      </w:tr>
    </w:tbl>
    <w:p w14:paraId="77EA5F44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در این مدار</w:t>
      </w:r>
      <w:r w:rsidRPr="00C9235C">
        <w:rPr>
          <w:lang w:val="en-US"/>
        </w:rPr>
        <w:t>:</w:t>
      </w:r>
    </w:p>
    <w:p w14:paraId="7555B267" w14:textId="77777777" w:rsidR="00C9235C" w:rsidRPr="00C9235C" w:rsidRDefault="00C9235C" w:rsidP="00C9235C">
      <w:pPr>
        <w:numPr>
          <w:ilvl w:val="0"/>
          <w:numId w:val="195"/>
        </w:numPr>
        <w:rPr>
          <w:lang w:val="en-US"/>
        </w:rPr>
      </w:pPr>
      <w:r w:rsidRPr="00C9235C">
        <w:rPr>
          <w:rtl/>
        </w:rPr>
        <w:t xml:space="preserve">جریان </w:t>
      </w:r>
      <w:r w:rsidRPr="00C9235C">
        <w:rPr>
          <w:bCs/>
          <w:lang w:val="en-US"/>
        </w:rPr>
        <w:t>I1</w:t>
      </w:r>
      <w:r w:rsidRPr="00C9235C">
        <w:rPr>
          <w:lang w:val="en-US"/>
        </w:rPr>
        <w:t xml:space="preserve"> </w:t>
      </w:r>
      <w:r w:rsidRPr="00C9235C">
        <w:rPr>
          <w:rtl/>
        </w:rPr>
        <w:t>وارد نقطه می‌شود</w:t>
      </w:r>
      <w:r w:rsidRPr="00C9235C">
        <w:rPr>
          <w:lang w:val="en-US"/>
        </w:rPr>
        <w:t>.</w:t>
      </w:r>
    </w:p>
    <w:p w14:paraId="73AA1F9D" w14:textId="77777777" w:rsidR="00C9235C" w:rsidRPr="00C9235C" w:rsidRDefault="00C9235C" w:rsidP="00C9235C">
      <w:pPr>
        <w:numPr>
          <w:ilvl w:val="0"/>
          <w:numId w:val="195"/>
        </w:numPr>
        <w:rPr>
          <w:lang w:val="en-US"/>
        </w:rPr>
      </w:pPr>
      <w:r w:rsidRPr="00C9235C">
        <w:rPr>
          <w:rtl/>
        </w:rPr>
        <w:t xml:space="preserve">جریان‌های </w:t>
      </w:r>
      <w:r w:rsidRPr="00C9235C">
        <w:rPr>
          <w:bCs/>
          <w:lang w:val="en-US"/>
        </w:rPr>
        <w:t>I2</w:t>
      </w:r>
      <w:r w:rsidRPr="00C9235C">
        <w:rPr>
          <w:lang w:val="en-US"/>
        </w:rPr>
        <w:t xml:space="preserve"> </w:t>
      </w:r>
      <w:r w:rsidRPr="00C9235C">
        <w:rPr>
          <w:rtl/>
        </w:rPr>
        <w:t xml:space="preserve">و </w:t>
      </w:r>
      <w:r w:rsidRPr="00C9235C">
        <w:rPr>
          <w:bCs/>
          <w:lang w:val="en-US"/>
        </w:rPr>
        <w:t>I3</w:t>
      </w:r>
      <w:r w:rsidRPr="00C9235C">
        <w:rPr>
          <w:lang w:val="en-US"/>
        </w:rPr>
        <w:t xml:space="preserve"> </w:t>
      </w:r>
      <w:r w:rsidRPr="00C9235C">
        <w:rPr>
          <w:rtl/>
        </w:rPr>
        <w:t>از نقطه خارج می‌شوند</w:t>
      </w:r>
      <w:r w:rsidRPr="00C9235C">
        <w:rPr>
          <w:lang w:val="en-US"/>
        </w:rPr>
        <w:t>.</w:t>
      </w:r>
    </w:p>
    <w:p w14:paraId="608BB029" w14:textId="77777777" w:rsidR="00C9235C" w:rsidRDefault="00C9235C" w:rsidP="00C9235C">
      <w:pPr>
        <w:rPr>
          <w:rtl/>
          <w:lang w:val="en-US"/>
        </w:rPr>
      </w:pPr>
      <w:r w:rsidRPr="00C9235C">
        <w:rPr>
          <w:rtl/>
        </w:rPr>
        <w:t>بنابراین طبق</w:t>
      </w:r>
      <w:r w:rsidRPr="00C9235C">
        <w:rPr>
          <w:lang w:val="en-US"/>
        </w:rPr>
        <w:t xml:space="preserve"> KCL: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6AA1" w14:paraId="30E7D50E" w14:textId="77777777" w:rsidTr="00906AA1">
        <w:tc>
          <w:tcPr>
            <w:tcW w:w="9350" w:type="dxa"/>
          </w:tcPr>
          <w:p w14:paraId="4F5CA9B8" w14:textId="3054139E" w:rsidR="00906AA1" w:rsidRDefault="00906AA1" w:rsidP="00906AA1">
            <w:pPr>
              <w:pStyle w:val="code"/>
            </w:pPr>
            <w:r w:rsidRPr="00906AA1">
              <w:t>I1</w:t>
            </w:r>
            <w:r w:rsidRPr="00906AA1">
              <w:rPr>
                <w:rFonts w:ascii="Cambria Math" w:hAnsi="Cambria Math" w:cs="Cambria Math"/>
              </w:rPr>
              <w:t>​</w:t>
            </w:r>
            <w:r w:rsidRPr="00906AA1">
              <w:t>=I2</w:t>
            </w:r>
            <w:r w:rsidRPr="00906AA1">
              <w:rPr>
                <w:rFonts w:ascii="Cambria Math" w:hAnsi="Cambria Math" w:cs="Cambria Math"/>
              </w:rPr>
              <w:t>​</w:t>
            </w:r>
            <w:r w:rsidRPr="00906AA1">
              <w:t>+I3</w:t>
            </w:r>
            <w:r w:rsidRPr="00906AA1">
              <w:rPr>
                <w:rFonts w:ascii="Cambria Math" w:hAnsi="Cambria Math" w:cs="Cambria Math"/>
              </w:rPr>
              <w:t>​</w:t>
            </w:r>
          </w:p>
        </w:tc>
      </w:tr>
    </w:tbl>
    <w:p w14:paraId="04B34DB1" w14:textId="77777777" w:rsidR="00C9235C" w:rsidRDefault="00C9235C" w:rsidP="00C9235C">
      <w:pPr>
        <w:rPr>
          <w:rtl/>
          <w:lang w:val="en-US"/>
        </w:rPr>
      </w:pPr>
      <w:r w:rsidRPr="00C9235C">
        <w:rPr>
          <w:rtl/>
        </w:rPr>
        <w:t>مثلاً اگر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7EB" w14:paraId="7F338655" w14:textId="77777777" w:rsidTr="004707EB">
        <w:tc>
          <w:tcPr>
            <w:tcW w:w="9350" w:type="dxa"/>
          </w:tcPr>
          <w:p w14:paraId="50343DCB" w14:textId="0D6D2A33" w:rsidR="004707EB" w:rsidRDefault="004707EB" w:rsidP="004707EB">
            <w:pPr>
              <w:pStyle w:val="code"/>
            </w:pPr>
            <w:r w:rsidRPr="004707EB">
              <w:t>I1</w:t>
            </w:r>
            <w:r w:rsidRPr="004707EB">
              <w:rPr>
                <w:rFonts w:ascii="Cambria Math" w:hAnsi="Cambria Math" w:cs="Cambria Math"/>
              </w:rPr>
              <w:t>​</w:t>
            </w:r>
            <w:r w:rsidRPr="004707EB">
              <w:t>=5A</w:t>
            </w:r>
          </w:p>
        </w:tc>
      </w:tr>
    </w:tbl>
    <w:p w14:paraId="4F9A814A" w14:textId="77777777" w:rsidR="00C9235C" w:rsidRDefault="00C9235C" w:rsidP="00C9235C">
      <w:pPr>
        <w:rPr>
          <w:rtl/>
        </w:rPr>
      </w:pPr>
      <w:r w:rsidRPr="00C9235C">
        <w:rPr>
          <w:rtl/>
        </w:rPr>
        <w:t>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7EB" w:rsidRPr="004707EB" w14:paraId="146A27B2" w14:textId="77777777" w:rsidTr="004707EB">
        <w:tc>
          <w:tcPr>
            <w:tcW w:w="9350" w:type="dxa"/>
          </w:tcPr>
          <w:p w14:paraId="6D5FEF3F" w14:textId="25EA50EB" w:rsidR="004707EB" w:rsidRPr="004707EB" w:rsidRDefault="004707EB" w:rsidP="004707EB">
            <w:pPr>
              <w:pStyle w:val="code"/>
            </w:pPr>
            <w:r w:rsidRPr="004707EB">
              <w:t>I2</w:t>
            </w:r>
            <w:r w:rsidRPr="004707EB">
              <w:rPr>
                <w:rFonts w:ascii="Cambria Math" w:hAnsi="Cambria Math" w:cs="Cambria Math"/>
              </w:rPr>
              <w:t>​</w:t>
            </w:r>
            <w:r w:rsidRPr="004707EB">
              <w:t>=2A</w:t>
            </w:r>
          </w:p>
        </w:tc>
      </w:tr>
    </w:tbl>
    <w:p w14:paraId="21F77DF1" w14:textId="77777777" w:rsidR="004707EB" w:rsidRPr="00C9235C" w:rsidRDefault="004707EB" w:rsidP="004707EB">
      <w:pPr>
        <w:bidi w:val="0"/>
        <w:rPr>
          <w:lang w:val="en-US"/>
        </w:rPr>
      </w:pPr>
    </w:p>
    <w:p w14:paraId="53AD655B" w14:textId="77777777" w:rsidR="00C9235C" w:rsidRDefault="00C9235C" w:rsidP="00C9235C">
      <w:pPr>
        <w:rPr>
          <w:rtl/>
        </w:rPr>
      </w:pPr>
      <w:r w:rsidRPr="00C9235C">
        <w:rPr>
          <w:rtl/>
        </w:rPr>
        <w:t xml:space="preserve">باشد، جریان </w:t>
      </w:r>
      <w:r w:rsidRPr="00C9235C">
        <w:rPr>
          <w:bCs/>
          <w:lang w:val="en-US"/>
        </w:rPr>
        <w:t>I3</w:t>
      </w:r>
      <w:r w:rsidRPr="00C9235C">
        <w:rPr>
          <w:lang w:val="en-US"/>
        </w:rPr>
        <w:t xml:space="preserve"> </w:t>
      </w:r>
      <w:r w:rsidRPr="00C9235C">
        <w:rPr>
          <w:rtl/>
        </w:rPr>
        <w:t>چقدر است؟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7EB" w:rsidRPr="004707EB" w14:paraId="692BD027" w14:textId="77777777" w:rsidTr="004707EB">
        <w:tc>
          <w:tcPr>
            <w:tcW w:w="9350" w:type="dxa"/>
          </w:tcPr>
          <w:p w14:paraId="788032DA" w14:textId="4A9F4F84" w:rsidR="004707EB" w:rsidRPr="004707EB" w:rsidRDefault="004707EB" w:rsidP="004707EB">
            <w:pPr>
              <w:pStyle w:val="code"/>
            </w:pPr>
            <w:r w:rsidRPr="004707EB">
              <w:t>5=2+I3</w:t>
            </w:r>
            <w:r w:rsidRPr="004707EB">
              <w:rPr>
                <w:rFonts w:ascii="Cambria Math" w:hAnsi="Cambria Math" w:cs="Cambria Math"/>
              </w:rPr>
              <w:t>​</w:t>
            </w:r>
          </w:p>
        </w:tc>
      </w:tr>
    </w:tbl>
    <w:p w14:paraId="779A77CE" w14:textId="77777777" w:rsidR="00C9235C" w:rsidRDefault="00C9235C" w:rsidP="00C9235C">
      <w:pPr>
        <w:rPr>
          <w:rtl/>
          <w:lang w:val="en-US"/>
        </w:rPr>
      </w:pPr>
      <w:r w:rsidRPr="00C9235C">
        <w:rPr>
          <w:rtl/>
        </w:rPr>
        <w:t>پس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7EB" w14:paraId="44BA2CE2" w14:textId="77777777" w:rsidTr="004707EB">
        <w:tc>
          <w:tcPr>
            <w:tcW w:w="9350" w:type="dxa"/>
          </w:tcPr>
          <w:p w14:paraId="11535395" w14:textId="53110AB2" w:rsidR="004707EB" w:rsidRDefault="004707EB" w:rsidP="004707EB">
            <w:pPr>
              <w:pStyle w:val="code"/>
            </w:pPr>
            <w:r w:rsidRPr="004707EB">
              <w:t>I3</w:t>
            </w:r>
            <w:r w:rsidRPr="004707EB">
              <w:rPr>
                <w:rFonts w:ascii="Cambria Math" w:hAnsi="Cambria Math" w:cs="Cambria Math"/>
              </w:rPr>
              <w:t>​</w:t>
            </w:r>
            <w:r w:rsidRPr="004707EB">
              <w:t>=3A</w:t>
            </w:r>
            <w:r w:rsidRPr="004707EB">
              <w:rPr>
                <w:rFonts w:ascii="Cambria Math" w:hAnsi="Cambria Math" w:cs="Cambria Math"/>
              </w:rPr>
              <w:t>​</w:t>
            </w:r>
          </w:p>
        </w:tc>
      </w:tr>
    </w:tbl>
    <w:p w14:paraId="7ABE2272" w14:textId="4F543F9F" w:rsidR="00C9235C" w:rsidRPr="00A35DA9" w:rsidRDefault="00C9235C" w:rsidP="00A35DA9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35DA9">
        <w:rPr>
          <w:bCs/>
          <w:rtl/>
        </w:rPr>
        <w:t>فرمول اصلی</w:t>
      </w:r>
      <w:r w:rsidRPr="00A35DA9">
        <w:rPr>
          <w:bCs/>
          <w:lang w:val="en-US"/>
        </w:rPr>
        <w:t xml:space="preserve"> KCL</w:t>
      </w:r>
    </w:p>
    <w:p w14:paraId="6B3C5E02" w14:textId="77777777" w:rsidR="00C9235C" w:rsidRDefault="00C9235C" w:rsidP="00C9235C">
      <w:pPr>
        <w:rPr>
          <w:rtl/>
          <w:lang w:val="en-US"/>
        </w:rPr>
      </w:pPr>
      <w:r w:rsidRPr="00C9235C">
        <w:rPr>
          <w:rtl/>
        </w:rPr>
        <w:t>قانون را می‌توان این‌گونه نوشت</w:t>
      </w:r>
      <w:r w:rsidRPr="00C9235C">
        <w:rPr>
          <w:lang w:val="en-US"/>
        </w:rPr>
        <w:t>:</w:t>
      </w:r>
    </w:p>
    <w:p w14:paraId="2E04C505" w14:textId="31CE473D" w:rsidR="004707EB" w:rsidRPr="00C9235C" w:rsidRDefault="00902688" w:rsidP="004707EB">
      <w:pPr>
        <w:bidi w:val="0"/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Iin=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 out</m:t>
                  </m:r>
                </m:e>
              </m:nary>
            </m:e>
          </m:nary>
        </m:oMath>
      </m:oMathPara>
    </w:p>
    <w:p w14:paraId="48EEA1B3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یعنی</w:t>
      </w:r>
      <w:r w:rsidRPr="00C9235C">
        <w:rPr>
          <w:lang w:val="en-US"/>
        </w:rPr>
        <w:t>:</w:t>
      </w:r>
    </w:p>
    <w:p w14:paraId="05BE19E9" w14:textId="77777777" w:rsidR="00C9235C" w:rsidRPr="00C9235C" w:rsidRDefault="00C9235C" w:rsidP="00C9235C">
      <w:pPr>
        <w:rPr>
          <w:lang w:val="en-US"/>
        </w:rPr>
      </w:pPr>
      <w:r w:rsidRPr="00C9235C">
        <w:rPr>
          <w:bCs/>
          <w:rtl/>
        </w:rPr>
        <w:lastRenderedPageBreak/>
        <w:t>مجموع جریان‌های ورودی = مجموع جریان‌های خروجی</w:t>
      </w:r>
    </w:p>
    <w:p w14:paraId="0F183778" w14:textId="6E896153" w:rsidR="00C9235C" w:rsidRPr="00A35DA9" w:rsidRDefault="00C9235C" w:rsidP="00A35DA9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35DA9">
        <w:rPr>
          <w:bCs/>
          <w:rtl/>
        </w:rPr>
        <w:t>یک مثال واقعی‌تر</w:t>
      </w:r>
    </w:p>
    <w:p w14:paraId="2F14C1C0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فرض کنید سه جریان وارد یک گره می‌شوند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2688" w:rsidRPr="00902688" w14:paraId="232D5687" w14:textId="77777777" w:rsidTr="00902688">
        <w:tc>
          <w:tcPr>
            <w:tcW w:w="9350" w:type="dxa"/>
          </w:tcPr>
          <w:p w14:paraId="4CF3030A" w14:textId="77777777" w:rsidR="00902688" w:rsidRPr="00902688" w:rsidRDefault="00902688" w:rsidP="00902688">
            <w:pPr>
              <w:pStyle w:val="code"/>
              <w:rPr>
                <w:b/>
                <w:bCs w:val="0"/>
              </w:rPr>
            </w:pPr>
            <w:r w:rsidRPr="00902688">
              <w:rPr>
                <w:b/>
                <w:bCs w:val="0"/>
              </w:rPr>
              <w:t xml:space="preserve">       2A</w:t>
            </w:r>
          </w:p>
          <w:p w14:paraId="21C8677C" w14:textId="77777777" w:rsidR="00902688" w:rsidRPr="00902688" w:rsidRDefault="00902688" w:rsidP="00902688">
            <w:pPr>
              <w:pStyle w:val="code"/>
              <w:rPr>
                <w:b/>
                <w:bCs w:val="0"/>
                <w:rtl/>
              </w:rPr>
            </w:pPr>
            <w:r w:rsidRPr="00902688">
              <w:rPr>
                <w:b/>
                <w:bCs w:val="0"/>
              </w:rPr>
              <w:t xml:space="preserve">        ↓</w:t>
            </w:r>
          </w:p>
          <w:p w14:paraId="2036B326" w14:textId="77777777" w:rsidR="00902688" w:rsidRPr="00902688" w:rsidRDefault="00902688" w:rsidP="00902688">
            <w:pPr>
              <w:pStyle w:val="code"/>
              <w:rPr>
                <w:b/>
                <w:bCs w:val="0"/>
                <w:rtl/>
              </w:rPr>
            </w:pPr>
            <w:r w:rsidRPr="00902688">
              <w:rPr>
                <w:b/>
                <w:bCs w:val="0"/>
              </w:rPr>
              <w:t xml:space="preserve">        │</w:t>
            </w:r>
          </w:p>
          <w:p w14:paraId="6D838DFF" w14:textId="77777777" w:rsidR="00902688" w:rsidRPr="00902688" w:rsidRDefault="00902688" w:rsidP="00902688">
            <w:pPr>
              <w:pStyle w:val="code"/>
              <w:rPr>
                <w:b/>
                <w:bCs w:val="0"/>
              </w:rPr>
            </w:pPr>
            <w:r w:rsidRPr="00902688">
              <w:rPr>
                <w:b/>
                <w:bCs w:val="0"/>
              </w:rPr>
              <w:t>3A ───→ ● ───→ 4A</w:t>
            </w:r>
          </w:p>
          <w:p w14:paraId="6AEB5DA1" w14:textId="77777777" w:rsidR="00902688" w:rsidRPr="00902688" w:rsidRDefault="00902688" w:rsidP="00902688">
            <w:pPr>
              <w:pStyle w:val="code"/>
              <w:rPr>
                <w:b/>
                <w:bCs w:val="0"/>
                <w:rtl/>
              </w:rPr>
            </w:pPr>
            <w:r w:rsidRPr="00902688">
              <w:rPr>
                <w:b/>
                <w:bCs w:val="0"/>
              </w:rPr>
              <w:t xml:space="preserve">        │</w:t>
            </w:r>
          </w:p>
          <w:p w14:paraId="6273DC34" w14:textId="77777777" w:rsidR="00902688" w:rsidRPr="00902688" w:rsidRDefault="00902688" w:rsidP="00902688">
            <w:pPr>
              <w:pStyle w:val="code"/>
              <w:rPr>
                <w:b/>
                <w:bCs w:val="0"/>
                <w:rtl/>
              </w:rPr>
            </w:pPr>
            <w:r w:rsidRPr="00902688">
              <w:rPr>
                <w:b/>
                <w:bCs w:val="0"/>
              </w:rPr>
              <w:t xml:space="preserve">        ↓</w:t>
            </w:r>
          </w:p>
          <w:p w14:paraId="53A2AF56" w14:textId="11D39454" w:rsidR="00902688" w:rsidRPr="00902688" w:rsidRDefault="00902688" w:rsidP="00902688">
            <w:pPr>
              <w:pStyle w:val="code"/>
              <w:rPr>
                <w:b/>
                <w:bCs w:val="0"/>
              </w:rPr>
            </w:pPr>
            <w:r w:rsidRPr="00902688">
              <w:rPr>
                <w:b/>
                <w:bCs w:val="0"/>
              </w:rPr>
              <w:t xml:space="preserve">       I</w:t>
            </w:r>
          </w:p>
        </w:tc>
      </w:tr>
    </w:tbl>
    <w:p w14:paraId="5DC2E20F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جریان‌های ورودی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53FB" w14:paraId="5219CFAA" w14:textId="77777777" w:rsidTr="00CF53FB">
        <w:tc>
          <w:tcPr>
            <w:tcW w:w="9350" w:type="dxa"/>
          </w:tcPr>
          <w:p w14:paraId="75B594C9" w14:textId="0F11DB02" w:rsidR="00CF53FB" w:rsidRDefault="00AE1C20" w:rsidP="00AE1C20">
            <w:pPr>
              <w:pStyle w:val="code"/>
            </w:pPr>
            <w:r w:rsidRPr="00AE1C20">
              <w:t>2A+3A=5A</w:t>
            </w:r>
          </w:p>
        </w:tc>
      </w:tr>
    </w:tbl>
    <w:p w14:paraId="4E044311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 xml:space="preserve">یکی از جریان‌ها نیز </w:t>
      </w:r>
      <w:r w:rsidRPr="00C9235C">
        <w:rPr>
          <w:bCs/>
          <w:lang w:val="en-US"/>
        </w:rPr>
        <w:t>4A</w:t>
      </w:r>
      <w:r w:rsidRPr="00C9235C">
        <w:rPr>
          <w:lang w:val="en-US"/>
        </w:rPr>
        <w:t xml:space="preserve"> </w:t>
      </w:r>
      <w:r w:rsidRPr="00C9235C">
        <w:rPr>
          <w:rtl/>
        </w:rPr>
        <w:t>از گره خارج می‌شود</w:t>
      </w:r>
      <w:r w:rsidRPr="00C9235C">
        <w:rPr>
          <w:lang w:val="en-US"/>
        </w:rPr>
        <w:t>.</w:t>
      </w:r>
    </w:p>
    <w:p w14:paraId="148DBE5E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پس جریان باقی‌مانده باید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1C20" w14:paraId="2B1F40C2" w14:textId="77777777" w:rsidTr="00AE1C20">
        <w:tc>
          <w:tcPr>
            <w:tcW w:w="9350" w:type="dxa"/>
          </w:tcPr>
          <w:p w14:paraId="7B2DE7B7" w14:textId="2A1CFBC6" w:rsidR="00AE1C20" w:rsidRDefault="00AE1C20" w:rsidP="00AE1C20">
            <w:pPr>
              <w:pStyle w:val="code"/>
            </w:pPr>
            <w:r w:rsidRPr="00AE1C20">
              <w:t>5A−4A=1A</w:t>
            </w:r>
          </w:p>
        </w:tc>
      </w:tr>
    </w:tbl>
    <w:p w14:paraId="78995B0B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باشد</w:t>
      </w:r>
      <w:r w:rsidRPr="00C9235C">
        <w:rPr>
          <w:lang w:val="en-US"/>
        </w:rPr>
        <w:t>.</w:t>
      </w:r>
    </w:p>
    <w:p w14:paraId="2E46B054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بنابراین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1C20" w14:paraId="644A6BB7" w14:textId="77777777" w:rsidTr="00AE1C20">
        <w:tc>
          <w:tcPr>
            <w:tcW w:w="9350" w:type="dxa"/>
          </w:tcPr>
          <w:p w14:paraId="1B6A9E5F" w14:textId="24681E97" w:rsidR="00AE1C20" w:rsidRDefault="00AE1C20" w:rsidP="00AE1C20">
            <w:pPr>
              <w:bidi w:val="0"/>
              <w:rPr>
                <w:lang w:val="en-US"/>
              </w:rPr>
            </w:pPr>
            <w:r>
              <w:rPr>
                <w:lang w:val="en-US"/>
              </w:rPr>
              <w:t>I = 1A</w:t>
            </w:r>
          </w:p>
        </w:tc>
      </w:tr>
    </w:tbl>
    <w:p w14:paraId="6C93AC4D" w14:textId="77777777" w:rsidR="00AE1C20" w:rsidRPr="00C9235C" w:rsidRDefault="00AE1C20" w:rsidP="00AE1C20">
      <w:pPr>
        <w:bidi w:val="0"/>
        <w:rPr>
          <w:lang w:val="en-US"/>
        </w:rPr>
      </w:pPr>
    </w:p>
    <w:p w14:paraId="3E541433" w14:textId="3865F39A" w:rsidR="00C9235C" w:rsidRPr="00A35DA9" w:rsidRDefault="00C9235C" w:rsidP="00A35DA9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35DA9">
        <w:rPr>
          <w:bCs/>
          <w:rtl/>
        </w:rPr>
        <w:t>چرا</w:t>
      </w:r>
      <w:r w:rsidRPr="00A35DA9">
        <w:rPr>
          <w:bCs/>
          <w:lang w:val="en-US"/>
        </w:rPr>
        <w:t xml:space="preserve"> KCL </w:t>
      </w:r>
      <w:r w:rsidRPr="00A35DA9">
        <w:rPr>
          <w:bCs/>
          <w:rtl/>
        </w:rPr>
        <w:t>درست است؟</w:t>
      </w:r>
    </w:p>
    <w:p w14:paraId="3A97B3C2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 xml:space="preserve">فرض کنید در یک نقطه از سیم، </w:t>
      </w:r>
      <w:r w:rsidRPr="00C9235C">
        <w:rPr>
          <w:bCs/>
          <w:lang w:val="en-US"/>
        </w:rPr>
        <w:t xml:space="preserve">5 </w:t>
      </w:r>
      <w:r w:rsidRPr="00C9235C">
        <w:rPr>
          <w:bCs/>
          <w:rtl/>
        </w:rPr>
        <w:t>آمپر</w:t>
      </w:r>
      <w:r w:rsidRPr="00C9235C">
        <w:rPr>
          <w:rtl/>
        </w:rPr>
        <w:t xml:space="preserve"> جریان وارد شود اما فقط </w:t>
      </w:r>
      <w:r w:rsidRPr="00C9235C">
        <w:rPr>
          <w:bCs/>
          <w:lang w:val="en-US"/>
        </w:rPr>
        <w:t xml:space="preserve">3 </w:t>
      </w:r>
      <w:r w:rsidRPr="00C9235C">
        <w:rPr>
          <w:bCs/>
          <w:rtl/>
        </w:rPr>
        <w:t>آمپر</w:t>
      </w:r>
      <w:r w:rsidRPr="00C9235C">
        <w:rPr>
          <w:rtl/>
        </w:rPr>
        <w:t xml:space="preserve"> خارج شود</w:t>
      </w:r>
      <w:r w:rsidRPr="00C9235C">
        <w:rPr>
          <w:lang w:val="en-US"/>
        </w:rPr>
        <w:t>.</w:t>
      </w:r>
    </w:p>
    <w:p w14:paraId="68D7DB09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یعنی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1C20" w14:paraId="35CB41FC" w14:textId="77777777" w:rsidTr="00AE1C20">
        <w:tc>
          <w:tcPr>
            <w:tcW w:w="9350" w:type="dxa"/>
          </w:tcPr>
          <w:p w14:paraId="7409E530" w14:textId="77777777" w:rsidR="00AE1C20" w:rsidRPr="00AE1C20" w:rsidRDefault="00AE1C20" w:rsidP="00AE1C20">
            <w:pPr>
              <w:pStyle w:val="code"/>
            </w:pPr>
            <w:r w:rsidRPr="00AE1C20">
              <w:t xml:space="preserve">       5A</w:t>
            </w:r>
          </w:p>
          <w:p w14:paraId="3AAA535B" w14:textId="77777777" w:rsidR="00AE1C20" w:rsidRPr="00AE1C20" w:rsidRDefault="00AE1C20" w:rsidP="00AE1C20">
            <w:pPr>
              <w:pStyle w:val="code"/>
              <w:rPr>
                <w:rtl/>
              </w:rPr>
            </w:pPr>
            <w:r w:rsidRPr="00AE1C20">
              <w:t xml:space="preserve">        ↓</w:t>
            </w:r>
          </w:p>
          <w:p w14:paraId="334C99B5" w14:textId="77777777" w:rsidR="00AE1C20" w:rsidRPr="00AE1C20" w:rsidRDefault="00AE1C20" w:rsidP="00AE1C20">
            <w:pPr>
              <w:pStyle w:val="code"/>
              <w:rPr>
                <w:rtl/>
              </w:rPr>
            </w:pPr>
            <w:r w:rsidRPr="00AE1C20">
              <w:t xml:space="preserve">        │</w:t>
            </w:r>
          </w:p>
          <w:p w14:paraId="028B51BC" w14:textId="1CB191D1" w:rsidR="00AE1C20" w:rsidRDefault="00AE1C20" w:rsidP="00AE1C20">
            <w:pPr>
              <w:pStyle w:val="code"/>
            </w:pPr>
            <w:r w:rsidRPr="00AE1C20">
              <w:t xml:space="preserve">        ●────→ 3A</w:t>
            </w:r>
          </w:p>
        </w:tc>
      </w:tr>
    </w:tbl>
    <w:p w14:paraId="694DCEAB" w14:textId="77777777" w:rsidR="00AE1C20" w:rsidRPr="00C9235C" w:rsidRDefault="00AE1C20" w:rsidP="00AE1C20">
      <w:pPr>
        <w:bidi w:val="0"/>
        <w:rPr>
          <w:lang w:val="en-US"/>
        </w:rPr>
      </w:pPr>
    </w:p>
    <w:p w14:paraId="5499054E" w14:textId="4A65D496" w:rsidR="00C9235C" w:rsidRDefault="00C9235C" w:rsidP="00AE1C20">
      <w:pPr>
        <w:rPr>
          <w:lang w:val="en-US"/>
        </w:rPr>
      </w:pPr>
      <w:r w:rsidRPr="00C9235C">
        <w:rPr>
          <w:lang w:val="en-US"/>
        </w:rPr>
        <w:t xml:space="preserve">       </w:t>
      </w:r>
      <w:r w:rsidRPr="00C9235C">
        <w:rPr>
          <w:rtl/>
        </w:rPr>
        <w:t>در نگاه اول</w:t>
      </w:r>
      <w:r w:rsidRPr="00C9235C">
        <w:rPr>
          <w:lang w:val="en-US"/>
        </w:rPr>
        <w:t>:</w:t>
      </w:r>
    </w:p>
    <w:p w14:paraId="7AFDCE1B" w14:textId="08E2A599" w:rsidR="00AE1C20" w:rsidRPr="00C9235C" w:rsidRDefault="00AE1C20" w:rsidP="00AE1C20">
      <w:pPr>
        <w:bidi w:val="0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5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 ≠3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396646F7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 xml:space="preserve">پس </w:t>
      </w:r>
      <w:r w:rsidRPr="00C9235C">
        <w:rPr>
          <w:bCs/>
          <w:lang w:val="en-US"/>
        </w:rPr>
        <w:t xml:space="preserve">2 </w:t>
      </w:r>
      <w:r w:rsidRPr="00C9235C">
        <w:rPr>
          <w:bCs/>
          <w:rtl/>
        </w:rPr>
        <w:t>آمپر جریان در نقطه باقی می‌ماند</w:t>
      </w:r>
      <w:r w:rsidRPr="00C9235C">
        <w:rPr>
          <w:bCs/>
          <w:lang w:val="en-US"/>
        </w:rPr>
        <w:t>.</w:t>
      </w:r>
    </w:p>
    <w:p w14:paraId="23BD4BDF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lastRenderedPageBreak/>
        <w:t>اما در مدار الکتریکی پایدار، بار الکتریکی نمی‌تواند بدون دلیل در یک نقطه جمع شود</w:t>
      </w:r>
      <w:r w:rsidRPr="00C9235C">
        <w:rPr>
          <w:lang w:val="en-US"/>
        </w:rPr>
        <w:t>.</w:t>
      </w:r>
    </w:p>
    <w:p w14:paraId="30147132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بنابراین باید مسیر دیگری برای خروج آن وجود داشته باشد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1C20" w14:paraId="144E9A2A" w14:textId="77777777" w:rsidTr="00AE1C20">
        <w:tc>
          <w:tcPr>
            <w:tcW w:w="9350" w:type="dxa"/>
          </w:tcPr>
          <w:p w14:paraId="25FD3C2D" w14:textId="77777777" w:rsidR="00AE1C20" w:rsidRPr="00AE1C20" w:rsidRDefault="00AE1C20" w:rsidP="00AE1C20">
            <w:pPr>
              <w:pStyle w:val="code"/>
            </w:pPr>
            <w:r w:rsidRPr="00AE1C20">
              <w:t xml:space="preserve">       5A</w:t>
            </w:r>
          </w:p>
          <w:p w14:paraId="7EFA4816" w14:textId="77777777" w:rsidR="00AE1C20" w:rsidRPr="00AE1C20" w:rsidRDefault="00AE1C20" w:rsidP="00AE1C20">
            <w:pPr>
              <w:pStyle w:val="code"/>
              <w:rPr>
                <w:rtl/>
              </w:rPr>
            </w:pPr>
            <w:r w:rsidRPr="00AE1C20">
              <w:t xml:space="preserve">        ↓</w:t>
            </w:r>
          </w:p>
          <w:p w14:paraId="62AC679B" w14:textId="77777777" w:rsidR="00AE1C20" w:rsidRPr="00AE1C20" w:rsidRDefault="00AE1C20" w:rsidP="00AE1C20">
            <w:pPr>
              <w:pStyle w:val="code"/>
              <w:rPr>
                <w:rtl/>
              </w:rPr>
            </w:pPr>
            <w:r w:rsidRPr="00AE1C20">
              <w:t xml:space="preserve">        │</w:t>
            </w:r>
          </w:p>
          <w:p w14:paraId="0B0F89A4" w14:textId="77777777" w:rsidR="00AE1C20" w:rsidRPr="00AE1C20" w:rsidRDefault="00AE1C20" w:rsidP="00AE1C20">
            <w:pPr>
              <w:pStyle w:val="code"/>
            </w:pPr>
            <w:r w:rsidRPr="00AE1C20">
              <w:t xml:space="preserve">        ●────→ 3A</w:t>
            </w:r>
          </w:p>
          <w:p w14:paraId="6E20145E" w14:textId="77777777" w:rsidR="00AE1C20" w:rsidRPr="00AE1C20" w:rsidRDefault="00AE1C20" w:rsidP="00AE1C20">
            <w:pPr>
              <w:pStyle w:val="code"/>
              <w:rPr>
                <w:rtl/>
              </w:rPr>
            </w:pPr>
            <w:r w:rsidRPr="00AE1C20">
              <w:t xml:space="preserve">        │</w:t>
            </w:r>
          </w:p>
          <w:p w14:paraId="5FBA5867" w14:textId="77777777" w:rsidR="00AE1C20" w:rsidRPr="00AE1C20" w:rsidRDefault="00AE1C20" w:rsidP="00AE1C20">
            <w:pPr>
              <w:pStyle w:val="code"/>
              <w:rPr>
                <w:rtl/>
              </w:rPr>
            </w:pPr>
            <w:r w:rsidRPr="00AE1C20">
              <w:t xml:space="preserve">        ↓</w:t>
            </w:r>
          </w:p>
          <w:p w14:paraId="0D626F25" w14:textId="0ADE43CF" w:rsidR="00AE1C20" w:rsidRDefault="00AE1C20" w:rsidP="00AE1C20">
            <w:pPr>
              <w:pStyle w:val="code"/>
            </w:pPr>
            <w:r w:rsidRPr="00AE1C20">
              <w:t xml:space="preserve">       2A</w:t>
            </w:r>
          </w:p>
        </w:tc>
      </w:tr>
    </w:tbl>
    <w:p w14:paraId="0B3E7D04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حالا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5DA9" w14:paraId="67C6B1D6" w14:textId="77777777" w:rsidTr="00A35DA9">
        <w:tc>
          <w:tcPr>
            <w:tcW w:w="9350" w:type="dxa"/>
          </w:tcPr>
          <w:p w14:paraId="0E30234B" w14:textId="342A4960" w:rsidR="00A35DA9" w:rsidRDefault="00A35DA9" w:rsidP="00A35DA9">
            <w:pPr>
              <w:pStyle w:val="code"/>
            </w:pPr>
            <w:r w:rsidRPr="00A35DA9">
              <w:t xml:space="preserve">5A=3A+2A </w:t>
            </w:r>
          </w:p>
        </w:tc>
      </w:tr>
    </w:tbl>
    <w:p w14:paraId="2418E0F1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و</w:t>
      </w:r>
      <w:r w:rsidRPr="00C9235C">
        <w:rPr>
          <w:lang w:val="en-US"/>
        </w:rPr>
        <w:t xml:space="preserve"> KCL </w:t>
      </w:r>
      <w:r w:rsidRPr="00C9235C">
        <w:rPr>
          <w:rtl/>
        </w:rPr>
        <w:t>برقرار است</w:t>
      </w:r>
      <w:r w:rsidRPr="00C9235C">
        <w:rPr>
          <w:lang w:val="en-US"/>
        </w:rPr>
        <w:t>.</w:t>
      </w:r>
    </w:p>
    <w:p w14:paraId="12FF0574" w14:textId="0720E82C" w:rsidR="00C9235C" w:rsidRPr="00A35DA9" w:rsidRDefault="00C9235C" w:rsidP="00A35DA9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35DA9">
        <w:rPr>
          <w:bCs/>
          <w:rtl/>
        </w:rPr>
        <w:t>یک نکته بسیار مهم</w:t>
      </w:r>
    </w:p>
    <w:p w14:paraId="5C80FE71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در</w:t>
      </w:r>
      <w:r w:rsidRPr="00C9235C">
        <w:rPr>
          <w:lang w:val="en-US"/>
        </w:rPr>
        <w:t xml:space="preserve"> KCL </w:t>
      </w:r>
      <w:r w:rsidRPr="00C9235C">
        <w:rPr>
          <w:rtl/>
        </w:rPr>
        <w:t>مهم نیست جریان‌ها از چه قطعه‌ای عبور می‌کنند</w:t>
      </w:r>
      <w:r w:rsidRPr="00C9235C">
        <w:rPr>
          <w:lang w:val="en-US"/>
        </w:rPr>
        <w:t>.</w:t>
      </w:r>
    </w:p>
    <w:p w14:paraId="5BAE23F1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 xml:space="preserve">مهم این است که در </w:t>
      </w:r>
      <w:r w:rsidRPr="00C9235C">
        <w:rPr>
          <w:bCs/>
          <w:rtl/>
        </w:rPr>
        <w:t>نقطه اتصال</w:t>
      </w:r>
      <w:r w:rsidRPr="00C9235C">
        <w:rPr>
          <w:rtl/>
        </w:rPr>
        <w:t xml:space="preserve"> چه مقدار جریان وارد و چه مقدار خارج می‌شود</w:t>
      </w:r>
      <w:r w:rsidRPr="00C9235C">
        <w:rPr>
          <w:lang w:val="en-US"/>
        </w:rPr>
        <w:t>.</w:t>
      </w:r>
    </w:p>
    <w:p w14:paraId="42A5CE29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مثلاً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5DA9" w14:paraId="6554FF30" w14:textId="77777777" w:rsidTr="00A35DA9">
        <w:tc>
          <w:tcPr>
            <w:tcW w:w="9350" w:type="dxa"/>
          </w:tcPr>
          <w:p w14:paraId="63DEB0E0" w14:textId="77777777" w:rsidR="00A35DA9" w:rsidRPr="00A35DA9" w:rsidRDefault="00A35DA9" w:rsidP="00A35DA9">
            <w:pPr>
              <w:pStyle w:val="code"/>
            </w:pPr>
            <w:r w:rsidRPr="00A35DA9">
              <w:t xml:space="preserve">          4A</w:t>
            </w:r>
          </w:p>
          <w:p w14:paraId="71346926" w14:textId="77777777" w:rsidR="00A35DA9" w:rsidRPr="00A35DA9" w:rsidRDefault="00A35DA9" w:rsidP="00A35DA9">
            <w:pPr>
              <w:pStyle w:val="code"/>
              <w:rPr>
                <w:rtl/>
              </w:rPr>
            </w:pPr>
            <w:r w:rsidRPr="00A35DA9">
              <w:t xml:space="preserve">           ↓</w:t>
            </w:r>
          </w:p>
          <w:p w14:paraId="02B2C69A" w14:textId="77777777" w:rsidR="00A35DA9" w:rsidRPr="00A35DA9" w:rsidRDefault="00A35DA9" w:rsidP="00A35DA9">
            <w:pPr>
              <w:pStyle w:val="code"/>
              <w:rPr>
                <w:rtl/>
              </w:rPr>
            </w:pPr>
            <w:r w:rsidRPr="00A35DA9">
              <w:t xml:space="preserve">           │</w:t>
            </w:r>
          </w:p>
          <w:p w14:paraId="1F79B5B9" w14:textId="77777777" w:rsidR="00A35DA9" w:rsidRPr="00A35DA9" w:rsidRDefault="00A35DA9" w:rsidP="00A35DA9">
            <w:pPr>
              <w:pStyle w:val="code"/>
            </w:pPr>
            <w:r w:rsidRPr="00A35DA9">
              <w:t xml:space="preserve">           ●──────→ 1A</w:t>
            </w:r>
          </w:p>
          <w:p w14:paraId="1B3D4165" w14:textId="77777777" w:rsidR="00A35DA9" w:rsidRPr="00A35DA9" w:rsidRDefault="00A35DA9" w:rsidP="00A35DA9">
            <w:pPr>
              <w:pStyle w:val="code"/>
              <w:rPr>
                <w:rtl/>
              </w:rPr>
            </w:pPr>
            <w:r w:rsidRPr="00A35DA9">
              <w:t xml:space="preserve">           │</w:t>
            </w:r>
          </w:p>
          <w:p w14:paraId="1802793D" w14:textId="77777777" w:rsidR="00A35DA9" w:rsidRPr="00A35DA9" w:rsidRDefault="00A35DA9" w:rsidP="00A35DA9">
            <w:pPr>
              <w:pStyle w:val="code"/>
            </w:pPr>
            <w:r w:rsidRPr="00A35DA9">
              <w:t xml:space="preserve">           ├──────→ 2A</w:t>
            </w:r>
          </w:p>
          <w:p w14:paraId="31F1DFD2" w14:textId="77777777" w:rsidR="00A35DA9" w:rsidRPr="00A35DA9" w:rsidRDefault="00A35DA9" w:rsidP="00A35DA9">
            <w:pPr>
              <w:pStyle w:val="code"/>
              <w:rPr>
                <w:rtl/>
              </w:rPr>
            </w:pPr>
            <w:r w:rsidRPr="00A35DA9">
              <w:t xml:space="preserve">           │</w:t>
            </w:r>
          </w:p>
          <w:p w14:paraId="272439C8" w14:textId="77777777" w:rsidR="00A35DA9" w:rsidRPr="00A35DA9" w:rsidRDefault="00A35DA9" w:rsidP="00A35DA9">
            <w:pPr>
              <w:pStyle w:val="code"/>
              <w:rPr>
                <w:rtl/>
              </w:rPr>
            </w:pPr>
            <w:r w:rsidRPr="00A35DA9">
              <w:t xml:space="preserve">           ↓</w:t>
            </w:r>
          </w:p>
          <w:p w14:paraId="0A8682CF" w14:textId="33C973DD" w:rsidR="00A35DA9" w:rsidRDefault="00A35DA9" w:rsidP="00A35DA9">
            <w:pPr>
              <w:pStyle w:val="code"/>
            </w:pPr>
            <w:r w:rsidRPr="00A35DA9">
              <w:t xml:space="preserve">           1A</w:t>
            </w:r>
          </w:p>
        </w:tc>
      </w:tr>
    </w:tbl>
    <w:p w14:paraId="7B3DFDEE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مجموع ورودی</w:t>
      </w:r>
      <w:r w:rsidRPr="00C9235C">
        <w:rPr>
          <w:lang w:val="en-US"/>
        </w:rPr>
        <w:t>:</w:t>
      </w:r>
    </w:p>
    <w:p w14:paraId="14437CB6" w14:textId="7B254F90" w:rsidR="00C9235C" w:rsidRPr="00C9235C" w:rsidRDefault="00C9235C" w:rsidP="00C9235C">
      <w:pPr>
        <w:rPr>
          <w:lang w:val="en-US"/>
        </w:rPr>
      </w:pPr>
      <w:r w:rsidRPr="00C9235C">
        <w:rPr>
          <w:lang w:val="en-US"/>
        </w:rPr>
        <w:t>4A</w:t>
      </w:r>
    </w:p>
    <w:p w14:paraId="7C140630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مجموع خروجی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62B1" w14:paraId="1FB21149" w14:textId="77777777" w:rsidTr="00FC62B1">
        <w:tc>
          <w:tcPr>
            <w:tcW w:w="9350" w:type="dxa"/>
          </w:tcPr>
          <w:p w14:paraId="7F7AA8FE" w14:textId="2F6C2E61" w:rsidR="00FC62B1" w:rsidRDefault="00FC62B1" w:rsidP="00FC62B1">
            <w:pPr>
              <w:pStyle w:val="code"/>
            </w:pPr>
            <w:r w:rsidRPr="00FC62B1">
              <w:t>1A+2A+1A=4A</w:t>
            </w:r>
          </w:p>
        </w:tc>
      </w:tr>
    </w:tbl>
    <w:p w14:paraId="2049787F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بنابراین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62B1" w14:paraId="0D36494C" w14:textId="77777777" w:rsidTr="00FC62B1">
        <w:tc>
          <w:tcPr>
            <w:tcW w:w="9350" w:type="dxa"/>
          </w:tcPr>
          <w:p w14:paraId="4D3F3738" w14:textId="3D894808" w:rsidR="00FC62B1" w:rsidRDefault="00FC62B1" w:rsidP="00FC62B1">
            <w:pPr>
              <w:bidi w:val="0"/>
              <w:rPr>
                <w:lang w:val="en-US"/>
              </w:rPr>
            </w:pPr>
            <w:r>
              <w:rPr>
                <w:lang w:val="en-US"/>
              </w:rPr>
              <w:t>4A = 4A</w:t>
            </w:r>
          </w:p>
        </w:tc>
      </w:tr>
    </w:tbl>
    <w:p w14:paraId="741BCA4F" w14:textId="77777777" w:rsidR="00FC62B1" w:rsidRPr="00C9235C" w:rsidRDefault="00FC62B1" w:rsidP="00FC62B1">
      <w:pPr>
        <w:bidi w:val="0"/>
        <w:rPr>
          <w:lang w:val="en-US"/>
        </w:rPr>
      </w:pPr>
    </w:p>
    <w:p w14:paraId="4B809686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lastRenderedPageBreak/>
        <w:t>و قانون</w:t>
      </w:r>
      <w:r w:rsidRPr="00C9235C">
        <w:rPr>
          <w:lang w:val="en-US"/>
        </w:rPr>
        <w:t xml:space="preserve"> KCL </w:t>
      </w:r>
      <w:r w:rsidRPr="00C9235C">
        <w:rPr>
          <w:rtl/>
        </w:rPr>
        <w:t>برقرار است</w:t>
      </w:r>
      <w:r w:rsidRPr="00C9235C">
        <w:rPr>
          <w:lang w:val="en-US"/>
        </w:rPr>
        <w:t>.</w:t>
      </w:r>
    </w:p>
    <w:p w14:paraId="7C32C40F" w14:textId="28438E26" w:rsidR="00C9235C" w:rsidRPr="00FC62B1" w:rsidRDefault="00C9235C" w:rsidP="00FC62B1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FC62B1">
        <w:rPr>
          <w:bCs/>
          <w:rtl/>
        </w:rPr>
        <w:t>روش حل مسائل</w:t>
      </w:r>
      <w:r w:rsidRPr="00FC62B1">
        <w:rPr>
          <w:bCs/>
          <w:lang w:val="en-US"/>
        </w:rPr>
        <w:t xml:space="preserve"> KCL</w:t>
      </w:r>
    </w:p>
    <w:p w14:paraId="42987813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برای حل یک سؤال ساده، این سه مرحله را انجام دهید</w:t>
      </w:r>
      <w:r w:rsidRPr="00C9235C">
        <w:rPr>
          <w:lang w:val="en-US"/>
        </w:rPr>
        <w:t>:</w:t>
      </w:r>
    </w:p>
    <w:p w14:paraId="6E4337DB" w14:textId="77777777" w:rsidR="00C9235C" w:rsidRPr="00C9235C" w:rsidRDefault="00C9235C" w:rsidP="00C9235C">
      <w:pPr>
        <w:rPr>
          <w:bCs/>
          <w:lang w:val="en-US"/>
        </w:rPr>
      </w:pPr>
      <w:r w:rsidRPr="00C9235C">
        <w:rPr>
          <w:bCs/>
          <w:rtl/>
        </w:rPr>
        <w:t xml:space="preserve">مرحله </w:t>
      </w:r>
      <w:r w:rsidRPr="00C9235C">
        <w:rPr>
          <w:bCs/>
          <w:rtl/>
          <w:lang w:bidi="fa-IR"/>
        </w:rPr>
        <w:t xml:space="preserve">۱ </w:t>
      </w:r>
      <w:r w:rsidRPr="00C9235C">
        <w:rPr>
          <w:rFonts w:cs="Times New Roman" w:hint="cs"/>
          <w:bCs/>
          <w:rtl/>
          <w:lang w:bidi="fa-IR"/>
        </w:rPr>
        <w:t>—</w:t>
      </w:r>
      <w:r w:rsidRPr="00C9235C">
        <w:rPr>
          <w:bCs/>
          <w:rtl/>
          <w:lang w:bidi="fa-IR"/>
        </w:rPr>
        <w:t xml:space="preserve"> </w:t>
      </w:r>
      <w:r w:rsidRPr="00C9235C">
        <w:rPr>
          <w:bCs/>
          <w:rtl/>
        </w:rPr>
        <w:t>جریان‌های ورودی را مشخص کنید</w:t>
      </w:r>
    </w:p>
    <w:p w14:paraId="23C2CD4A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ببینید چه جریان‌هایی به نقطه وارد می‌شوند</w:t>
      </w:r>
      <w:r w:rsidRPr="00C9235C">
        <w:rPr>
          <w:lang w:val="en-US"/>
        </w:rPr>
        <w:t>.</w:t>
      </w:r>
    </w:p>
    <w:p w14:paraId="034A45C3" w14:textId="77777777" w:rsidR="00C9235C" w:rsidRPr="00C9235C" w:rsidRDefault="00C9235C" w:rsidP="00C9235C">
      <w:pPr>
        <w:rPr>
          <w:bCs/>
          <w:lang w:val="en-US"/>
        </w:rPr>
      </w:pPr>
      <w:r w:rsidRPr="00C9235C">
        <w:rPr>
          <w:bCs/>
          <w:rtl/>
        </w:rPr>
        <w:t xml:space="preserve">مرحله </w:t>
      </w:r>
      <w:r w:rsidRPr="00C9235C">
        <w:rPr>
          <w:bCs/>
          <w:rtl/>
          <w:lang w:bidi="fa-IR"/>
        </w:rPr>
        <w:t xml:space="preserve">۲ </w:t>
      </w:r>
      <w:r w:rsidRPr="00C9235C">
        <w:rPr>
          <w:rFonts w:cs="Times New Roman" w:hint="cs"/>
          <w:bCs/>
          <w:rtl/>
          <w:lang w:bidi="fa-IR"/>
        </w:rPr>
        <w:t>—</w:t>
      </w:r>
      <w:r w:rsidRPr="00C9235C">
        <w:rPr>
          <w:bCs/>
          <w:rtl/>
          <w:lang w:bidi="fa-IR"/>
        </w:rPr>
        <w:t xml:space="preserve"> </w:t>
      </w:r>
      <w:r w:rsidRPr="00C9235C">
        <w:rPr>
          <w:bCs/>
          <w:rtl/>
        </w:rPr>
        <w:t>جریان‌های خروجی را مشخص کنید</w:t>
      </w:r>
    </w:p>
    <w:p w14:paraId="5362EDF4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ببینید چه جریان‌هایی از نقطه خارج می‌شوند</w:t>
      </w:r>
      <w:r w:rsidRPr="00C9235C">
        <w:rPr>
          <w:lang w:val="en-US"/>
        </w:rPr>
        <w:t>.</w:t>
      </w:r>
    </w:p>
    <w:p w14:paraId="154F989D" w14:textId="77777777" w:rsidR="00C9235C" w:rsidRDefault="00C9235C" w:rsidP="00C9235C">
      <w:pPr>
        <w:rPr>
          <w:bCs/>
        </w:rPr>
      </w:pPr>
      <w:r w:rsidRPr="00C9235C">
        <w:rPr>
          <w:bCs/>
          <w:rtl/>
        </w:rPr>
        <w:t xml:space="preserve">مرحله </w:t>
      </w:r>
      <w:r w:rsidRPr="00C9235C">
        <w:rPr>
          <w:bCs/>
          <w:rtl/>
          <w:lang w:bidi="fa-IR"/>
        </w:rPr>
        <w:t xml:space="preserve">۳ </w:t>
      </w:r>
      <w:r w:rsidRPr="00C9235C">
        <w:rPr>
          <w:rFonts w:cs="Times New Roman" w:hint="cs"/>
          <w:bCs/>
          <w:rtl/>
          <w:lang w:bidi="fa-IR"/>
        </w:rPr>
        <w:t>—</w:t>
      </w:r>
      <w:r w:rsidRPr="00C9235C">
        <w:rPr>
          <w:bCs/>
          <w:rtl/>
          <w:lang w:bidi="fa-IR"/>
        </w:rPr>
        <w:t xml:space="preserve"> </w:t>
      </w:r>
      <w:r w:rsidRPr="00C9235C">
        <w:rPr>
          <w:bCs/>
          <w:rtl/>
        </w:rPr>
        <w:t>دو طرف را برابر قرار دهید</w:t>
      </w:r>
    </w:p>
    <w:p w14:paraId="084D3EFE" w14:textId="0340F6A8" w:rsidR="000F4130" w:rsidRPr="00C9235C" w:rsidRDefault="000F4130" w:rsidP="000F4130">
      <w:pPr>
        <w:bidi w:val="0"/>
        <w:rPr>
          <w:bCs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Iin=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Iout</m:t>
                  </m:r>
                </m:e>
              </m:nary>
            </m:e>
          </m:nary>
        </m:oMath>
      </m:oMathPara>
    </w:p>
    <w:p w14:paraId="421CB4EA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>و مجهول را به دست آورید</w:t>
      </w:r>
      <w:r w:rsidRPr="00C9235C">
        <w:rPr>
          <w:lang w:val="en-US"/>
        </w:rPr>
        <w:t>.</w:t>
      </w:r>
    </w:p>
    <w:p w14:paraId="7AB68F6B" w14:textId="77777777" w:rsidR="00C9235C" w:rsidRPr="00C9235C" w:rsidRDefault="00C9235C" w:rsidP="00C9235C">
      <w:pPr>
        <w:rPr>
          <w:bCs/>
          <w:lang w:val="en-US"/>
        </w:rPr>
      </w:pPr>
      <w:r w:rsidRPr="00C9235C">
        <w:rPr>
          <w:bCs/>
          <w:rtl/>
        </w:rPr>
        <w:t>تمرین</w:t>
      </w:r>
    </w:p>
    <w:p w14:paraId="48A8FBC6" w14:textId="77777777" w:rsidR="00C9235C" w:rsidRDefault="00C9235C" w:rsidP="00C9235C">
      <w:pPr>
        <w:rPr>
          <w:lang w:val="en-US"/>
        </w:rPr>
      </w:pPr>
      <w:r w:rsidRPr="00C9235C">
        <w:rPr>
          <w:rtl/>
        </w:rPr>
        <w:t>به مدار زیر نگاه کنید</w:t>
      </w:r>
      <w:r w:rsidRPr="00C9235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E3C" w14:paraId="11F6B1D4" w14:textId="77777777" w:rsidTr="00173E3C">
        <w:tc>
          <w:tcPr>
            <w:tcW w:w="9350" w:type="dxa"/>
          </w:tcPr>
          <w:p w14:paraId="4F756550" w14:textId="77777777" w:rsidR="00173E3C" w:rsidRPr="00173E3C" w:rsidRDefault="00173E3C" w:rsidP="00173E3C">
            <w:pPr>
              <w:pStyle w:val="code"/>
            </w:pPr>
            <w:r w:rsidRPr="00173E3C">
              <w:t xml:space="preserve">             6A</w:t>
            </w:r>
          </w:p>
          <w:p w14:paraId="65BC922B" w14:textId="77777777" w:rsidR="00173E3C" w:rsidRPr="00173E3C" w:rsidRDefault="00173E3C" w:rsidP="00173E3C">
            <w:pPr>
              <w:pStyle w:val="code"/>
              <w:rPr>
                <w:rtl/>
              </w:rPr>
            </w:pPr>
            <w:r w:rsidRPr="00173E3C">
              <w:t xml:space="preserve">              ↓</w:t>
            </w:r>
          </w:p>
          <w:p w14:paraId="0E405FE1" w14:textId="77777777" w:rsidR="00173E3C" w:rsidRPr="00173E3C" w:rsidRDefault="00173E3C" w:rsidP="00173E3C">
            <w:pPr>
              <w:pStyle w:val="code"/>
              <w:rPr>
                <w:rtl/>
              </w:rPr>
            </w:pPr>
            <w:r w:rsidRPr="00173E3C">
              <w:t xml:space="preserve">              │</w:t>
            </w:r>
          </w:p>
          <w:p w14:paraId="56AAEF90" w14:textId="77777777" w:rsidR="00173E3C" w:rsidRPr="00173E3C" w:rsidRDefault="00173E3C" w:rsidP="00173E3C">
            <w:pPr>
              <w:pStyle w:val="code"/>
            </w:pPr>
            <w:r w:rsidRPr="00173E3C">
              <w:t xml:space="preserve">      2A ──→ ● ──→ 3A</w:t>
            </w:r>
          </w:p>
          <w:p w14:paraId="76B54352" w14:textId="77777777" w:rsidR="00173E3C" w:rsidRPr="00173E3C" w:rsidRDefault="00173E3C" w:rsidP="00173E3C">
            <w:pPr>
              <w:pStyle w:val="code"/>
              <w:rPr>
                <w:rtl/>
              </w:rPr>
            </w:pPr>
            <w:r w:rsidRPr="00173E3C">
              <w:t xml:space="preserve">              │</w:t>
            </w:r>
          </w:p>
          <w:p w14:paraId="22E4A317" w14:textId="77777777" w:rsidR="00173E3C" w:rsidRPr="00173E3C" w:rsidRDefault="00173E3C" w:rsidP="00173E3C">
            <w:pPr>
              <w:pStyle w:val="code"/>
              <w:rPr>
                <w:rtl/>
              </w:rPr>
            </w:pPr>
            <w:r w:rsidRPr="00173E3C">
              <w:t xml:space="preserve">              ↓</w:t>
            </w:r>
          </w:p>
          <w:p w14:paraId="399E88E6" w14:textId="38517E66" w:rsidR="00173E3C" w:rsidRDefault="00173E3C" w:rsidP="00173E3C">
            <w:pPr>
              <w:pStyle w:val="code"/>
            </w:pPr>
            <w:r w:rsidRPr="00173E3C">
              <w:t xml:space="preserve">              I</w:t>
            </w:r>
          </w:p>
        </w:tc>
      </w:tr>
    </w:tbl>
    <w:p w14:paraId="254B65DA" w14:textId="77777777" w:rsidR="00C9235C" w:rsidRPr="00C9235C" w:rsidRDefault="00C9235C" w:rsidP="00C9235C">
      <w:pPr>
        <w:rPr>
          <w:lang w:val="en-US"/>
        </w:rPr>
      </w:pPr>
      <w:r w:rsidRPr="00C9235C">
        <w:rPr>
          <w:rtl/>
        </w:rPr>
        <w:t xml:space="preserve">جریان </w:t>
      </w:r>
      <w:r w:rsidRPr="00C9235C">
        <w:rPr>
          <w:bCs/>
          <w:lang w:val="en-US"/>
        </w:rPr>
        <w:t>I</w:t>
      </w:r>
      <w:r w:rsidRPr="00C9235C">
        <w:rPr>
          <w:lang w:val="en-US"/>
        </w:rPr>
        <w:t xml:space="preserve"> </w:t>
      </w:r>
      <w:r w:rsidRPr="00C9235C">
        <w:rPr>
          <w:rtl/>
        </w:rPr>
        <w:t>چند آمپر است؟</w:t>
      </w:r>
    </w:p>
    <w:p w14:paraId="588F2014" w14:textId="77777777" w:rsidR="00C9235C" w:rsidRPr="00C9235C" w:rsidRDefault="00C9235C" w:rsidP="00C9235C">
      <w:pPr>
        <w:rPr>
          <w:lang w:val="en-US"/>
        </w:rPr>
      </w:pPr>
      <w:r w:rsidRPr="00C9235C">
        <w:rPr>
          <w:bCs/>
          <w:rtl/>
        </w:rPr>
        <w:t>راهنمایی</w:t>
      </w:r>
      <w:r w:rsidRPr="00C9235C">
        <w:rPr>
          <w:bCs/>
          <w:lang w:val="en-US"/>
        </w:rPr>
        <w:t>:</w:t>
      </w:r>
      <w:r w:rsidRPr="00C9235C">
        <w:rPr>
          <w:lang w:val="en-US"/>
        </w:rPr>
        <w:t xml:space="preserve"> </w:t>
      </w:r>
      <w:r w:rsidRPr="00C9235C">
        <w:rPr>
          <w:rtl/>
        </w:rPr>
        <w:t>ابتدا مجموع جریان‌های ورودی را پیدا کنید، سپس از قانون</w:t>
      </w:r>
      <w:r w:rsidRPr="00C9235C">
        <w:rPr>
          <w:lang w:val="en-US"/>
        </w:rPr>
        <w:t xml:space="preserve"> KCL </w:t>
      </w:r>
      <w:r w:rsidRPr="00C9235C">
        <w:rPr>
          <w:rtl/>
        </w:rPr>
        <w:t>استفاده کنید</w:t>
      </w:r>
      <w:r w:rsidRPr="00C9235C">
        <w:rPr>
          <w:lang w:val="en-US"/>
        </w:rPr>
        <w:t>.</w:t>
      </w:r>
    </w:p>
    <w:p w14:paraId="11D2F33D" w14:textId="64A81118" w:rsidR="00C9235C" w:rsidRPr="00173E3C" w:rsidRDefault="00173E3C" w:rsidP="00C9235C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A+2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A=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A+ ?</m:t>
                  </m:r>
                </m:e>
              </m:nary>
            </m:e>
          </m:nary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E3C" w14:paraId="4CA355A2" w14:textId="77777777" w:rsidTr="00173E3C">
        <w:tc>
          <w:tcPr>
            <w:tcW w:w="9350" w:type="dxa"/>
          </w:tcPr>
          <w:p w14:paraId="7B457457" w14:textId="77777777" w:rsidR="00173E3C" w:rsidRDefault="00173E3C" w:rsidP="00173E3C">
            <w:pPr>
              <w:bidi w:val="0"/>
            </w:pPr>
            <w:r>
              <w:t>8 = 3 + ?</w:t>
            </w:r>
          </w:p>
          <w:p w14:paraId="4DA84D1E" w14:textId="535815F4" w:rsidR="00173E3C" w:rsidRDefault="00173E3C" w:rsidP="00173E3C">
            <w:pPr>
              <w:bidi w:val="0"/>
            </w:pPr>
            <w:r>
              <w:t>8 – 3 = 5A</w:t>
            </w:r>
            <w:r>
              <w:br/>
              <w:t>I = 5A</w:t>
            </w:r>
          </w:p>
        </w:tc>
      </w:tr>
    </w:tbl>
    <w:p w14:paraId="2AD7066D" w14:textId="77777777" w:rsidR="00173E3C" w:rsidRPr="00EE1A77" w:rsidRDefault="00173E3C" w:rsidP="00173E3C">
      <w:pPr>
        <w:bidi w:val="0"/>
      </w:pPr>
    </w:p>
    <w:p w14:paraId="2F32B21A" w14:textId="77777777" w:rsidR="009E3921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قانون ولتاژ کیرشهف</w:t>
      </w:r>
      <w:r w:rsidRPr="00EE1A77">
        <w:t xml:space="preserve"> - Kirchhoff's Voltage Law (KVL):</w:t>
      </w:r>
    </w:p>
    <w:p w14:paraId="05056515" w14:textId="77777777" w:rsidR="007A282F" w:rsidRDefault="007A282F" w:rsidP="007A282F">
      <w:pPr>
        <w:pStyle w:val="ListParagraph"/>
        <w:ind w:left="360"/>
        <w:rPr>
          <w:rtl/>
        </w:rPr>
      </w:pPr>
    </w:p>
    <w:p w14:paraId="0461E6F5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 xml:space="preserve">در این بخش فقط </w:t>
      </w:r>
      <w:r w:rsidRPr="007A282F">
        <w:rPr>
          <w:bCs/>
          <w:rtl/>
        </w:rPr>
        <w:t>قانون ولتاژ کیرشهف</w:t>
      </w:r>
      <w:r w:rsidRPr="007A282F">
        <w:rPr>
          <w:bCs/>
          <w:lang w:val="en-US"/>
        </w:rPr>
        <w:t xml:space="preserve"> (KVL)</w:t>
      </w:r>
      <w:r w:rsidRPr="007A282F">
        <w:rPr>
          <w:lang w:val="en-US"/>
        </w:rPr>
        <w:t xml:space="preserve"> </w:t>
      </w:r>
      <w:r w:rsidRPr="007A282F">
        <w:rPr>
          <w:rtl/>
        </w:rPr>
        <w:t>را یاد می‌گیریم و وارد مباحث دیگر نمی‌شویم</w:t>
      </w:r>
      <w:r w:rsidRPr="007A282F">
        <w:rPr>
          <w:lang w:val="en-US"/>
        </w:rPr>
        <w:t>.</w:t>
      </w:r>
    </w:p>
    <w:p w14:paraId="21D6AB3D" w14:textId="096D78AD" w:rsidR="007A282F" w:rsidRPr="007A282F" w:rsidRDefault="007A282F" w:rsidP="007A282F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قانون ولتاژ کیرشهف چیست؟</w:t>
      </w:r>
    </w:p>
    <w:p w14:paraId="43741069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قانون ولتاژ کیرشهف می‌گوید</w:t>
      </w:r>
      <w:r w:rsidRPr="007A282F">
        <w:rPr>
          <w:lang w:val="en-US"/>
        </w:rPr>
        <w:t>:</w:t>
      </w:r>
    </w:p>
    <w:p w14:paraId="56A67066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bCs/>
          <w:rtl/>
        </w:rPr>
        <w:t>مجموع جبری تمام ولتاژها در یک مسیر بسته از مدار برابر صفر است</w:t>
      </w:r>
      <w:r w:rsidRPr="007A282F">
        <w:rPr>
          <w:bCs/>
          <w:lang w:val="en-US"/>
        </w:rPr>
        <w:t>.</w:t>
      </w:r>
    </w:p>
    <w:p w14:paraId="4A32D43E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 xml:space="preserve">یعنی اگر در یک مدار بسته حرکت کنیم، مجموع </w:t>
      </w:r>
      <w:r w:rsidRPr="007A282F">
        <w:rPr>
          <w:bCs/>
          <w:rtl/>
        </w:rPr>
        <w:t>افزایش ولتاژها</w:t>
      </w:r>
      <w:r w:rsidRPr="007A282F">
        <w:rPr>
          <w:rtl/>
        </w:rPr>
        <w:t xml:space="preserve"> باید برابر مجموع </w:t>
      </w:r>
      <w:r w:rsidRPr="007A282F">
        <w:rPr>
          <w:bCs/>
          <w:rtl/>
        </w:rPr>
        <w:t>افت ولتاژها</w:t>
      </w:r>
      <w:r w:rsidRPr="007A282F">
        <w:rPr>
          <w:rtl/>
        </w:rPr>
        <w:t xml:space="preserve"> باشد</w:t>
      </w:r>
      <w:r w:rsidRPr="007A282F">
        <w:rPr>
          <w:lang w:val="en-US"/>
        </w:rPr>
        <w:t>.</w:t>
      </w:r>
    </w:p>
    <w:p w14:paraId="1B052A8A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به زبان ساده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7A282F" w14:paraId="7BF9BE39" w14:textId="77777777" w:rsidTr="007A282F">
        <w:tc>
          <w:tcPr>
            <w:tcW w:w="9350" w:type="dxa"/>
          </w:tcPr>
          <w:p w14:paraId="1230FA29" w14:textId="1DDAEB5F" w:rsidR="007A282F" w:rsidRDefault="007A282F" w:rsidP="007A282F">
            <w:pPr>
              <w:pStyle w:val="ListParagraph"/>
              <w:bidi w:val="0"/>
              <w:rPr>
                <w:lang w:val="en-US"/>
              </w:rPr>
            </w:pPr>
            <w:r w:rsidRPr="007A282F">
              <w:rPr>
                <w:rtl/>
                <w:lang w:val="en-US"/>
              </w:rPr>
              <w:t>افزا</w:t>
            </w:r>
            <w:r w:rsidRPr="007A282F">
              <w:rPr>
                <w:rFonts w:hint="cs"/>
                <w:rtl/>
                <w:lang w:val="en-US"/>
              </w:rPr>
              <w:t>ی</w:t>
            </w:r>
            <w:r w:rsidRPr="007A282F">
              <w:rPr>
                <w:rFonts w:hint="eastAsia"/>
                <w:rtl/>
                <w:lang w:val="en-US"/>
              </w:rPr>
              <w:t>ش</w:t>
            </w:r>
            <w:r w:rsidRPr="007A282F">
              <w:rPr>
                <w:rtl/>
                <w:lang w:val="en-US"/>
              </w:rPr>
              <w:t xml:space="preserve"> ولتاژ=افت ولتاژ</w:t>
            </w:r>
          </w:p>
        </w:tc>
      </w:tr>
    </w:tbl>
    <w:p w14:paraId="19832AB9" w14:textId="77777777" w:rsidR="007A282F" w:rsidRPr="007A282F" w:rsidRDefault="007A282F" w:rsidP="007A282F">
      <w:pPr>
        <w:pStyle w:val="ListParagraph"/>
        <w:bidi w:val="0"/>
        <w:ind w:left="360"/>
        <w:rPr>
          <w:lang w:val="en-US"/>
        </w:rPr>
      </w:pPr>
    </w:p>
    <w:p w14:paraId="651BC34B" w14:textId="537F6C84" w:rsidR="007A282F" w:rsidRPr="007A282F" w:rsidRDefault="007A282F" w:rsidP="00F77F93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یک مثال ساده</w:t>
      </w:r>
    </w:p>
    <w:p w14:paraId="75201352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 xml:space="preserve">فرض کنید یک باتری </w:t>
      </w:r>
      <w:r w:rsidRPr="007A282F">
        <w:rPr>
          <w:bCs/>
          <w:lang w:val="en-US"/>
        </w:rPr>
        <w:t>12V</w:t>
      </w:r>
      <w:r w:rsidRPr="007A282F">
        <w:rPr>
          <w:lang w:val="en-US"/>
        </w:rPr>
        <w:t xml:space="preserve"> </w:t>
      </w:r>
      <w:r w:rsidRPr="007A282F">
        <w:rPr>
          <w:rtl/>
        </w:rPr>
        <w:t>داریم و دو مقاومت در مدار قرار دارند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7A282F" w14:paraId="73C984AD" w14:textId="77777777" w:rsidTr="007A282F">
        <w:tc>
          <w:tcPr>
            <w:tcW w:w="9350" w:type="dxa"/>
          </w:tcPr>
          <w:p w14:paraId="6D5F2757" w14:textId="77777777" w:rsidR="007A282F" w:rsidRPr="007A282F" w:rsidRDefault="007A282F" w:rsidP="007A282F">
            <w:pPr>
              <w:pStyle w:val="code"/>
            </w:pPr>
            <w:r w:rsidRPr="007A282F">
              <w:t xml:space="preserve">        R1          R2</w:t>
            </w:r>
          </w:p>
          <w:p w14:paraId="767523B9" w14:textId="71AE24A8" w:rsidR="007A282F" w:rsidRPr="007A282F" w:rsidRDefault="007A282F" w:rsidP="007A282F">
            <w:pPr>
              <w:pStyle w:val="code"/>
              <w:rPr>
                <w:rtl/>
              </w:rPr>
            </w:pPr>
            <w:r w:rsidRPr="007A282F">
              <w:t xml:space="preserve">     ┌─/\/\/──────/\/\/─┐</w:t>
            </w:r>
          </w:p>
          <w:p w14:paraId="06E85870" w14:textId="3B2B5C9D" w:rsidR="007A282F" w:rsidRPr="007A282F" w:rsidRDefault="007A282F" w:rsidP="007A282F">
            <w:pPr>
              <w:pStyle w:val="code"/>
              <w:rPr>
                <w:rtl/>
              </w:rPr>
            </w:pPr>
            <w:r w:rsidRPr="007A282F">
              <w:t xml:space="preserve">     │       </w:t>
            </w:r>
            <w:r>
              <w:rPr>
                <w:rFonts w:hint="cs"/>
                <w:rtl/>
              </w:rPr>
              <w:t xml:space="preserve">   </w:t>
            </w:r>
            <w:r w:rsidRPr="007A282F">
              <w:t xml:space="preserve"> </w:t>
            </w:r>
            <w:r w:rsidRPr="007A282F">
              <w:rPr>
                <w:sz w:val="20"/>
                <w:szCs w:val="28"/>
              </w:rPr>
              <w:t xml:space="preserve"> </w:t>
            </w:r>
            <w:r w:rsidRPr="007A282F">
              <w:t xml:space="preserve">       │</w:t>
            </w:r>
          </w:p>
          <w:p w14:paraId="1A956747" w14:textId="73E9AF4F" w:rsidR="007A282F" w:rsidRPr="007A282F" w:rsidRDefault="007A282F" w:rsidP="007A282F">
            <w:pPr>
              <w:pStyle w:val="code"/>
              <w:rPr>
                <w:rtl/>
              </w:rPr>
            </w:pPr>
            <w:r w:rsidRPr="007A282F">
              <w:t xml:space="preserve">     │       </w:t>
            </w:r>
            <w:r w:rsidRPr="007A282F">
              <w:rPr>
                <w:rFonts w:hint="cs"/>
                <w:sz w:val="32"/>
                <w:szCs w:val="44"/>
                <w:rtl/>
              </w:rPr>
              <w:t xml:space="preserve">  </w:t>
            </w:r>
            <w:r w:rsidRPr="007A282F">
              <w:t xml:space="preserve">     </w:t>
            </w:r>
            <w:r w:rsidRPr="007A282F">
              <w:rPr>
                <w:sz w:val="24"/>
                <w:szCs w:val="36"/>
              </w:rPr>
              <w:t xml:space="preserve"> </w:t>
            </w:r>
            <w:r w:rsidRPr="007A282F">
              <w:t xml:space="preserve">   │</w:t>
            </w:r>
          </w:p>
          <w:p w14:paraId="03ABE053" w14:textId="70A7D72C" w:rsidR="007A282F" w:rsidRDefault="007A282F" w:rsidP="007A282F">
            <w:pPr>
              <w:pStyle w:val="code"/>
            </w:pPr>
            <w:r w:rsidRPr="007A282F">
              <w:t xml:space="preserve">     └── +12V ──────────┘</w:t>
            </w:r>
          </w:p>
        </w:tc>
      </w:tr>
    </w:tbl>
    <w:p w14:paraId="3F16F1F0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و افت ولتاژ روی مقاومت اول</w:t>
      </w:r>
      <w:r w:rsidRPr="007A282F">
        <w:rPr>
          <w:lang w:val="en-US"/>
        </w:rPr>
        <w:t>:</w:t>
      </w:r>
    </w:p>
    <w:p w14:paraId="6E4C4A9E" w14:textId="065550C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lang w:val="en-US"/>
        </w:rPr>
        <w:t>4V</w:t>
      </w:r>
    </w:p>
    <w:p w14:paraId="7FD785B5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باشد</w:t>
      </w:r>
      <w:r w:rsidRPr="007A282F">
        <w:rPr>
          <w:lang w:val="en-US"/>
        </w:rPr>
        <w:t>.</w:t>
      </w:r>
    </w:p>
    <w:p w14:paraId="0A3169C4" w14:textId="1208849D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 xml:space="preserve">اگر افت ولتاژ روی مقاومت دوم را </w:t>
      </w:r>
      <w:r w:rsidRPr="007A282F">
        <w:rPr>
          <w:lang w:val="en-US"/>
        </w:rPr>
        <w:t>V2</w:t>
      </w:r>
      <w:r w:rsidRPr="007A282F">
        <w:rPr>
          <w:rtl/>
        </w:rPr>
        <w:t>بنامیم، طبق</w:t>
      </w:r>
      <w:r w:rsidRPr="007A282F">
        <w:rPr>
          <w:lang w:val="en-US"/>
        </w:rPr>
        <w:t xml:space="preserve"> KVL: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3446B" w14:paraId="7BD8E2FE" w14:textId="77777777" w:rsidTr="00A3446B">
        <w:tc>
          <w:tcPr>
            <w:tcW w:w="9350" w:type="dxa"/>
          </w:tcPr>
          <w:p w14:paraId="76FDA611" w14:textId="42A7A63C" w:rsidR="00A3446B" w:rsidRDefault="00A3446B" w:rsidP="00A3446B">
            <w:pPr>
              <w:pStyle w:val="code"/>
            </w:pPr>
            <w:r w:rsidRPr="00A3446B">
              <w:t>12=4+V2</w:t>
            </w:r>
            <w:r w:rsidRPr="00A3446B">
              <w:rPr>
                <w:rFonts w:ascii="Cambria Math" w:hAnsi="Cambria Math" w:cs="Cambria Math"/>
              </w:rPr>
              <w:t>​</w:t>
            </w:r>
          </w:p>
        </w:tc>
      </w:tr>
    </w:tbl>
    <w:p w14:paraId="4722DC96" w14:textId="77777777" w:rsidR="00A3446B" w:rsidRPr="007A282F" w:rsidRDefault="00A3446B" w:rsidP="00A3446B">
      <w:pPr>
        <w:pStyle w:val="ListParagraph"/>
        <w:bidi w:val="0"/>
        <w:ind w:left="360"/>
        <w:rPr>
          <w:lang w:val="en-US"/>
        </w:rPr>
      </w:pPr>
    </w:p>
    <w:p w14:paraId="0C71489C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بنابراین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77F93" w14:paraId="4F62CA21" w14:textId="77777777" w:rsidTr="00F77F93">
        <w:tc>
          <w:tcPr>
            <w:tcW w:w="9350" w:type="dxa"/>
          </w:tcPr>
          <w:p w14:paraId="45E72427" w14:textId="11D8B9AE" w:rsidR="00F77F93" w:rsidRDefault="00F77F93" w:rsidP="00F77F93">
            <w:pPr>
              <w:pStyle w:val="code"/>
            </w:pPr>
            <w:r w:rsidRPr="00F77F93">
              <w:t>V2</w:t>
            </w:r>
            <w:r w:rsidRPr="00F77F93">
              <w:rPr>
                <w:rFonts w:ascii="Cambria Math" w:hAnsi="Cambria Math" w:cs="Cambria Math"/>
              </w:rPr>
              <w:t>​</w:t>
            </w:r>
            <w:r w:rsidRPr="00F77F93">
              <w:t>=12−4</w:t>
            </w:r>
          </w:p>
        </w:tc>
      </w:tr>
    </w:tbl>
    <w:p w14:paraId="7910D55C" w14:textId="77777777" w:rsidR="00A3446B" w:rsidRPr="007A282F" w:rsidRDefault="00A3446B" w:rsidP="00A3446B">
      <w:pPr>
        <w:pStyle w:val="ListParagraph"/>
        <w:bidi w:val="0"/>
        <w:ind w:left="360"/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77F93" w14:paraId="2727F6DE" w14:textId="77777777" w:rsidTr="00F77F93">
        <w:tc>
          <w:tcPr>
            <w:tcW w:w="9350" w:type="dxa"/>
          </w:tcPr>
          <w:p w14:paraId="69B02FD5" w14:textId="79FB5E63" w:rsidR="00F77F93" w:rsidRDefault="00F77F93" w:rsidP="00F77F93">
            <w:pPr>
              <w:pStyle w:val="code"/>
            </w:pPr>
            <w:r w:rsidRPr="00F77F93">
              <w:t>V2</w:t>
            </w:r>
            <w:r w:rsidRPr="00F77F93">
              <w:rPr>
                <w:rFonts w:ascii="Cambria Math" w:hAnsi="Cambria Math" w:cs="Cambria Math"/>
              </w:rPr>
              <w:t>​</w:t>
            </w:r>
            <w:r w:rsidRPr="00F77F93">
              <w:t>=8V</w:t>
            </w:r>
          </w:p>
        </w:tc>
      </w:tr>
    </w:tbl>
    <w:p w14:paraId="57A09B1B" w14:textId="77777777" w:rsidR="00F77F93" w:rsidRDefault="00F77F93" w:rsidP="00F77F93">
      <w:pPr>
        <w:pStyle w:val="ListParagraph"/>
        <w:bidi w:val="0"/>
        <w:ind w:left="360"/>
        <w:rPr>
          <w:rtl/>
        </w:rPr>
      </w:pPr>
    </w:p>
    <w:p w14:paraId="6F3FA67E" w14:textId="08DE6A4C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یعنی مجموع افت ولتاژها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77F93" w14:paraId="31631830" w14:textId="77777777" w:rsidTr="00F77F93">
        <w:tc>
          <w:tcPr>
            <w:tcW w:w="9350" w:type="dxa"/>
          </w:tcPr>
          <w:p w14:paraId="78DF80F4" w14:textId="6B2BC456" w:rsidR="00F77F93" w:rsidRDefault="00F77F93" w:rsidP="00F77F93">
            <w:pPr>
              <w:pStyle w:val="code"/>
            </w:pPr>
            <w:r w:rsidRPr="00F77F93">
              <w:t>4V+8V=12V</w:t>
            </w:r>
          </w:p>
        </w:tc>
      </w:tr>
    </w:tbl>
    <w:p w14:paraId="3BC1034B" w14:textId="77777777" w:rsidR="00F77F93" w:rsidRPr="007A282F" w:rsidRDefault="00F77F93" w:rsidP="00F77F93">
      <w:pPr>
        <w:pStyle w:val="ListParagraph"/>
        <w:bidi w:val="0"/>
        <w:ind w:left="360"/>
        <w:rPr>
          <w:lang w:val="en-US"/>
        </w:rPr>
      </w:pPr>
    </w:p>
    <w:p w14:paraId="7E90D3FB" w14:textId="7AAD5576" w:rsidR="007A282F" w:rsidRPr="007A282F" w:rsidRDefault="007A282F" w:rsidP="00F77F93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چرا</w:t>
      </w:r>
      <w:r w:rsidRPr="007A282F">
        <w:rPr>
          <w:bCs/>
          <w:lang w:val="en-US"/>
        </w:rPr>
        <w:t xml:space="preserve"> KVL </w:t>
      </w:r>
      <w:r w:rsidRPr="007A282F">
        <w:rPr>
          <w:bCs/>
          <w:rtl/>
        </w:rPr>
        <w:t>درست است؟</w:t>
      </w:r>
    </w:p>
    <w:p w14:paraId="1521509A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lastRenderedPageBreak/>
        <w:t>تصور کنید از یک نقطه مدار حرکت می‌کنیم و یک دور کامل در مدار می‌زنیم</w:t>
      </w:r>
      <w:r w:rsidRPr="007A282F">
        <w:rPr>
          <w:lang w:val="en-US"/>
        </w:rPr>
        <w:t>.</w:t>
      </w:r>
    </w:p>
    <w:p w14:paraId="3A1DE6B5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در ابتدا مثلاً پتانسیل ما</w:t>
      </w:r>
      <w:r w:rsidRPr="007A282F">
        <w:rPr>
          <w:lang w:val="en-US"/>
        </w:rPr>
        <w:t>:</w:t>
      </w:r>
    </w:p>
    <w:p w14:paraId="28288187" w14:textId="1383E412" w:rsidR="007A282F" w:rsidRPr="007A282F" w:rsidRDefault="007A282F" w:rsidP="00F77F93">
      <w:pPr>
        <w:pStyle w:val="ListParagraph"/>
        <w:bidi w:val="0"/>
        <w:ind w:left="360"/>
        <w:jc w:val="center"/>
        <w:rPr>
          <w:lang w:val="en-US"/>
        </w:rPr>
      </w:pPr>
      <w:r w:rsidRPr="007A282F">
        <w:rPr>
          <w:lang w:val="en-US"/>
        </w:rPr>
        <w:t>0V</w:t>
      </w:r>
    </w:p>
    <w:p w14:paraId="34FDCE5E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است</w:t>
      </w:r>
      <w:r w:rsidRPr="007A282F">
        <w:rPr>
          <w:lang w:val="en-US"/>
        </w:rPr>
        <w:t>.</w:t>
      </w:r>
    </w:p>
    <w:p w14:paraId="07E2BA14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 xml:space="preserve">اگر به یک باتری 12 ولتی برسیم، ولتاژ </w:t>
      </w:r>
      <w:r w:rsidRPr="007A282F">
        <w:rPr>
          <w:bCs/>
          <w:lang w:val="en-US"/>
        </w:rPr>
        <w:t xml:space="preserve">12 </w:t>
      </w:r>
      <w:r w:rsidRPr="007A282F">
        <w:rPr>
          <w:bCs/>
          <w:rtl/>
        </w:rPr>
        <w:t>ولت افزایش</w:t>
      </w:r>
      <w:r w:rsidRPr="007A282F">
        <w:rPr>
          <w:rtl/>
        </w:rPr>
        <w:t xml:space="preserve"> پیدا می‌کند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85A26" w14:paraId="355D9780" w14:textId="77777777" w:rsidTr="00085A26">
        <w:tc>
          <w:tcPr>
            <w:tcW w:w="9350" w:type="dxa"/>
          </w:tcPr>
          <w:p w14:paraId="5FA0C2CA" w14:textId="295FCD00" w:rsidR="00085A26" w:rsidRDefault="00085A26" w:rsidP="00085A26">
            <w:pPr>
              <w:pStyle w:val="code"/>
            </w:pPr>
            <w:r w:rsidRPr="00085A26">
              <w:t xml:space="preserve">0+12=12V </w:t>
            </w:r>
          </w:p>
        </w:tc>
      </w:tr>
    </w:tbl>
    <w:p w14:paraId="1E1504E8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سپس هنگام عبور از مقاومت‌ها، مثلاً</w:t>
      </w:r>
      <w:r w:rsidRPr="007A282F">
        <w:rPr>
          <w:lang w:val="en-US"/>
        </w:rPr>
        <w:t>:</w:t>
      </w:r>
    </w:p>
    <w:p w14:paraId="2769F14E" w14:textId="41E493EF" w:rsidR="007A282F" w:rsidRPr="007A282F" w:rsidRDefault="007A282F" w:rsidP="00085A26">
      <w:pPr>
        <w:pStyle w:val="ListParagraph"/>
        <w:bidi w:val="0"/>
        <w:ind w:left="360"/>
        <w:rPr>
          <w:lang w:val="en-US"/>
        </w:rPr>
      </w:pPr>
      <w:r w:rsidRPr="007A282F">
        <w:rPr>
          <w:lang w:val="en-US"/>
        </w:rPr>
        <w:t>4V</w:t>
      </w:r>
    </w:p>
    <w:p w14:paraId="265AF995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افت می‌کنیم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91150" w14:paraId="1483CFA8" w14:textId="77777777" w:rsidTr="00A91150">
        <w:tc>
          <w:tcPr>
            <w:tcW w:w="9350" w:type="dxa"/>
          </w:tcPr>
          <w:p w14:paraId="331A56E1" w14:textId="47AEF25C" w:rsidR="00A91150" w:rsidRDefault="00A91150" w:rsidP="00A91150">
            <w:pPr>
              <w:pStyle w:val="code"/>
            </w:pPr>
            <w:r w:rsidRPr="00A91150">
              <w:t>12−4=8V</w:t>
            </w:r>
          </w:p>
        </w:tc>
      </w:tr>
    </w:tbl>
    <w:p w14:paraId="4A68C067" w14:textId="77777777" w:rsidR="00A91150" w:rsidRPr="007A282F" w:rsidRDefault="00A91150" w:rsidP="00A91150">
      <w:pPr>
        <w:pStyle w:val="ListParagraph"/>
        <w:bidi w:val="0"/>
        <w:ind w:left="360"/>
        <w:rPr>
          <w:lang w:val="en-US"/>
        </w:rPr>
      </w:pPr>
    </w:p>
    <w:p w14:paraId="38639565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و سپس</w:t>
      </w:r>
      <w:r w:rsidRPr="007A282F">
        <w:rPr>
          <w:lang w:val="en-US"/>
        </w:rPr>
        <w:t>:</w:t>
      </w:r>
    </w:p>
    <w:p w14:paraId="5F671762" w14:textId="62E3C78A" w:rsidR="007A282F" w:rsidRPr="007A282F" w:rsidRDefault="007A282F" w:rsidP="00A91150">
      <w:pPr>
        <w:pStyle w:val="ListParagraph"/>
        <w:ind w:left="360"/>
        <w:jc w:val="center"/>
        <w:rPr>
          <w:lang w:val="en-US"/>
        </w:rPr>
      </w:pPr>
      <w:r w:rsidRPr="007A282F">
        <w:rPr>
          <w:lang w:val="en-US"/>
        </w:rPr>
        <w:t>8V</w:t>
      </w:r>
    </w:p>
    <w:p w14:paraId="10F906B0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دیگر افت می‌کنیم</w:t>
      </w:r>
      <w:r w:rsidRPr="007A282F">
        <w:rPr>
          <w:lang w:val="en-US"/>
        </w:rPr>
        <w:t>:</w:t>
      </w:r>
    </w:p>
    <w:p w14:paraId="3C82399F" w14:textId="7AE2985C" w:rsidR="007A282F" w:rsidRPr="007A282F" w:rsidRDefault="007A282F" w:rsidP="00A91150">
      <w:pPr>
        <w:pStyle w:val="ListParagraph"/>
        <w:ind w:left="360"/>
        <w:jc w:val="center"/>
        <w:rPr>
          <w:lang w:val="en-US"/>
        </w:rPr>
      </w:pPr>
      <w:r w:rsidRPr="007A282F">
        <w:rPr>
          <w:lang w:val="en-US"/>
        </w:rPr>
        <w:t>8−8=0</w:t>
      </w:r>
    </w:p>
    <w:p w14:paraId="6AE95EA1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دوباره به نقطه شروع رسیده‌ایم</w:t>
      </w:r>
      <w:r w:rsidRPr="007A282F">
        <w:rPr>
          <w:lang w:val="en-US"/>
        </w:rPr>
        <w:t>.</w:t>
      </w:r>
    </w:p>
    <w:p w14:paraId="15E02679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پس</w:t>
      </w:r>
      <w:r w:rsidRPr="007A282F">
        <w:rPr>
          <w:lang w:val="en-US"/>
        </w:rPr>
        <w:t>: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4FEE" w14:paraId="695F0AD4" w14:textId="77777777" w:rsidTr="00374FEE">
        <w:tc>
          <w:tcPr>
            <w:tcW w:w="9350" w:type="dxa"/>
          </w:tcPr>
          <w:p w14:paraId="618FEC09" w14:textId="16471F9B" w:rsidR="00374FEE" w:rsidRDefault="00374FEE" w:rsidP="00374FEE">
            <w:pPr>
              <w:pStyle w:val="code"/>
              <w:rPr>
                <w:rtl/>
              </w:rPr>
            </w:pPr>
            <w:r w:rsidRPr="00374FEE">
              <w:t>+12−4−8=0</w:t>
            </w:r>
          </w:p>
        </w:tc>
      </w:tr>
    </w:tbl>
    <w:p w14:paraId="73E2594E" w14:textId="77777777" w:rsidR="00EE06DD" w:rsidRPr="007A282F" w:rsidRDefault="00EE06DD" w:rsidP="007A282F">
      <w:pPr>
        <w:pStyle w:val="ListParagraph"/>
        <w:ind w:left="360"/>
        <w:rPr>
          <w:lang w:val="en-US"/>
        </w:rPr>
      </w:pPr>
    </w:p>
    <w:p w14:paraId="0FE8BDBC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 xml:space="preserve">این همان </w:t>
      </w:r>
      <w:r w:rsidRPr="007A282F">
        <w:rPr>
          <w:bCs/>
          <w:rtl/>
        </w:rPr>
        <w:t>قانون ولتاژ کیرشهف</w:t>
      </w:r>
      <w:r w:rsidRPr="007A282F">
        <w:rPr>
          <w:rtl/>
        </w:rPr>
        <w:t xml:space="preserve"> است</w:t>
      </w:r>
      <w:r w:rsidRPr="007A282F">
        <w:rPr>
          <w:lang w:val="en-US"/>
        </w:rPr>
        <w:t>.</w:t>
      </w:r>
    </w:p>
    <w:p w14:paraId="60A1CBBC" w14:textId="7883F147" w:rsidR="007A282F" w:rsidRPr="007A282F" w:rsidRDefault="007A282F" w:rsidP="00374FEE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فرمول</w:t>
      </w:r>
      <w:r w:rsidRPr="007A282F">
        <w:rPr>
          <w:bCs/>
          <w:lang w:val="en-US"/>
        </w:rPr>
        <w:t xml:space="preserve"> KVL</w:t>
      </w:r>
    </w:p>
    <w:p w14:paraId="3A11D89E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شکل اصلی قانون</w:t>
      </w:r>
      <w:r w:rsidRPr="007A282F">
        <w:rPr>
          <w:lang w:val="en-US"/>
        </w:rPr>
        <w:t>:</w:t>
      </w:r>
    </w:p>
    <w:p w14:paraId="652567A8" w14:textId="21D4CE18" w:rsidR="00374FEE" w:rsidRPr="007A282F" w:rsidRDefault="00374FEE" w:rsidP="00374FEE">
      <w:pPr>
        <w:pStyle w:val="ListParagraph"/>
        <w:bidi w:val="0"/>
        <w:ind w:left="360"/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v=0</m:t>
              </m:r>
            </m:e>
          </m:nary>
        </m:oMath>
      </m:oMathPara>
    </w:p>
    <w:p w14:paraId="4FF3B7ED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یعنی</w:t>
      </w:r>
      <w:r w:rsidRPr="007A282F">
        <w:rPr>
          <w:lang w:val="en-US"/>
        </w:rPr>
        <w:t>:</w:t>
      </w:r>
    </w:p>
    <w:p w14:paraId="53E3E201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bCs/>
          <w:rtl/>
        </w:rPr>
        <w:t>مجموع جبری ولتاژها در یک مسیر بسته برابر صفر است</w:t>
      </w:r>
      <w:r w:rsidRPr="007A282F">
        <w:rPr>
          <w:bCs/>
          <w:lang w:val="en-US"/>
        </w:rPr>
        <w:t>.</w:t>
      </w:r>
    </w:p>
    <w:p w14:paraId="68621135" w14:textId="77777777" w:rsid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یا به شکل ساده‌تر</w:t>
      </w:r>
      <w:r w:rsidRPr="007A282F">
        <w:rPr>
          <w:lang w:val="en-US"/>
        </w:rPr>
        <w:t>:</w:t>
      </w:r>
    </w:p>
    <w:p w14:paraId="4EE8FF64" w14:textId="67EF212F" w:rsidR="00374FEE" w:rsidRPr="007A282F" w:rsidRDefault="00374FEE" w:rsidP="00374FEE">
      <w:pPr>
        <w:pStyle w:val="ListParagraph"/>
        <w:bidi w:val="0"/>
        <w:ind w:left="360"/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V </m:t>
              </m:r>
              <m:r>
                <m:rPr>
                  <m:sty m:val="bi"/>
                </m:rPr>
                <w:rPr>
                  <w:rFonts w:ascii="Cambria Math" w:hAnsi="Cambria Math" w:hint="cs"/>
                  <w:rtl/>
                  <w:lang w:val="en-US" w:bidi="fa-IR"/>
                </w:rPr>
                <m:t>افزایش</m:t>
              </m:r>
            </m:e>
          </m:nary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hint="cs"/>
                  <w:rtl/>
                  <w:lang w:val="en-US" w:bidi="fa-IR"/>
                </w:rPr>
                <m:t>افت</m:t>
              </m:r>
            </m:e>
          </m:nary>
        </m:oMath>
      </m:oMathPara>
    </w:p>
    <w:p w14:paraId="01A6C64A" w14:textId="3A9317BE" w:rsidR="007A282F" w:rsidRPr="007A282F" w:rsidRDefault="007A282F" w:rsidP="00374FEE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علامت مثبت و منفی</w:t>
      </w:r>
    </w:p>
    <w:p w14:paraId="7611AADE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در</w:t>
      </w:r>
      <w:r w:rsidRPr="007A282F">
        <w:rPr>
          <w:lang w:val="en-US"/>
        </w:rPr>
        <w:t xml:space="preserve"> KVL </w:t>
      </w:r>
      <w:r w:rsidRPr="007A282F">
        <w:rPr>
          <w:rtl/>
        </w:rPr>
        <w:t>باید جهت حرکت خودمان در مدار را مشخص کنیم</w:t>
      </w:r>
      <w:r w:rsidRPr="007A282F">
        <w:rPr>
          <w:lang w:val="en-US"/>
        </w:rPr>
        <w:t>.</w:t>
      </w:r>
    </w:p>
    <w:p w14:paraId="1ED50A60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برای مثال، هنگام عبور از یک منبع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4FEE" w14:paraId="7DBE6B80" w14:textId="77777777" w:rsidTr="00374FEE">
        <w:tc>
          <w:tcPr>
            <w:tcW w:w="9350" w:type="dxa"/>
          </w:tcPr>
          <w:p w14:paraId="3EA085C9" w14:textId="77777777" w:rsidR="00374FEE" w:rsidRPr="00374FEE" w:rsidRDefault="00374FEE" w:rsidP="00374FEE">
            <w:pPr>
              <w:pStyle w:val="code"/>
              <w:rPr>
                <w:rtl/>
              </w:rPr>
            </w:pPr>
            <w:r w:rsidRPr="00374FEE">
              <w:lastRenderedPageBreak/>
              <w:t xml:space="preserve">      +     -</w:t>
            </w:r>
          </w:p>
          <w:p w14:paraId="2F394E35" w14:textId="77777777" w:rsidR="00374FEE" w:rsidRPr="00374FEE" w:rsidRDefault="00374FEE" w:rsidP="00374FEE">
            <w:pPr>
              <w:pStyle w:val="code"/>
            </w:pPr>
            <w:r w:rsidRPr="00374FEE">
              <w:t xml:space="preserve">      │ 12V │</w:t>
            </w:r>
          </w:p>
          <w:p w14:paraId="335FD014" w14:textId="447A0718" w:rsidR="00374FEE" w:rsidRDefault="00374FEE" w:rsidP="00374FEE">
            <w:pPr>
              <w:pStyle w:val="code"/>
            </w:pPr>
            <w:r w:rsidRPr="00374FEE">
              <w:t xml:space="preserve">      └─────┘</w:t>
            </w:r>
          </w:p>
        </w:tc>
      </w:tr>
    </w:tbl>
    <w:p w14:paraId="6DB6260F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 xml:space="preserve">اگر از سمت </w:t>
      </w:r>
      <w:r w:rsidRPr="007A282F">
        <w:rPr>
          <w:bCs/>
          <w:lang w:val="en-US"/>
        </w:rPr>
        <w:t xml:space="preserve">− </w:t>
      </w:r>
      <w:r w:rsidRPr="007A282F">
        <w:rPr>
          <w:bCs/>
          <w:rtl/>
        </w:rPr>
        <w:t>به</w:t>
      </w:r>
      <w:r w:rsidRPr="007A282F">
        <w:rPr>
          <w:bCs/>
          <w:lang w:val="en-US"/>
        </w:rPr>
        <w:t xml:space="preserve"> +</w:t>
      </w:r>
      <w:r w:rsidRPr="007A282F">
        <w:rPr>
          <w:lang w:val="en-US"/>
        </w:rPr>
        <w:t xml:space="preserve"> </w:t>
      </w:r>
      <w:r w:rsidRPr="007A282F">
        <w:rPr>
          <w:rtl/>
        </w:rPr>
        <w:t>حرکت کنیم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4FEE" w14:paraId="2E4A23A4" w14:textId="77777777" w:rsidTr="00374FEE">
        <w:tc>
          <w:tcPr>
            <w:tcW w:w="9350" w:type="dxa"/>
          </w:tcPr>
          <w:p w14:paraId="282BAAF4" w14:textId="100590B9" w:rsidR="00374FEE" w:rsidRDefault="00374FEE" w:rsidP="00374FEE">
            <w:pPr>
              <w:pStyle w:val="ListParagraph"/>
              <w:bidi w:val="0"/>
              <w:ind w:left="0"/>
              <w:rPr>
                <w:lang w:val="en-US"/>
              </w:rPr>
            </w:pPr>
            <w:r w:rsidRPr="00374FEE">
              <w:t>+12V</w:t>
            </w:r>
          </w:p>
        </w:tc>
      </w:tr>
    </w:tbl>
    <w:p w14:paraId="26A664D5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 xml:space="preserve">یعنی </w:t>
      </w:r>
      <w:r w:rsidRPr="007A282F">
        <w:rPr>
          <w:bCs/>
          <w:rtl/>
        </w:rPr>
        <w:t>افزایش ولتاژ</w:t>
      </w:r>
      <w:r w:rsidRPr="007A282F">
        <w:rPr>
          <w:lang w:val="en-US"/>
        </w:rPr>
        <w:t>.</w:t>
      </w:r>
    </w:p>
    <w:p w14:paraId="58771937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 xml:space="preserve">اگر از سمت </w:t>
      </w:r>
      <w:r w:rsidRPr="007A282F">
        <w:rPr>
          <w:bCs/>
          <w:lang w:val="en-US"/>
        </w:rPr>
        <w:t xml:space="preserve">+ </w:t>
      </w:r>
      <w:r w:rsidRPr="007A282F">
        <w:rPr>
          <w:bCs/>
          <w:rtl/>
        </w:rPr>
        <w:t>به</w:t>
      </w:r>
      <w:r w:rsidRPr="007A282F">
        <w:rPr>
          <w:bCs/>
          <w:lang w:val="en-US"/>
        </w:rPr>
        <w:t xml:space="preserve"> −</w:t>
      </w:r>
      <w:r w:rsidRPr="007A282F">
        <w:rPr>
          <w:lang w:val="en-US"/>
        </w:rPr>
        <w:t xml:space="preserve"> </w:t>
      </w:r>
      <w:r w:rsidRPr="007A282F">
        <w:rPr>
          <w:rtl/>
        </w:rPr>
        <w:t>حرکت کنیم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4FEE" w14:paraId="57293089" w14:textId="77777777" w:rsidTr="00374FEE">
        <w:tc>
          <w:tcPr>
            <w:tcW w:w="9350" w:type="dxa"/>
          </w:tcPr>
          <w:p w14:paraId="73106615" w14:textId="1B851005" w:rsidR="00374FEE" w:rsidRDefault="00374FEE" w:rsidP="00374FEE">
            <w:pPr>
              <w:pStyle w:val="ListParagraph"/>
              <w:bidi w:val="0"/>
              <w:ind w:left="0"/>
              <w:rPr>
                <w:lang w:val="en-US"/>
              </w:rPr>
            </w:pPr>
            <w:r w:rsidRPr="00374FEE">
              <w:t>−12V</w:t>
            </w:r>
          </w:p>
        </w:tc>
      </w:tr>
    </w:tbl>
    <w:p w14:paraId="09615444" w14:textId="77777777" w:rsidR="00374FEE" w:rsidRPr="007A282F" w:rsidRDefault="00374FEE" w:rsidP="00374FEE">
      <w:pPr>
        <w:pStyle w:val="ListParagraph"/>
        <w:bidi w:val="0"/>
        <w:ind w:left="360"/>
        <w:rPr>
          <w:lang w:val="en-US"/>
        </w:rPr>
      </w:pPr>
    </w:p>
    <w:p w14:paraId="21BDB1D8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 xml:space="preserve">یعنی </w:t>
      </w:r>
      <w:r w:rsidRPr="007A282F">
        <w:rPr>
          <w:bCs/>
          <w:rtl/>
        </w:rPr>
        <w:t>افت ولتاژ</w:t>
      </w:r>
      <w:r w:rsidRPr="007A282F">
        <w:rPr>
          <w:lang w:val="en-US"/>
        </w:rPr>
        <w:t>.</w:t>
      </w:r>
    </w:p>
    <w:p w14:paraId="055C79C6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 xml:space="preserve">برای مقاومت نیز اگر در جهت جریان از مقاومت عبور کنیم، معمولاً با </w:t>
      </w:r>
      <w:r w:rsidRPr="007A282F">
        <w:rPr>
          <w:bCs/>
          <w:rtl/>
        </w:rPr>
        <w:t>افت ولتاژ</w:t>
      </w:r>
      <w:r w:rsidRPr="007A282F">
        <w:rPr>
          <w:rtl/>
        </w:rPr>
        <w:t xml:space="preserve"> مواجه می‌شویم</w:t>
      </w:r>
      <w:r w:rsidRPr="007A282F">
        <w:rPr>
          <w:lang w:val="en-US"/>
        </w:rPr>
        <w:t>: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4FEE" w14:paraId="6C9678F7" w14:textId="77777777" w:rsidTr="00374FEE">
        <w:tc>
          <w:tcPr>
            <w:tcW w:w="9350" w:type="dxa"/>
          </w:tcPr>
          <w:p w14:paraId="3376B8A6" w14:textId="240570ED" w:rsidR="00374FEE" w:rsidRDefault="00374FEE" w:rsidP="00374FEE">
            <w:pPr>
              <w:pStyle w:val="ListParagraph"/>
              <w:bidi w:val="0"/>
              <w:ind w:left="0"/>
              <w:rPr>
                <w:rtl/>
                <w:lang w:val="en-US"/>
              </w:rPr>
            </w:pPr>
            <w:r w:rsidRPr="00374FEE">
              <w:t>−VR​</w:t>
            </w:r>
          </w:p>
        </w:tc>
      </w:tr>
    </w:tbl>
    <w:p w14:paraId="51564EEB" w14:textId="76FD858C" w:rsidR="007A282F" w:rsidRPr="007A282F" w:rsidRDefault="007A282F" w:rsidP="00374FEE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مثال محاسباتی</w:t>
      </w:r>
    </w:p>
    <w:p w14:paraId="771E5E5E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یک مدار داریم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07EE" w14:paraId="277BC70F" w14:textId="77777777" w:rsidTr="003707EE">
        <w:tc>
          <w:tcPr>
            <w:tcW w:w="9350" w:type="dxa"/>
          </w:tcPr>
          <w:p w14:paraId="713CD1E2" w14:textId="77777777" w:rsidR="003707EE" w:rsidRPr="003707EE" w:rsidRDefault="003707EE" w:rsidP="003707EE">
            <w:pPr>
              <w:pStyle w:val="code"/>
            </w:pPr>
            <w:r w:rsidRPr="003707EE">
              <w:t xml:space="preserve">       R1             R2</w:t>
            </w:r>
          </w:p>
          <w:p w14:paraId="454CADB6" w14:textId="77777777" w:rsidR="003707EE" w:rsidRPr="003707EE" w:rsidRDefault="003707EE" w:rsidP="003707EE">
            <w:pPr>
              <w:pStyle w:val="code"/>
              <w:rPr>
                <w:rtl/>
              </w:rPr>
            </w:pPr>
            <w:r w:rsidRPr="003707EE">
              <w:t xml:space="preserve">    ┌─/\/\/─┬───────/\/\/─┐</w:t>
            </w:r>
          </w:p>
          <w:p w14:paraId="29B0EB2C" w14:textId="77777777" w:rsidR="003707EE" w:rsidRPr="003707EE" w:rsidRDefault="003707EE" w:rsidP="003707EE">
            <w:pPr>
              <w:pStyle w:val="code"/>
              <w:rPr>
                <w:rtl/>
              </w:rPr>
            </w:pPr>
            <w:r w:rsidRPr="003707EE">
              <w:t xml:space="preserve">    │       │             │</w:t>
            </w:r>
          </w:p>
          <w:p w14:paraId="033AB87A" w14:textId="77777777" w:rsidR="003707EE" w:rsidRPr="003707EE" w:rsidRDefault="003707EE" w:rsidP="003707EE">
            <w:pPr>
              <w:pStyle w:val="code"/>
              <w:rPr>
                <w:rtl/>
              </w:rPr>
            </w:pPr>
            <w:r w:rsidRPr="003707EE">
              <w:t xml:space="preserve">    │       │             │</w:t>
            </w:r>
          </w:p>
          <w:p w14:paraId="4B4815DE" w14:textId="7EC3CA5A" w:rsidR="003707EE" w:rsidRDefault="003707EE" w:rsidP="003707EE">
            <w:pPr>
              <w:pStyle w:val="code"/>
            </w:pPr>
            <w:r w:rsidRPr="003707EE">
              <w:t xml:space="preserve">    └─────── 12V ─────────┘</w:t>
            </w:r>
          </w:p>
        </w:tc>
      </w:tr>
    </w:tbl>
    <w:p w14:paraId="75DE531C" w14:textId="17DE1ED6" w:rsidR="007A282F" w:rsidRPr="007A282F" w:rsidRDefault="007A282F" w:rsidP="007A282F">
      <w:pPr>
        <w:pStyle w:val="ListParagraph"/>
        <w:ind w:left="360"/>
        <w:rPr>
          <w:lang w:val="en-US"/>
        </w:rPr>
      </w:pPr>
    </w:p>
    <w:p w14:paraId="6D274A29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فرض کنید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07EE" w14:paraId="64C13781" w14:textId="77777777" w:rsidTr="003707EE">
        <w:tc>
          <w:tcPr>
            <w:tcW w:w="9350" w:type="dxa"/>
          </w:tcPr>
          <w:p w14:paraId="02C543A8" w14:textId="6DE63F6F" w:rsidR="003707EE" w:rsidRDefault="003707EE" w:rsidP="003707EE">
            <w:pPr>
              <w:pStyle w:val="ListParagraph"/>
              <w:bidi w:val="0"/>
              <w:ind w:left="0"/>
              <w:rPr>
                <w:lang w:val="en-US"/>
              </w:rPr>
            </w:pPr>
            <w:r w:rsidRPr="003707EE">
              <w:t>VR1​=3V</w:t>
            </w:r>
          </w:p>
        </w:tc>
      </w:tr>
    </w:tbl>
    <w:p w14:paraId="3DA0784E" w14:textId="77777777" w:rsidR="003707EE" w:rsidRPr="007A282F" w:rsidRDefault="003707EE" w:rsidP="003707EE">
      <w:pPr>
        <w:pStyle w:val="ListParagraph"/>
        <w:bidi w:val="0"/>
        <w:ind w:left="360"/>
        <w:rPr>
          <w:lang w:val="en-US"/>
        </w:rPr>
      </w:pPr>
    </w:p>
    <w:p w14:paraId="337FA185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و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07EE" w14:paraId="0D83B14E" w14:textId="77777777" w:rsidTr="003707EE">
        <w:tc>
          <w:tcPr>
            <w:tcW w:w="9350" w:type="dxa"/>
          </w:tcPr>
          <w:p w14:paraId="6A0CF0ED" w14:textId="1CFBDACA" w:rsidR="003707EE" w:rsidRDefault="003707EE" w:rsidP="003707EE">
            <w:pPr>
              <w:pStyle w:val="ListParagraph"/>
              <w:bidi w:val="0"/>
              <w:ind w:left="0"/>
              <w:rPr>
                <w:lang w:val="en-US"/>
              </w:rPr>
            </w:pPr>
            <w:r w:rsidRPr="003707EE">
              <w:t>VR2​=9V</w:t>
            </w:r>
          </w:p>
        </w:tc>
      </w:tr>
    </w:tbl>
    <w:p w14:paraId="25D060AA" w14:textId="77777777" w:rsidR="003707EE" w:rsidRPr="007A282F" w:rsidRDefault="003707EE" w:rsidP="003707EE">
      <w:pPr>
        <w:pStyle w:val="ListParagraph"/>
        <w:bidi w:val="0"/>
        <w:ind w:left="360"/>
        <w:rPr>
          <w:lang w:val="en-US"/>
        </w:rPr>
      </w:pPr>
    </w:p>
    <w:p w14:paraId="1B25880F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باشد</w:t>
      </w:r>
      <w:r w:rsidRPr="007A282F">
        <w:rPr>
          <w:lang w:val="en-US"/>
        </w:rPr>
        <w:t>.</w:t>
      </w:r>
    </w:p>
    <w:p w14:paraId="09E17514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بررسی</w:t>
      </w:r>
      <w:r w:rsidRPr="007A282F">
        <w:rPr>
          <w:lang w:val="en-US"/>
        </w:rPr>
        <w:t xml:space="preserve"> KVL: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07EE" w14:paraId="79180031" w14:textId="77777777" w:rsidTr="003707EE">
        <w:tc>
          <w:tcPr>
            <w:tcW w:w="9350" w:type="dxa"/>
          </w:tcPr>
          <w:p w14:paraId="297B4522" w14:textId="0CE2ACAF" w:rsidR="003707EE" w:rsidRDefault="003707EE" w:rsidP="003707EE">
            <w:pPr>
              <w:pStyle w:val="code"/>
            </w:pPr>
            <w:r w:rsidRPr="003707EE">
              <w:t>12−3−9=0</w:t>
            </w:r>
          </w:p>
        </w:tc>
      </w:tr>
    </w:tbl>
    <w:p w14:paraId="09BCF611" w14:textId="77777777" w:rsidR="003707EE" w:rsidRPr="007A282F" w:rsidRDefault="003707EE" w:rsidP="003707EE">
      <w:pPr>
        <w:pStyle w:val="ListParagraph"/>
        <w:bidi w:val="0"/>
        <w:ind w:left="360"/>
        <w:rPr>
          <w:lang w:val="en-US"/>
        </w:rPr>
      </w:pPr>
    </w:p>
    <w:p w14:paraId="45B745CC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پس</w:t>
      </w:r>
      <w:r w:rsidRPr="007A282F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3707EE" w14:paraId="6A168B7A" w14:textId="77777777" w:rsidTr="003707EE">
        <w:tc>
          <w:tcPr>
            <w:tcW w:w="9350" w:type="dxa"/>
          </w:tcPr>
          <w:p w14:paraId="28B95C4C" w14:textId="5BF7BA34" w:rsidR="003707EE" w:rsidRDefault="003707EE" w:rsidP="003707EE">
            <w:pPr>
              <w:pStyle w:val="ListParagraph"/>
              <w:bidi w:val="0"/>
              <w:ind w:left="0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0 = 0</w:t>
            </w:r>
          </w:p>
        </w:tc>
      </w:tr>
    </w:tbl>
    <w:p w14:paraId="7DE0744B" w14:textId="77777777" w:rsidR="003707EE" w:rsidRPr="007A282F" w:rsidRDefault="003707EE" w:rsidP="003707EE">
      <w:pPr>
        <w:pStyle w:val="ListParagraph"/>
        <w:bidi w:val="0"/>
        <w:ind w:left="360"/>
        <w:rPr>
          <w:lang w:val="en-US"/>
        </w:rPr>
      </w:pPr>
    </w:p>
    <w:p w14:paraId="724A80F6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بنابراین قانون</w:t>
      </w:r>
      <w:r w:rsidRPr="007A282F">
        <w:rPr>
          <w:lang w:val="en-US"/>
        </w:rPr>
        <w:t xml:space="preserve"> KVL </w:t>
      </w:r>
      <w:r w:rsidRPr="007A282F">
        <w:rPr>
          <w:rtl/>
        </w:rPr>
        <w:t>برقرار است</w:t>
      </w:r>
      <w:r w:rsidRPr="007A282F">
        <w:rPr>
          <w:lang w:val="en-US"/>
        </w:rPr>
        <w:t xml:space="preserve">. </w:t>
      </w:r>
      <w:r w:rsidRPr="007A282F">
        <w:rPr>
          <w:rFonts w:ascii="Segoe UI Emoji" w:hAnsi="Segoe UI Emoji" w:cs="Segoe UI Emoji"/>
          <w:lang w:val="en-US"/>
        </w:rPr>
        <w:t>✅</w:t>
      </w:r>
    </w:p>
    <w:p w14:paraId="21206F5F" w14:textId="7EF31171" w:rsidR="007A282F" w:rsidRPr="007A282F" w:rsidRDefault="007A282F" w:rsidP="003707EE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7A282F">
        <w:rPr>
          <w:bCs/>
          <w:rtl/>
        </w:rPr>
        <w:t>یک نکته بسیار مهم</w:t>
      </w:r>
    </w:p>
    <w:p w14:paraId="745D63E1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bCs/>
          <w:lang w:val="en-US"/>
        </w:rPr>
        <w:lastRenderedPageBreak/>
        <w:t xml:space="preserve">KVL </w:t>
      </w:r>
      <w:r w:rsidRPr="007A282F">
        <w:rPr>
          <w:bCs/>
          <w:rtl/>
        </w:rPr>
        <w:t>درباره ولتاژها صحبت می‌کند، نه جریان‌ها</w:t>
      </w:r>
      <w:r w:rsidRPr="007A282F">
        <w:rPr>
          <w:bCs/>
          <w:lang w:val="en-US"/>
        </w:rPr>
        <w:t>.</w:t>
      </w:r>
    </w:p>
    <w:p w14:paraId="3DCD9CCF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در</w:t>
      </w:r>
      <w:r w:rsidRPr="007A282F">
        <w:rPr>
          <w:lang w:val="en-US"/>
        </w:rPr>
        <w:t xml:space="preserve"> KCL </w:t>
      </w:r>
      <w:r w:rsidRPr="007A282F">
        <w:rPr>
          <w:rtl/>
        </w:rPr>
        <w:t>می‌پرسیدیم</w:t>
      </w:r>
      <w:r w:rsidRPr="007A282F">
        <w:rPr>
          <w:lang w:val="en-US"/>
        </w:rPr>
        <w:t>:</w:t>
      </w:r>
    </w:p>
    <w:p w14:paraId="14058499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چه مقدار جریان وارد نقطه می‌شود و چه مقدار خارج می‌شود؟</w:t>
      </w:r>
    </w:p>
    <w:p w14:paraId="32BC9B6E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اما در</w:t>
      </w:r>
      <w:r w:rsidRPr="007A282F">
        <w:rPr>
          <w:lang w:val="en-US"/>
        </w:rPr>
        <w:t xml:space="preserve"> KVL </w:t>
      </w:r>
      <w:r w:rsidRPr="007A282F">
        <w:rPr>
          <w:rtl/>
        </w:rPr>
        <w:t>می‌پرسیم</w:t>
      </w:r>
      <w:r w:rsidRPr="007A282F">
        <w:rPr>
          <w:lang w:val="en-US"/>
        </w:rPr>
        <w:t>:</w:t>
      </w:r>
    </w:p>
    <w:p w14:paraId="08A38722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در یک مسیر بسته، چه مقدار ولتاژ افزایش و چه مقدار افت داریم؟</w:t>
      </w:r>
    </w:p>
    <w:p w14:paraId="0483D15D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پس فعلاً فقط این جمله را به خاطر بسپارید</w:t>
      </w:r>
      <w:r w:rsidRPr="007A282F">
        <w:rPr>
          <w:lang w:val="en-US"/>
        </w:rPr>
        <w:t>:</w:t>
      </w:r>
    </w:p>
    <w:p w14:paraId="50037E21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Fonts w:ascii="Segoe UI Emoji" w:hAnsi="Segoe UI Emoji" w:cs="Segoe UI Emoji"/>
          <w:lang w:val="en-US"/>
        </w:rPr>
        <w:t>🔑</w:t>
      </w:r>
      <w:r w:rsidRPr="007A282F">
        <w:rPr>
          <w:lang w:val="en-US"/>
        </w:rPr>
        <w:t xml:space="preserve"> </w:t>
      </w:r>
      <w:r w:rsidRPr="007A282F">
        <w:rPr>
          <w:bCs/>
          <w:rtl/>
        </w:rPr>
        <w:t>در هر مسیر بسته، مجموع افزایش ولتاژها برابر مجموع افت ولتاژهاست</w:t>
      </w:r>
      <w:r w:rsidRPr="007A282F">
        <w:rPr>
          <w:bCs/>
          <w:lang w:val="en-US"/>
        </w:rPr>
        <w:t>.</w:t>
      </w:r>
    </w:p>
    <w:p w14:paraId="310A8B4F" w14:textId="77777777" w:rsidR="007A282F" w:rsidRDefault="007A282F" w:rsidP="007A282F">
      <w:pPr>
        <w:pStyle w:val="ListParagraph"/>
        <w:ind w:left="360"/>
        <w:rPr>
          <w:rtl/>
          <w:lang w:val="en-US"/>
        </w:rPr>
      </w:pPr>
      <w:r w:rsidRPr="007A282F">
        <w:rPr>
          <w:rtl/>
        </w:rPr>
        <w:t>یا</w:t>
      </w:r>
      <w:r w:rsidRPr="007A282F">
        <w:rPr>
          <w:lang w:val="en-US"/>
        </w:rPr>
        <w:t>:</w:t>
      </w:r>
    </w:p>
    <w:p w14:paraId="33FB70C6" w14:textId="7D1CFEEA" w:rsidR="003707EE" w:rsidRPr="007A282F" w:rsidRDefault="00DE204E" w:rsidP="007A282F">
      <w:pPr>
        <w:pStyle w:val="ListParagraph"/>
        <w:ind w:left="360"/>
        <w:rPr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V=0</m:t>
              </m:r>
            </m:e>
          </m:nary>
        </m:oMath>
      </m:oMathPara>
    </w:p>
    <w:p w14:paraId="101C7341" w14:textId="77777777" w:rsidR="007A282F" w:rsidRPr="007A282F" w:rsidRDefault="007A282F" w:rsidP="007A282F">
      <w:pPr>
        <w:pStyle w:val="ListParagraph"/>
        <w:ind w:left="360"/>
        <w:rPr>
          <w:bCs/>
          <w:lang w:val="en-US"/>
        </w:rPr>
      </w:pPr>
      <w:r w:rsidRPr="007A282F">
        <w:rPr>
          <w:rFonts w:ascii="Segoe UI Emoji" w:hAnsi="Segoe UI Emoji" w:cs="Segoe UI Emoji"/>
          <w:bCs/>
          <w:lang w:val="en-US"/>
        </w:rPr>
        <w:t>🧠</w:t>
      </w:r>
      <w:r w:rsidRPr="007A282F">
        <w:rPr>
          <w:bCs/>
          <w:lang w:val="en-US"/>
        </w:rPr>
        <w:t xml:space="preserve"> </w:t>
      </w:r>
      <w:r w:rsidRPr="007A282F">
        <w:rPr>
          <w:bCs/>
          <w:rtl/>
        </w:rPr>
        <w:t xml:space="preserve">تمرین </w:t>
      </w:r>
      <w:r w:rsidRPr="007A282F">
        <w:rPr>
          <w:bCs/>
          <w:rtl/>
          <w:lang w:bidi="fa-IR"/>
        </w:rPr>
        <w:t>۱</w:t>
      </w:r>
    </w:p>
    <w:p w14:paraId="2E7E376B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 xml:space="preserve">در یک مدار، یک منبع </w:t>
      </w:r>
      <w:r w:rsidRPr="007A282F">
        <w:rPr>
          <w:bCs/>
          <w:lang w:val="en-US"/>
        </w:rPr>
        <w:t>10V</w:t>
      </w:r>
      <w:r w:rsidRPr="007A282F">
        <w:rPr>
          <w:lang w:val="en-US"/>
        </w:rPr>
        <w:t xml:space="preserve"> </w:t>
      </w:r>
      <w:r w:rsidRPr="007A282F">
        <w:rPr>
          <w:rtl/>
        </w:rPr>
        <w:t>داریم</w:t>
      </w:r>
      <w:r w:rsidRPr="007A282F">
        <w:rPr>
          <w:lang w:val="en-US"/>
        </w:rPr>
        <w:t>.</w:t>
      </w:r>
    </w:p>
    <w:p w14:paraId="3B20BD31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افت ولتاژ روی مقاومت اول</w:t>
      </w:r>
      <w:r w:rsidRPr="007A282F">
        <w:rPr>
          <w:lang w:val="en-US"/>
        </w:rPr>
        <w:t>:</w:t>
      </w:r>
    </w:p>
    <w:p w14:paraId="7206D8EA" w14:textId="3A649A4A" w:rsidR="007A282F" w:rsidRPr="007A282F" w:rsidRDefault="007A282F" w:rsidP="00DE204E">
      <w:pPr>
        <w:pStyle w:val="ListParagraph"/>
        <w:ind w:left="360"/>
        <w:jc w:val="center"/>
        <w:rPr>
          <w:lang w:val="en-US"/>
        </w:rPr>
      </w:pPr>
      <w:r w:rsidRPr="007A282F">
        <w:rPr>
          <w:lang w:val="en-US"/>
        </w:rPr>
        <w:t>4V</w:t>
      </w:r>
    </w:p>
    <w:p w14:paraId="0BBC7A3A" w14:textId="77777777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است</w:t>
      </w:r>
      <w:r w:rsidRPr="007A282F">
        <w:rPr>
          <w:lang w:val="en-US"/>
        </w:rPr>
        <w:t>.</w:t>
      </w:r>
    </w:p>
    <w:p w14:paraId="58A9C83A" w14:textId="77777777" w:rsid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افت ولتاژ روی مقاومت دوم را پیدا کنید</w:t>
      </w:r>
      <w:r w:rsidRPr="007A282F">
        <w:rPr>
          <w:lang w:val="en-US"/>
        </w:rPr>
        <w:t>: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7874F1" w14:paraId="0D72A291" w14:textId="77777777" w:rsidTr="007874F1">
        <w:tc>
          <w:tcPr>
            <w:tcW w:w="9350" w:type="dxa"/>
          </w:tcPr>
          <w:p w14:paraId="77977EC5" w14:textId="77777777" w:rsidR="007874F1" w:rsidRPr="007874F1" w:rsidRDefault="007874F1" w:rsidP="007874F1">
            <w:pPr>
              <w:pStyle w:val="code"/>
            </w:pPr>
            <w:r w:rsidRPr="007874F1">
              <w:t xml:space="preserve">        R1          R2</w:t>
            </w:r>
          </w:p>
          <w:p w14:paraId="09E73FC9" w14:textId="77777777" w:rsidR="007874F1" w:rsidRPr="007874F1" w:rsidRDefault="007874F1" w:rsidP="007874F1">
            <w:pPr>
              <w:pStyle w:val="code"/>
            </w:pPr>
            <w:r w:rsidRPr="007874F1">
              <w:t xml:space="preserve">      4V            ?</w:t>
            </w:r>
          </w:p>
          <w:p w14:paraId="0786AB02" w14:textId="77777777" w:rsidR="007874F1" w:rsidRPr="007874F1" w:rsidRDefault="007874F1" w:rsidP="007874F1">
            <w:pPr>
              <w:pStyle w:val="code"/>
              <w:rPr>
                <w:rtl/>
              </w:rPr>
            </w:pPr>
            <w:r w:rsidRPr="007874F1">
              <w:t xml:space="preserve">   ──/\/\/───────/\/\/──</w:t>
            </w:r>
          </w:p>
          <w:p w14:paraId="545B2CEA" w14:textId="5A910C95" w:rsidR="007874F1" w:rsidRPr="007874F1" w:rsidRDefault="007874F1" w:rsidP="007874F1">
            <w:pPr>
              <w:pStyle w:val="code"/>
              <w:rPr>
                <w:rtl/>
              </w:rPr>
            </w:pPr>
            <w:r w:rsidRPr="007874F1">
              <w:t xml:space="preserve">   │                    │</w:t>
            </w:r>
          </w:p>
          <w:p w14:paraId="7E61EA9E" w14:textId="554BE1EE" w:rsidR="007874F1" w:rsidRDefault="007874F1" w:rsidP="007874F1">
            <w:pPr>
              <w:pStyle w:val="code"/>
              <w:rPr>
                <w:rtl/>
              </w:rPr>
            </w:pPr>
            <w:r w:rsidRPr="007874F1">
              <w:t xml:space="preserve">   └──────── 10V ───────┘</w:t>
            </w:r>
          </w:p>
        </w:tc>
      </w:tr>
    </w:tbl>
    <w:p w14:paraId="64D7395B" w14:textId="77777777" w:rsidR="009728CF" w:rsidRPr="007A282F" w:rsidRDefault="009728CF" w:rsidP="007A282F">
      <w:pPr>
        <w:pStyle w:val="ListParagraph"/>
        <w:ind w:left="360"/>
        <w:rPr>
          <w:lang w:val="en-US"/>
        </w:rPr>
      </w:pPr>
    </w:p>
    <w:p w14:paraId="1694C05F" w14:textId="77777777" w:rsid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rtl/>
        </w:rPr>
        <w:t>طبق</w:t>
      </w:r>
      <w:r w:rsidRPr="007A282F">
        <w:rPr>
          <w:lang w:val="en-US"/>
        </w:rPr>
        <w:t xml:space="preserve"> KVL: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D3E52" w14:paraId="3F3C3789" w14:textId="77777777" w:rsidTr="00DD3E52">
        <w:tc>
          <w:tcPr>
            <w:tcW w:w="9350" w:type="dxa"/>
          </w:tcPr>
          <w:p w14:paraId="56A6273D" w14:textId="47C2C1A8" w:rsidR="00DD3E52" w:rsidRDefault="00EB13C2" w:rsidP="00DD3E52">
            <w:pPr>
              <w:pStyle w:val="ListParagraph"/>
              <w:bidi w:val="0"/>
              <w:ind w:left="0"/>
              <w:rPr>
                <w:lang w:val="en-US"/>
              </w:rPr>
            </w:pPr>
            <w:r>
              <w:rPr>
                <w:lang w:val="en-US"/>
              </w:rPr>
              <w:t>10 = 4 + ?</w:t>
            </w:r>
          </w:p>
        </w:tc>
      </w:tr>
    </w:tbl>
    <w:p w14:paraId="42C080E0" w14:textId="77777777" w:rsidR="00DD3E52" w:rsidRPr="007A282F" w:rsidRDefault="00DD3E52" w:rsidP="00DD3E52">
      <w:pPr>
        <w:pStyle w:val="ListParagraph"/>
        <w:bidi w:val="0"/>
        <w:ind w:left="360"/>
        <w:rPr>
          <w:lang w:val="en-US"/>
        </w:rPr>
      </w:pPr>
    </w:p>
    <w:p w14:paraId="431F6AA1" w14:textId="269E685E" w:rsidR="007A282F" w:rsidRPr="007A282F" w:rsidRDefault="007A282F" w:rsidP="007A282F">
      <w:pPr>
        <w:pStyle w:val="ListParagraph"/>
        <w:ind w:left="360"/>
        <w:rPr>
          <w:lang w:val="en-US"/>
        </w:rPr>
      </w:pPr>
      <w:r w:rsidRPr="007A282F">
        <w:rPr>
          <w:bCs/>
          <w:rtl/>
        </w:rPr>
        <w:t xml:space="preserve">حالا شما مقدار </w:t>
      </w:r>
      <w:r w:rsidRPr="007A282F">
        <w:rPr>
          <w:bCs/>
          <w:lang w:val="en-US"/>
        </w:rPr>
        <w:t xml:space="preserve">? </w:t>
      </w:r>
      <w:r w:rsidRPr="007A282F">
        <w:rPr>
          <w:bCs/>
          <w:rtl/>
        </w:rPr>
        <w:t>را حساب کنید</w:t>
      </w:r>
      <w:r w:rsidRPr="007A282F">
        <w:rPr>
          <w:bCs/>
          <w:lang w:val="en-US"/>
        </w:rPr>
        <w:t>.</w:t>
      </w:r>
      <w:r w:rsidR="00A71D10">
        <w:rPr>
          <w:rFonts w:hint="cs"/>
          <w:bCs/>
          <w:rtl/>
          <w:lang w:val="en-US"/>
        </w:rPr>
        <w:t xml:space="preserve"> 6</w:t>
      </w:r>
    </w:p>
    <w:p w14:paraId="46E75B0C" w14:textId="77777777" w:rsidR="009E3921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تحلیل مسیرهای جریان</w:t>
      </w:r>
      <w:r w:rsidRPr="00EE1A77">
        <w:t xml:space="preserve"> - Current Path Analysis:</w:t>
      </w:r>
    </w:p>
    <w:p w14:paraId="1C93E3B8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در این بخش می‌خواهیم یاد بگیریم </w:t>
      </w:r>
      <w:r w:rsidRPr="00A71D10">
        <w:rPr>
          <w:bCs/>
          <w:rtl/>
        </w:rPr>
        <w:t>جریان الکتریکی از چه مسیری در مدار عبور می‌کند و چگونه مسیرهای مختلف جریان را تشخیص دهیم</w:t>
      </w:r>
      <w:r w:rsidRPr="00A71D10">
        <w:rPr>
          <w:bCs/>
          <w:lang w:val="en-US"/>
        </w:rPr>
        <w:t>.</w:t>
      </w:r>
    </w:p>
    <w:p w14:paraId="7093C0FD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فعلاً فقط روی </w:t>
      </w:r>
      <w:r w:rsidRPr="00A71D10">
        <w:rPr>
          <w:bCs/>
          <w:rtl/>
        </w:rPr>
        <w:t>مسیر جریان</w:t>
      </w:r>
      <w:r w:rsidRPr="00A71D10">
        <w:rPr>
          <w:rtl/>
        </w:rPr>
        <w:t xml:space="preserve"> تمرکز می‌کنیم</w:t>
      </w:r>
      <w:r w:rsidRPr="00A71D10">
        <w:rPr>
          <w:lang w:val="en-US"/>
        </w:rPr>
        <w:t>.</w:t>
      </w:r>
    </w:p>
    <w:p w14:paraId="424200F9" w14:textId="775E0005" w:rsidR="00A71D10" w:rsidRPr="00A71D10" w:rsidRDefault="00A71D10" w:rsidP="00A71D10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71D10">
        <w:rPr>
          <w:bCs/>
          <w:rtl/>
        </w:rPr>
        <w:t>مسیر جریان چیست؟</w:t>
      </w:r>
    </w:p>
    <w:p w14:paraId="792C3814" w14:textId="77777777" w:rsidR="00A71D10" w:rsidRPr="00A71D10" w:rsidRDefault="00A71D10" w:rsidP="00A71D10">
      <w:pPr>
        <w:rPr>
          <w:lang w:val="en-US"/>
        </w:rPr>
      </w:pPr>
      <w:r w:rsidRPr="00A71D10">
        <w:rPr>
          <w:bCs/>
          <w:rtl/>
        </w:rPr>
        <w:lastRenderedPageBreak/>
        <w:t>مسیر جریان</w:t>
      </w:r>
      <w:r w:rsidRPr="00A71D10">
        <w:rPr>
          <w:bCs/>
          <w:lang w:val="en-US"/>
        </w:rPr>
        <w:t xml:space="preserve"> (Current Path)</w:t>
      </w:r>
      <w:r w:rsidRPr="00A71D10">
        <w:rPr>
          <w:lang w:val="en-US"/>
        </w:rPr>
        <w:t xml:space="preserve"> </w:t>
      </w:r>
      <w:r w:rsidRPr="00A71D10">
        <w:rPr>
          <w:rtl/>
        </w:rPr>
        <w:t>مسیری است که جریان الکتریکی در یک مدار طی می‌کند</w:t>
      </w:r>
      <w:r w:rsidRPr="00A71D10">
        <w:rPr>
          <w:lang w:val="en-US"/>
        </w:rPr>
        <w:t>.</w:t>
      </w:r>
    </w:p>
    <w:p w14:paraId="30705F7D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برای اینکه جریان بتواند در یک مدار به‌صورت پیوسته حرکت کند، باید یک </w:t>
      </w:r>
      <w:r w:rsidRPr="00A71D10">
        <w:rPr>
          <w:bCs/>
          <w:rtl/>
        </w:rPr>
        <w:t>مسیر بسته</w:t>
      </w:r>
      <w:r w:rsidRPr="00A71D10">
        <w:rPr>
          <w:rtl/>
        </w:rPr>
        <w:t xml:space="preserve"> وجود داشته باشد</w:t>
      </w:r>
      <w:r w:rsidRPr="00A71D10">
        <w:rPr>
          <w:lang w:val="en-US"/>
        </w:rPr>
        <w:t>.</w:t>
      </w:r>
    </w:p>
    <w:p w14:paraId="620BFA93" w14:textId="77777777" w:rsidR="00A71D10" w:rsidRDefault="00A71D10" w:rsidP="00A71D10">
      <w:pPr>
        <w:rPr>
          <w:rtl/>
          <w:lang w:val="en-US"/>
        </w:rPr>
      </w:pPr>
      <w:r w:rsidRPr="00A71D10">
        <w:rPr>
          <w:rtl/>
        </w:rPr>
        <w:t>مثلاً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1D10" w14:paraId="7BA60D5D" w14:textId="77777777" w:rsidTr="00A71D10">
        <w:tc>
          <w:tcPr>
            <w:tcW w:w="9350" w:type="dxa"/>
          </w:tcPr>
          <w:p w14:paraId="2676FE36" w14:textId="77777777" w:rsidR="00A71D10" w:rsidRPr="00A71D10" w:rsidRDefault="00A71D10" w:rsidP="00A71D10">
            <w:pPr>
              <w:pStyle w:val="code"/>
            </w:pPr>
            <w:r w:rsidRPr="00A71D10">
              <w:t xml:space="preserve">          R1</w:t>
            </w:r>
          </w:p>
          <w:p w14:paraId="3E032938" w14:textId="77777777" w:rsidR="00A71D10" w:rsidRPr="00A71D10" w:rsidRDefault="00A71D10" w:rsidP="00A71D10">
            <w:pPr>
              <w:pStyle w:val="code"/>
              <w:rPr>
                <w:rtl/>
              </w:rPr>
            </w:pPr>
            <w:r w:rsidRPr="00A71D10">
              <w:t xml:space="preserve">     ┌───/\/\/───┐</w:t>
            </w:r>
          </w:p>
          <w:p w14:paraId="1A512DC0" w14:textId="77777777" w:rsidR="00A71D10" w:rsidRPr="00A71D10" w:rsidRDefault="00A71D10" w:rsidP="00A71D10">
            <w:pPr>
              <w:pStyle w:val="code"/>
              <w:rPr>
                <w:rtl/>
              </w:rPr>
            </w:pPr>
            <w:r w:rsidRPr="00A71D10">
              <w:t xml:space="preserve">     │           │</w:t>
            </w:r>
          </w:p>
          <w:p w14:paraId="3754E183" w14:textId="77777777" w:rsidR="00A71D10" w:rsidRPr="00A71D10" w:rsidRDefault="00A71D10" w:rsidP="00A71D10">
            <w:pPr>
              <w:pStyle w:val="code"/>
              <w:rPr>
                <w:rtl/>
              </w:rPr>
            </w:pPr>
            <w:r w:rsidRPr="00A71D10">
              <w:t xml:space="preserve">     │           │</w:t>
            </w:r>
          </w:p>
          <w:p w14:paraId="4E5C325C" w14:textId="77777777" w:rsidR="00A71D10" w:rsidRPr="00A71D10" w:rsidRDefault="00A71D10" w:rsidP="00A71D10">
            <w:pPr>
              <w:pStyle w:val="code"/>
              <w:rPr>
                <w:rtl/>
              </w:rPr>
            </w:pPr>
            <w:r w:rsidRPr="00A71D10">
              <w:t xml:space="preserve">     └─────| |───┘</w:t>
            </w:r>
          </w:p>
          <w:p w14:paraId="38A06095" w14:textId="4204D01C" w:rsidR="00A71D10" w:rsidRDefault="00A71D10" w:rsidP="00A71D10">
            <w:pPr>
              <w:pStyle w:val="code"/>
            </w:pPr>
            <w:r w:rsidRPr="00A71D10">
              <w:t xml:space="preserve">           V</w:t>
            </w:r>
          </w:p>
        </w:tc>
      </w:tr>
    </w:tbl>
    <w:p w14:paraId="20805EE0" w14:textId="77777777" w:rsidR="00A71D10" w:rsidRPr="00A71D10" w:rsidRDefault="00A71D10" w:rsidP="00A71D10">
      <w:pPr>
        <w:bidi w:val="0"/>
        <w:rPr>
          <w:lang w:val="en-US"/>
        </w:rPr>
      </w:pPr>
    </w:p>
    <w:p w14:paraId="5FFFD79A" w14:textId="2810FB82" w:rsidR="00A71D10" w:rsidRDefault="00A71D10" w:rsidP="00A71D10">
      <w:pPr>
        <w:rPr>
          <w:rtl/>
          <w:lang w:val="en-US"/>
        </w:rPr>
      </w:pPr>
      <w:r w:rsidRPr="00A71D10">
        <w:rPr>
          <w:rtl/>
        </w:rPr>
        <w:t>در این مدار یک مسیر بسته داریم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1D10" w14:paraId="36544B29" w14:textId="77777777" w:rsidTr="00A71D10">
        <w:tc>
          <w:tcPr>
            <w:tcW w:w="9350" w:type="dxa"/>
          </w:tcPr>
          <w:p w14:paraId="7B84F267" w14:textId="16013B04" w:rsidR="00A71D10" w:rsidRDefault="00A71D10" w:rsidP="00A71D10">
            <w:pPr>
              <w:pStyle w:val="code"/>
            </w:pPr>
            <w:r w:rsidRPr="00A71D10">
              <w:rPr>
                <w:rtl/>
              </w:rPr>
              <w:t>منبع</w:t>
            </w:r>
            <w:r w:rsidRPr="00A71D10">
              <w:t xml:space="preserve"> → R1 → </w:t>
            </w:r>
            <w:r w:rsidRPr="00A71D10">
              <w:rPr>
                <w:rtl/>
              </w:rPr>
              <w:t>منبع</w:t>
            </w:r>
          </w:p>
        </w:tc>
      </w:tr>
    </w:tbl>
    <w:p w14:paraId="03A92D87" w14:textId="77777777" w:rsidR="00A71D10" w:rsidRPr="00A71D10" w:rsidRDefault="00A71D10" w:rsidP="00A71D10">
      <w:pPr>
        <w:bidi w:val="0"/>
        <w:rPr>
          <w:lang w:val="en-US"/>
        </w:rPr>
      </w:pPr>
    </w:p>
    <w:p w14:paraId="7A8D2FD2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بنابراین جریان می‌تواند در مدار جاری شود</w:t>
      </w:r>
      <w:r w:rsidRPr="00A71D10">
        <w:rPr>
          <w:lang w:val="en-US"/>
        </w:rPr>
        <w:t>.</w:t>
      </w:r>
    </w:p>
    <w:p w14:paraId="19E92F6B" w14:textId="04C6B581" w:rsidR="00A71D10" w:rsidRPr="00A71D10" w:rsidRDefault="00A71D10" w:rsidP="00A71D10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A71D10">
        <w:rPr>
          <w:bCs/>
          <w:rtl/>
        </w:rPr>
        <w:t>مسیر بسته و مدار باز</w:t>
      </w:r>
    </w:p>
    <w:p w14:paraId="21CCE60D" w14:textId="77777777" w:rsidR="00A71D10" w:rsidRDefault="00A71D10" w:rsidP="00A71D10">
      <w:pPr>
        <w:rPr>
          <w:rtl/>
          <w:lang w:val="en-US"/>
        </w:rPr>
      </w:pPr>
      <w:r w:rsidRPr="00A71D10">
        <w:rPr>
          <w:rtl/>
        </w:rPr>
        <w:t>اگر مسیر مدار قطع شود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1D10" w:rsidRPr="00A71D10" w14:paraId="07D5ABBD" w14:textId="77777777" w:rsidTr="00A71D10">
        <w:tc>
          <w:tcPr>
            <w:tcW w:w="9350" w:type="dxa"/>
          </w:tcPr>
          <w:p w14:paraId="5261B612" w14:textId="77777777" w:rsidR="00A71D10" w:rsidRPr="00A71D10" w:rsidRDefault="00A71D10" w:rsidP="00A71D10">
            <w:pPr>
              <w:pStyle w:val="code"/>
            </w:pPr>
            <w:r w:rsidRPr="00A71D10">
              <w:t xml:space="preserve">          R1</w:t>
            </w:r>
          </w:p>
          <w:p w14:paraId="0992C4AE" w14:textId="77777777" w:rsidR="00A71D10" w:rsidRPr="00A71D10" w:rsidRDefault="00A71D10" w:rsidP="00A71D10">
            <w:pPr>
              <w:pStyle w:val="code"/>
              <w:rPr>
                <w:szCs w:val="22"/>
                <w:rtl/>
              </w:rPr>
            </w:pPr>
            <w:r w:rsidRPr="00A71D10">
              <w:rPr>
                <w:szCs w:val="22"/>
              </w:rPr>
              <w:t xml:space="preserve">     ┌───/\/\/───┐</w:t>
            </w:r>
          </w:p>
          <w:p w14:paraId="5E900F84" w14:textId="77777777" w:rsidR="00A71D10" w:rsidRPr="00A71D10" w:rsidRDefault="00A71D10" w:rsidP="00A71D10">
            <w:pPr>
              <w:pStyle w:val="code"/>
              <w:rPr>
                <w:szCs w:val="22"/>
                <w:rtl/>
              </w:rPr>
            </w:pPr>
            <w:r w:rsidRPr="00A71D10">
              <w:rPr>
                <w:szCs w:val="22"/>
              </w:rPr>
              <w:t xml:space="preserve">     │           │</w:t>
            </w:r>
          </w:p>
          <w:p w14:paraId="57B01FA8" w14:textId="77777777" w:rsidR="00A71D10" w:rsidRPr="00A71D10" w:rsidRDefault="00A71D10" w:rsidP="00A71D10">
            <w:pPr>
              <w:pStyle w:val="code"/>
            </w:pPr>
            <w:r w:rsidRPr="00A71D10">
              <w:t xml:space="preserve">     │           X</w:t>
            </w:r>
          </w:p>
          <w:p w14:paraId="1ABB4EAB" w14:textId="6D1C245A" w:rsidR="00A71D10" w:rsidRPr="00A71D10" w:rsidRDefault="00A71D10" w:rsidP="00A71D10">
            <w:pPr>
              <w:pStyle w:val="code"/>
              <w:rPr>
                <w:szCs w:val="22"/>
                <w:rtl/>
              </w:rPr>
            </w:pPr>
            <w:r w:rsidRPr="00A71D10">
              <w:rPr>
                <w:szCs w:val="22"/>
              </w:rPr>
              <w:t xml:space="preserve">     │</w:t>
            </w:r>
            <w:r>
              <w:rPr>
                <w:szCs w:val="22"/>
              </w:rPr>
              <w:t xml:space="preserve">           </w:t>
            </w:r>
            <w:r w:rsidRPr="00A71D10">
              <w:rPr>
                <w:szCs w:val="22"/>
              </w:rPr>
              <w:t>│</w:t>
            </w:r>
            <w:r>
              <w:rPr>
                <w:szCs w:val="22"/>
              </w:rPr>
              <w:t xml:space="preserve"> </w:t>
            </w:r>
          </w:p>
          <w:p w14:paraId="1EC5B969" w14:textId="6363CC27" w:rsidR="00A71D10" w:rsidRPr="00A71D10" w:rsidRDefault="00A71D10" w:rsidP="00A71D10">
            <w:pPr>
              <w:pStyle w:val="code"/>
              <w:rPr>
                <w:szCs w:val="22"/>
                <w:rtl/>
              </w:rPr>
            </w:pPr>
            <w:r w:rsidRPr="00A71D10">
              <w:rPr>
                <w:szCs w:val="22"/>
              </w:rPr>
              <w:t xml:space="preserve">     └─────| |───┘</w:t>
            </w:r>
          </w:p>
          <w:p w14:paraId="39CCFB69" w14:textId="2266A8F8" w:rsidR="00A71D10" w:rsidRPr="00A71D10" w:rsidRDefault="00A71D10" w:rsidP="00A71D10">
            <w:pPr>
              <w:pStyle w:val="code"/>
            </w:pPr>
            <w:r w:rsidRPr="00A71D10">
              <w:t xml:space="preserve">           V</w:t>
            </w:r>
          </w:p>
        </w:tc>
      </w:tr>
    </w:tbl>
    <w:p w14:paraId="00B4EB5E" w14:textId="77777777" w:rsidR="00A71D10" w:rsidRPr="00A71D10" w:rsidRDefault="00A71D10" w:rsidP="00A71D10">
      <w:pPr>
        <w:bidi w:val="0"/>
        <w:rPr>
          <w:lang w:val="en-US"/>
        </w:rPr>
      </w:pPr>
    </w:p>
    <w:p w14:paraId="3849E08C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مسیر کامل نیست</w:t>
      </w:r>
      <w:r w:rsidRPr="00A71D10">
        <w:rPr>
          <w:lang w:val="en-US"/>
        </w:rPr>
        <w:t>.</w:t>
      </w:r>
    </w:p>
    <w:p w14:paraId="05381DED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بنابراین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20F2" w14:paraId="644333BD" w14:textId="77777777" w:rsidTr="002E20F2">
        <w:tc>
          <w:tcPr>
            <w:tcW w:w="9350" w:type="dxa"/>
          </w:tcPr>
          <w:p w14:paraId="65ED8639" w14:textId="54EAC9EF" w:rsidR="002E20F2" w:rsidRDefault="002E20F2" w:rsidP="002E20F2">
            <w:pPr>
              <w:bidi w:val="0"/>
              <w:rPr>
                <w:lang w:val="en-US"/>
              </w:rPr>
            </w:pPr>
            <w:r>
              <w:rPr>
                <w:lang w:val="en-US"/>
              </w:rPr>
              <w:t>I = 0</w:t>
            </w:r>
          </w:p>
        </w:tc>
      </w:tr>
    </w:tbl>
    <w:p w14:paraId="0C2A335B" w14:textId="77777777" w:rsidR="002E20F2" w:rsidRPr="00A71D10" w:rsidRDefault="002E20F2" w:rsidP="002E20F2">
      <w:pPr>
        <w:bidi w:val="0"/>
        <w:rPr>
          <w:lang w:val="en-US"/>
        </w:rPr>
      </w:pPr>
    </w:p>
    <w:p w14:paraId="4ACD55A8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یعنی جریانی از مدار عبور نمی‌کند</w:t>
      </w:r>
      <w:r w:rsidRPr="00A71D10">
        <w:rPr>
          <w:lang w:val="en-US"/>
        </w:rPr>
        <w:t>.</w:t>
      </w:r>
    </w:p>
    <w:p w14:paraId="425BDD75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lastRenderedPageBreak/>
        <w:t xml:space="preserve">به این حالت </w:t>
      </w:r>
      <w:r w:rsidRPr="00A71D10">
        <w:rPr>
          <w:bCs/>
          <w:rtl/>
        </w:rPr>
        <w:t>مدار باز</w:t>
      </w:r>
      <w:r w:rsidRPr="00A71D10">
        <w:rPr>
          <w:bCs/>
          <w:lang w:val="en-US"/>
        </w:rPr>
        <w:t xml:space="preserve"> (Open Circuit)</w:t>
      </w:r>
      <w:r w:rsidRPr="00A71D10">
        <w:rPr>
          <w:lang w:val="en-US"/>
        </w:rPr>
        <w:t xml:space="preserve"> </w:t>
      </w:r>
      <w:r w:rsidRPr="00A71D10">
        <w:rPr>
          <w:rtl/>
        </w:rPr>
        <w:t>می‌گوییم</w:t>
      </w:r>
      <w:r w:rsidRPr="00A71D10">
        <w:rPr>
          <w:lang w:val="en-US"/>
        </w:rPr>
        <w:t>.</w:t>
      </w:r>
    </w:p>
    <w:p w14:paraId="4452BF29" w14:textId="65F350DB" w:rsidR="00A71D10" w:rsidRPr="002E20F2" w:rsidRDefault="00A71D10" w:rsidP="002E20F2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2E20F2">
        <w:rPr>
          <w:bCs/>
          <w:rtl/>
        </w:rPr>
        <w:t>مدار بسته</w:t>
      </w:r>
    </w:p>
    <w:p w14:paraId="357C6EC6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اگر مسیر کامل باشد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20F2" w14:paraId="6087619F" w14:textId="77777777" w:rsidTr="002E20F2">
        <w:tc>
          <w:tcPr>
            <w:tcW w:w="9350" w:type="dxa"/>
          </w:tcPr>
          <w:p w14:paraId="6E67EBDE" w14:textId="77777777" w:rsidR="002E20F2" w:rsidRPr="002E20F2" w:rsidRDefault="002E20F2" w:rsidP="002E20F2">
            <w:pPr>
              <w:pStyle w:val="code"/>
            </w:pPr>
            <w:r w:rsidRPr="002E20F2">
              <w:t xml:space="preserve">          R1</w:t>
            </w:r>
          </w:p>
          <w:p w14:paraId="23D0A846" w14:textId="77777777" w:rsidR="002E20F2" w:rsidRPr="002E20F2" w:rsidRDefault="002E20F2" w:rsidP="002E20F2">
            <w:pPr>
              <w:pStyle w:val="code"/>
              <w:rPr>
                <w:rtl/>
              </w:rPr>
            </w:pPr>
            <w:r w:rsidRPr="002E20F2">
              <w:t xml:space="preserve">     ┌───/\/\/───┐</w:t>
            </w:r>
          </w:p>
          <w:p w14:paraId="16D44C64" w14:textId="77777777" w:rsidR="002E20F2" w:rsidRPr="002E20F2" w:rsidRDefault="002E20F2" w:rsidP="002E20F2">
            <w:pPr>
              <w:pStyle w:val="code"/>
              <w:rPr>
                <w:rtl/>
              </w:rPr>
            </w:pPr>
            <w:r w:rsidRPr="002E20F2">
              <w:t xml:space="preserve">     │           │</w:t>
            </w:r>
          </w:p>
          <w:p w14:paraId="69834C53" w14:textId="77777777" w:rsidR="002E20F2" w:rsidRPr="002E20F2" w:rsidRDefault="002E20F2" w:rsidP="002E20F2">
            <w:pPr>
              <w:pStyle w:val="code"/>
              <w:rPr>
                <w:rtl/>
              </w:rPr>
            </w:pPr>
            <w:r w:rsidRPr="002E20F2">
              <w:t xml:space="preserve">     │           │</w:t>
            </w:r>
          </w:p>
          <w:p w14:paraId="6D140E9A" w14:textId="77777777" w:rsidR="002E20F2" w:rsidRPr="002E20F2" w:rsidRDefault="002E20F2" w:rsidP="002E20F2">
            <w:pPr>
              <w:pStyle w:val="code"/>
              <w:rPr>
                <w:rtl/>
              </w:rPr>
            </w:pPr>
            <w:r w:rsidRPr="002E20F2">
              <w:t xml:space="preserve">     └─────| |───┘</w:t>
            </w:r>
          </w:p>
          <w:p w14:paraId="2C0896A1" w14:textId="35810CDA" w:rsidR="002E20F2" w:rsidRDefault="002E20F2" w:rsidP="002E20F2">
            <w:pPr>
              <w:pStyle w:val="code"/>
            </w:pPr>
            <w:r w:rsidRPr="002E20F2">
              <w:t xml:space="preserve">           V</w:t>
            </w:r>
          </w:p>
        </w:tc>
      </w:tr>
    </w:tbl>
    <w:p w14:paraId="1278ECB3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مسیر جریان کامل است و امکان عبور جریان وجود دارد</w:t>
      </w:r>
      <w:r w:rsidRPr="00A71D10">
        <w:rPr>
          <w:lang w:val="en-US"/>
        </w:rPr>
        <w:t>.</w:t>
      </w:r>
    </w:p>
    <w:p w14:paraId="441D52D6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به این حالت </w:t>
      </w:r>
      <w:r w:rsidRPr="00A71D10">
        <w:rPr>
          <w:bCs/>
          <w:rtl/>
        </w:rPr>
        <w:t>مدار بسته</w:t>
      </w:r>
      <w:r w:rsidRPr="00A71D10">
        <w:rPr>
          <w:bCs/>
          <w:lang w:val="en-US"/>
        </w:rPr>
        <w:t xml:space="preserve"> (Closed Circuit)</w:t>
      </w:r>
      <w:r w:rsidRPr="00A71D10">
        <w:rPr>
          <w:lang w:val="en-US"/>
        </w:rPr>
        <w:t xml:space="preserve"> </w:t>
      </w:r>
      <w:r w:rsidRPr="00A71D10">
        <w:rPr>
          <w:rtl/>
        </w:rPr>
        <w:t>می‌گوییم</w:t>
      </w:r>
      <w:r w:rsidRPr="00A71D10">
        <w:rPr>
          <w:lang w:val="en-US"/>
        </w:rPr>
        <w:t>.</w:t>
      </w:r>
    </w:p>
    <w:p w14:paraId="761C2D52" w14:textId="77B0C9EA" w:rsidR="00A71D10" w:rsidRPr="002E20F2" w:rsidRDefault="00A71D10" w:rsidP="002E20F2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2E20F2">
        <w:rPr>
          <w:bCs/>
          <w:rtl/>
        </w:rPr>
        <w:t>چرا باید مسیر جریان را تحلیل کنیم؟</w:t>
      </w:r>
    </w:p>
    <w:p w14:paraId="32039C53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در مدارهای ساده، تشخیص مسیر جریان بسیار آسان است</w:t>
      </w:r>
      <w:r w:rsidRPr="00A71D10">
        <w:rPr>
          <w:lang w:val="en-US"/>
        </w:rPr>
        <w:t>.</w:t>
      </w:r>
    </w:p>
    <w:p w14:paraId="4F90E79B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اما وقتی مدار دارای </w:t>
      </w:r>
      <w:r w:rsidRPr="00A71D10">
        <w:rPr>
          <w:bCs/>
          <w:rtl/>
        </w:rPr>
        <w:t>انشعاب</w:t>
      </w:r>
      <w:r w:rsidRPr="00A71D10">
        <w:rPr>
          <w:rtl/>
        </w:rPr>
        <w:t xml:space="preserve"> باشد، باید بدانیم جریان از چه مسیرهایی می‌تواند عبور کند</w:t>
      </w:r>
      <w:r w:rsidRPr="00A71D10">
        <w:rPr>
          <w:lang w:val="en-US"/>
        </w:rPr>
        <w:t>.</w:t>
      </w:r>
    </w:p>
    <w:p w14:paraId="0511FBC8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مثلاً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20C2" w14:paraId="08A59EE3" w14:textId="77777777" w:rsidTr="000020C2">
        <w:tc>
          <w:tcPr>
            <w:tcW w:w="9350" w:type="dxa"/>
          </w:tcPr>
          <w:p w14:paraId="3BACEC34" w14:textId="77777777" w:rsidR="000020C2" w:rsidRPr="000020C2" w:rsidRDefault="000020C2" w:rsidP="000020C2">
            <w:pPr>
              <w:pStyle w:val="code"/>
            </w:pPr>
            <w:r w:rsidRPr="000020C2">
              <w:t xml:space="preserve">              R1</w:t>
            </w:r>
          </w:p>
          <w:p w14:paraId="73EE49BA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   ┌────/\/\/────┐</w:t>
            </w:r>
          </w:p>
          <w:p w14:paraId="178F4AC6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   │             │</w:t>
            </w:r>
          </w:p>
          <w:p w14:paraId="6F345E7A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   │             │</w:t>
            </w:r>
          </w:p>
          <w:p w14:paraId="47195246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───┤             ├───</w:t>
            </w:r>
          </w:p>
          <w:p w14:paraId="31762D42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   │             │</w:t>
            </w:r>
          </w:p>
          <w:p w14:paraId="1DB3110C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   │             │</w:t>
            </w:r>
          </w:p>
          <w:p w14:paraId="79A1CB8D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   └────/\/\/────┘</w:t>
            </w:r>
          </w:p>
          <w:p w14:paraId="1B362E94" w14:textId="4F0AEA64" w:rsidR="000020C2" w:rsidRDefault="000020C2" w:rsidP="000020C2">
            <w:pPr>
              <w:pStyle w:val="code"/>
            </w:pPr>
            <w:r w:rsidRPr="000020C2">
              <w:t xml:space="preserve">              R2</w:t>
            </w:r>
          </w:p>
        </w:tc>
      </w:tr>
    </w:tbl>
    <w:p w14:paraId="6AFCB84C" w14:textId="77777777" w:rsidR="002E20F2" w:rsidRPr="00A71D10" w:rsidRDefault="002E20F2" w:rsidP="002E20F2">
      <w:pPr>
        <w:bidi w:val="0"/>
        <w:rPr>
          <w:lang w:val="en-US"/>
        </w:rPr>
      </w:pPr>
    </w:p>
    <w:p w14:paraId="49D24DD9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در این مدار دو مسیر وجود دارد</w:t>
      </w:r>
      <w:r w:rsidRPr="00A71D10">
        <w:rPr>
          <w:lang w:val="en-US"/>
        </w:rPr>
        <w:t>:</w:t>
      </w:r>
    </w:p>
    <w:p w14:paraId="24016B14" w14:textId="77777777" w:rsidR="00A71D10" w:rsidRPr="00A71D10" w:rsidRDefault="00A71D10" w:rsidP="00A71D10">
      <w:pPr>
        <w:rPr>
          <w:lang w:val="en-US"/>
        </w:rPr>
      </w:pPr>
      <w:r w:rsidRPr="00A71D10">
        <w:rPr>
          <w:bCs/>
          <w:rtl/>
        </w:rPr>
        <w:t>مسیر اول</w:t>
      </w:r>
      <w:r w:rsidRPr="00A71D10">
        <w:rPr>
          <w:bCs/>
          <w:lang w:val="en-US"/>
        </w:rPr>
        <w:t>:</w:t>
      </w:r>
    </w:p>
    <w:p w14:paraId="6575B1A9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منبع</w:t>
      </w:r>
      <w:r w:rsidRPr="00A71D10">
        <w:rPr>
          <w:lang w:val="en-US"/>
        </w:rPr>
        <w:t xml:space="preserve"> → R1 → </w:t>
      </w:r>
      <w:r w:rsidRPr="00A71D10">
        <w:rPr>
          <w:rtl/>
        </w:rPr>
        <w:t>منبع</w:t>
      </w:r>
    </w:p>
    <w:p w14:paraId="6F2D809A" w14:textId="77777777" w:rsidR="00A71D10" w:rsidRPr="00A71D10" w:rsidRDefault="00A71D10" w:rsidP="00A71D10">
      <w:pPr>
        <w:rPr>
          <w:lang w:val="en-US"/>
        </w:rPr>
      </w:pPr>
      <w:r w:rsidRPr="00A71D10">
        <w:rPr>
          <w:bCs/>
          <w:rtl/>
        </w:rPr>
        <w:t>مسیر دوم</w:t>
      </w:r>
      <w:r w:rsidRPr="00A71D10">
        <w:rPr>
          <w:bCs/>
          <w:lang w:val="en-US"/>
        </w:rPr>
        <w:t>:</w:t>
      </w:r>
    </w:p>
    <w:p w14:paraId="3FAB767A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منبع</w:t>
      </w:r>
      <w:r w:rsidRPr="00A71D10">
        <w:rPr>
          <w:lang w:val="en-US"/>
        </w:rPr>
        <w:t xml:space="preserve"> → R2 → </w:t>
      </w:r>
      <w:r w:rsidRPr="00A71D10">
        <w:rPr>
          <w:rtl/>
        </w:rPr>
        <w:t>منبع</w:t>
      </w:r>
    </w:p>
    <w:p w14:paraId="2FECFAC4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lastRenderedPageBreak/>
        <w:t>بنابراین جریان می‌تواند از دو مسیر عبور کند</w:t>
      </w:r>
      <w:r w:rsidRPr="00A71D10">
        <w:rPr>
          <w:lang w:val="en-US"/>
        </w:rPr>
        <w:t>.</w:t>
      </w:r>
    </w:p>
    <w:p w14:paraId="57D129F0" w14:textId="4EB9E313" w:rsidR="00A71D10" w:rsidRPr="000020C2" w:rsidRDefault="00A71D10" w:rsidP="000020C2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0020C2">
        <w:rPr>
          <w:bCs/>
          <w:rtl/>
        </w:rPr>
        <w:t>مسیر جریان در مدار سری</w:t>
      </w:r>
    </w:p>
    <w:p w14:paraId="0E42B5CE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به مدار زیر توجه کنید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20C2" w14:paraId="05ACF8D8" w14:textId="77777777" w:rsidTr="000020C2">
        <w:tc>
          <w:tcPr>
            <w:tcW w:w="9350" w:type="dxa"/>
          </w:tcPr>
          <w:p w14:paraId="2DC55F8A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┌───/\/\/───/\/\/───/\/\/───┐</w:t>
            </w:r>
          </w:p>
          <w:p w14:paraId="07EF02F5" w14:textId="77777777" w:rsidR="000020C2" w:rsidRPr="000020C2" w:rsidRDefault="000020C2" w:rsidP="000020C2">
            <w:pPr>
              <w:pStyle w:val="code"/>
            </w:pPr>
            <w:r w:rsidRPr="000020C2">
              <w:t xml:space="preserve">     │     R1       R2       R3   │</w:t>
            </w:r>
          </w:p>
          <w:p w14:paraId="775131F7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│                            │</w:t>
            </w:r>
          </w:p>
          <w:p w14:paraId="00F6BD15" w14:textId="77777777" w:rsidR="000020C2" w:rsidRPr="000020C2" w:rsidRDefault="000020C2" w:rsidP="000020C2">
            <w:pPr>
              <w:pStyle w:val="code"/>
              <w:rPr>
                <w:rtl/>
              </w:rPr>
            </w:pPr>
            <w:r w:rsidRPr="000020C2">
              <w:t xml:space="preserve">     └─────────────| |────────────┘</w:t>
            </w:r>
          </w:p>
          <w:p w14:paraId="5A9AF4C4" w14:textId="14C074EC" w:rsidR="000020C2" w:rsidRDefault="000020C2" w:rsidP="000020C2">
            <w:pPr>
              <w:pStyle w:val="code"/>
            </w:pPr>
            <w:r w:rsidRPr="000020C2">
              <w:t xml:space="preserve">                   V</w:t>
            </w:r>
          </w:p>
        </w:tc>
      </w:tr>
    </w:tbl>
    <w:p w14:paraId="66E7A85B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در این مدار فقط </w:t>
      </w:r>
      <w:r w:rsidRPr="00A71D10">
        <w:rPr>
          <w:bCs/>
          <w:rtl/>
        </w:rPr>
        <w:t>یک مسیر جریان</w:t>
      </w:r>
      <w:r w:rsidRPr="00A71D10">
        <w:rPr>
          <w:rtl/>
        </w:rPr>
        <w:t xml:space="preserve"> وجود دارد</w:t>
      </w:r>
      <w:r w:rsidRPr="00A71D10">
        <w:rPr>
          <w:lang w:val="en-US"/>
        </w:rPr>
        <w:t>.</w:t>
      </w:r>
    </w:p>
    <w:p w14:paraId="60328E69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مسیر جریان</w:t>
      </w:r>
      <w:r w:rsidRPr="00A71D10">
        <w:rPr>
          <w:lang w:val="en-US"/>
        </w:rPr>
        <w:t>:</w:t>
      </w:r>
    </w:p>
    <w:p w14:paraId="0E8E4CCE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منبع</w:t>
      </w:r>
      <w:r w:rsidRPr="00A71D10">
        <w:rPr>
          <w:lang w:val="en-US"/>
        </w:rPr>
        <w:t xml:space="preserve"> → R1 → R2 → R3 → </w:t>
      </w:r>
      <w:r w:rsidRPr="00A71D10">
        <w:rPr>
          <w:rtl/>
        </w:rPr>
        <w:t>منبع</w:t>
      </w:r>
    </w:p>
    <w:p w14:paraId="04253B94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هیچ انشعابی وجود ندارد</w:t>
      </w:r>
      <w:r w:rsidRPr="00A71D10">
        <w:rPr>
          <w:lang w:val="en-US"/>
        </w:rPr>
        <w:t>.</w:t>
      </w:r>
    </w:p>
    <w:p w14:paraId="236B4DD9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بنابراین جریان مجبور است از همان مسیر عبور کند</w:t>
      </w:r>
      <w:r w:rsidRPr="00A71D10">
        <w:rPr>
          <w:lang w:val="en-US"/>
        </w:rPr>
        <w:t>.</w:t>
      </w:r>
    </w:p>
    <w:p w14:paraId="2AC9170E" w14:textId="2E3CCB6F" w:rsidR="00A71D10" w:rsidRPr="00E41770" w:rsidRDefault="00A71D10" w:rsidP="00E41770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E41770">
        <w:rPr>
          <w:bCs/>
          <w:rtl/>
        </w:rPr>
        <w:t>مسیرهای جریان در مدار دارای انشعاب</w:t>
      </w:r>
    </w:p>
    <w:p w14:paraId="7F863652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حالا این مدار را ببینید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770" w14:paraId="35532A7A" w14:textId="77777777" w:rsidTr="00E41770">
        <w:tc>
          <w:tcPr>
            <w:tcW w:w="9350" w:type="dxa"/>
          </w:tcPr>
          <w:p w14:paraId="3E4E7B95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         ┌───/\/\/───┐</w:t>
            </w:r>
          </w:p>
          <w:p w14:paraId="63E7D6BF" w14:textId="77777777" w:rsidR="00E41770" w:rsidRPr="00E41770" w:rsidRDefault="00E41770" w:rsidP="00E41770">
            <w:pPr>
              <w:pStyle w:val="code"/>
            </w:pPr>
            <w:r w:rsidRPr="00E41770">
              <w:t xml:space="preserve">              │     R1    │</w:t>
            </w:r>
          </w:p>
          <w:p w14:paraId="50265280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┌────────┤           ├────────┐</w:t>
            </w:r>
          </w:p>
          <w:p w14:paraId="6937CEAA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│        └───────────┘        │</w:t>
            </w:r>
          </w:p>
          <w:p w14:paraId="1D004B9E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│                             │</w:t>
            </w:r>
          </w:p>
          <w:p w14:paraId="2F61A98B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│        ┌───/\/\/───┐        │</w:t>
            </w:r>
          </w:p>
          <w:p w14:paraId="50B1F55D" w14:textId="77777777" w:rsidR="00E41770" w:rsidRPr="00E41770" w:rsidRDefault="00E41770" w:rsidP="00E41770">
            <w:pPr>
              <w:pStyle w:val="code"/>
            </w:pPr>
            <w:r w:rsidRPr="00E41770">
              <w:t xml:space="preserve">     │        │     R2    │        │</w:t>
            </w:r>
          </w:p>
          <w:p w14:paraId="561ECFA5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└────────┤           ├────────┘</w:t>
            </w:r>
          </w:p>
          <w:p w14:paraId="53566AFC" w14:textId="7710C521" w:rsidR="00E41770" w:rsidRDefault="00E41770" w:rsidP="00E41770">
            <w:pPr>
              <w:pStyle w:val="code"/>
            </w:pPr>
            <w:r w:rsidRPr="00E41770">
              <w:t xml:space="preserve">              └───────────┘</w:t>
            </w:r>
          </w:p>
        </w:tc>
      </w:tr>
    </w:tbl>
    <w:p w14:paraId="329798E8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در این مدار دو مسیر جریان داریم</w:t>
      </w:r>
      <w:r w:rsidRPr="00A71D10">
        <w:rPr>
          <w:lang w:val="en-US"/>
        </w:rPr>
        <w:t>:</w:t>
      </w:r>
    </w:p>
    <w:p w14:paraId="7CD1DB36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مسیر </w:t>
      </w:r>
      <w:r w:rsidRPr="00A71D10">
        <w:rPr>
          <w:rtl/>
          <w:lang w:bidi="fa-IR"/>
        </w:rPr>
        <w:t>۱</w:t>
      </w:r>
      <w:r w:rsidRPr="00A71D10">
        <w:rPr>
          <w:lang w:val="en-US"/>
        </w:rPr>
        <w:t xml:space="preserve"> → R1</w:t>
      </w:r>
    </w:p>
    <w:p w14:paraId="19D3AC24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مسیر </w:t>
      </w:r>
      <w:r w:rsidRPr="00A71D10">
        <w:rPr>
          <w:rtl/>
          <w:lang w:bidi="fa-IR"/>
        </w:rPr>
        <w:t>۲</w:t>
      </w:r>
      <w:r w:rsidRPr="00A71D10">
        <w:rPr>
          <w:lang w:val="en-US"/>
        </w:rPr>
        <w:t xml:space="preserve"> → R2</w:t>
      </w:r>
    </w:p>
    <w:p w14:paraId="687FAEED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جریان در نقطه انشعاب می‌تواند وارد مسیر اول یا مسیر دوم شود</w:t>
      </w:r>
      <w:r w:rsidRPr="00A71D10">
        <w:rPr>
          <w:lang w:val="en-US"/>
        </w:rPr>
        <w:t>.</w:t>
      </w:r>
    </w:p>
    <w:p w14:paraId="4F709FE1" w14:textId="185715AD" w:rsidR="00A71D10" w:rsidRPr="00E41770" w:rsidRDefault="00A71D10" w:rsidP="00E41770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E41770">
        <w:rPr>
          <w:bCs/>
          <w:rtl/>
        </w:rPr>
        <w:t>یک مثال با سه مسیر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770" w14:paraId="6F441DB0" w14:textId="77777777" w:rsidTr="00E41770">
        <w:tc>
          <w:tcPr>
            <w:tcW w:w="9350" w:type="dxa"/>
          </w:tcPr>
          <w:p w14:paraId="5C767305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lastRenderedPageBreak/>
              <w:t xml:space="preserve">              ┌───/\/\/───┐</w:t>
            </w:r>
          </w:p>
          <w:p w14:paraId="47275C02" w14:textId="77777777" w:rsidR="00E41770" w:rsidRPr="00E41770" w:rsidRDefault="00E41770" w:rsidP="00E41770">
            <w:pPr>
              <w:pStyle w:val="code"/>
            </w:pPr>
            <w:r w:rsidRPr="00E41770">
              <w:t xml:space="preserve">              │     R1    │</w:t>
            </w:r>
          </w:p>
          <w:p w14:paraId="4C01A6B9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         │           │</w:t>
            </w:r>
          </w:p>
          <w:p w14:paraId="7665D38E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─────────┤           ├────────</w:t>
            </w:r>
          </w:p>
          <w:p w14:paraId="3B71F24F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         │           │</w:t>
            </w:r>
          </w:p>
          <w:p w14:paraId="1D69A721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         ├───/\/\/───┤</w:t>
            </w:r>
          </w:p>
          <w:p w14:paraId="793D5C13" w14:textId="77777777" w:rsidR="00E41770" w:rsidRPr="00E41770" w:rsidRDefault="00E41770" w:rsidP="00E41770">
            <w:pPr>
              <w:pStyle w:val="code"/>
            </w:pPr>
            <w:r w:rsidRPr="00E41770">
              <w:t xml:space="preserve">              │     R2    │</w:t>
            </w:r>
          </w:p>
          <w:p w14:paraId="420242DB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         │           │</w:t>
            </w:r>
          </w:p>
          <w:p w14:paraId="6BCBB26F" w14:textId="77777777" w:rsidR="00E41770" w:rsidRPr="00E41770" w:rsidRDefault="00E41770" w:rsidP="00E41770">
            <w:pPr>
              <w:pStyle w:val="code"/>
              <w:rPr>
                <w:rtl/>
              </w:rPr>
            </w:pPr>
            <w:r w:rsidRPr="00E41770">
              <w:t xml:space="preserve">              ├───/\/\/───┤</w:t>
            </w:r>
          </w:p>
          <w:p w14:paraId="0089353A" w14:textId="77777777" w:rsidR="00E41770" w:rsidRPr="00E41770" w:rsidRDefault="00E41770" w:rsidP="00E41770">
            <w:pPr>
              <w:pStyle w:val="code"/>
            </w:pPr>
            <w:r w:rsidRPr="00E41770">
              <w:t xml:space="preserve">              │     R3    │</w:t>
            </w:r>
          </w:p>
          <w:p w14:paraId="2368319D" w14:textId="2ACBB0F0" w:rsidR="00E41770" w:rsidRPr="00E41770" w:rsidRDefault="00E41770" w:rsidP="00E41770">
            <w:pPr>
              <w:pStyle w:val="code"/>
            </w:pPr>
            <w:r w:rsidRPr="00E41770">
              <w:t xml:space="preserve">              └───────────┘</w:t>
            </w:r>
          </w:p>
        </w:tc>
      </w:tr>
    </w:tbl>
    <w:p w14:paraId="24DEF3A3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اینجا سه مسیر داریم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206" w14:paraId="65623923" w14:textId="77777777" w:rsidTr="00050206">
        <w:tc>
          <w:tcPr>
            <w:tcW w:w="9350" w:type="dxa"/>
          </w:tcPr>
          <w:p w14:paraId="30792D26" w14:textId="77777777" w:rsidR="00050206" w:rsidRDefault="00050206" w:rsidP="00050206">
            <w:pPr>
              <w:bidi w:val="0"/>
            </w:pPr>
            <w:r w:rsidRPr="00050206">
              <w:rPr>
                <w:rtl/>
                <w:lang w:val="en-US"/>
              </w:rPr>
              <w:t>مسیر </w:t>
            </w:r>
            <w:r w:rsidRPr="00050206">
              <w:t>1: R1</w:t>
            </w:r>
          </w:p>
          <w:p w14:paraId="608DA964" w14:textId="77777777" w:rsidR="00050206" w:rsidRDefault="00050206" w:rsidP="00050206">
            <w:pPr>
              <w:bidi w:val="0"/>
            </w:pPr>
            <w:r w:rsidRPr="00050206">
              <w:rPr>
                <w:rtl/>
                <w:lang w:val="en-US"/>
              </w:rPr>
              <w:t>مسیر </w:t>
            </w:r>
            <w:r w:rsidRPr="00050206">
              <w:t>2: R2</w:t>
            </w:r>
          </w:p>
          <w:p w14:paraId="7489CBF4" w14:textId="276F88F7" w:rsidR="00050206" w:rsidRDefault="00050206" w:rsidP="00050206">
            <w:pPr>
              <w:bidi w:val="0"/>
              <w:rPr>
                <w:lang w:val="en-US"/>
              </w:rPr>
            </w:pPr>
            <w:r w:rsidRPr="00050206">
              <w:rPr>
                <w:rtl/>
                <w:lang w:val="en-US"/>
              </w:rPr>
              <w:t>مسیر </w:t>
            </w:r>
            <w:r w:rsidRPr="00050206">
              <w:t>3: R3</w:t>
            </w:r>
          </w:p>
        </w:tc>
      </w:tr>
    </w:tbl>
    <w:p w14:paraId="53DAA2D8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بنابراین یک جریان ورودی می‌تواند در محل انشعاب به چند مسیر تقسیم شود</w:t>
      </w:r>
      <w:r w:rsidRPr="00A71D10">
        <w:rPr>
          <w:lang w:val="en-US"/>
        </w:rPr>
        <w:t>.</w:t>
      </w:r>
    </w:p>
    <w:p w14:paraId="4E69DA42" w14:textId="1F68420F" w:rsidR="00A71D10" w:rsidRPr="00050206" w:rsidRDefault="00A71D10" w:rsidP="00050206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050206">
        <w:rPr>
          <w:bCs/>
          <w:rtl/>
        </w:rPr>
        <w:t>نکته مهم درباره مسیر جریان</w:t>
      </w:r>
    </w:p>
    <w:p w14:paraId="4DE70492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وجود یک مسیر فیزیکی در نقشه به‌تنهایی کافی نیست</w:t>
      </w:r>
      <w:r w:rsidRPr="00A71D10">
        <w:rPr>
          <w:lang w:val="en-US"/>
        </w:rPr>
        <w:t>.</w:t>
      </w:r>
    </w:p>
    <w:p w14:paraId="32A732C7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مسیر باید </w:t>
      </w:r>
      <w:r w:rsidRPr="00A71D10">
        <w:rPr>
          <w:bCs/>
          <w:rtl/>
        </w:rPr>
        <w:t>بسته و کامل</w:t>
      </w:r>
      <w:r w:rsidRPr="00A71D10">
        <w:rPr>
          <w:rtl/>
        </w:rPr>
        <w:t xml:space="preserve"> باشد</w:t>
      </w:r>
      <w:r w:rsidRPr="00A71D10">
        <w:rPr>
          <w:lang w:val="en-US"/>
        </w:rPr>
        <w:t>.</w:t>
      </w:r>
    </w:p>
    <w:p w14:paraId="5353B8AF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مثلاً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49B9" w14:paraId="4607CE1C" w14:textId="77777777" w:rsidTr="006449B9">
        <w:tc>
          <w:tcPr>
            <w:tcW w:w="9350" w:type="dxa"/>
          </w:tcPr>
          <w:p w14:paraId="5770342E" w14:textId="77777777" w:rsidR="006449B9" w:rsidRPr="006449B9" w:rsidRDefault="006449B9" w:rsidP="006449B9">
            <w:pPr>
              <w:pStyle w:val="code"/>
            </w:pPr>
            <w:r w:rsidRPr="006449B9">
              <w:t xml:space="preserve">              R1</w:t>
            </w:r>
          </w:p>
          <w:p w14:paraId="068E9FC8" w14:textId="77777777" w:rsidR="006449B9" w:rsidRPr="006449B9" w:rsidRDefault="006449B9" w:rsidP="006449B9">
            <w:pPr>
              <w:pStyle w:val="code"/>
              <w:rPr>
                <w:rtl/>
              </w:rPr>
            </w:pPr>
            <w:r w:rsidRPr="006449B9">
              <w:t xml:space="preserve">        ┌────/\/\/────┐</w:t>
            </w:r>
          </w:p>
          <w:p w14:paraId="289471AE" w14:textId="77777777" w:rsidR="006449B9" w:rsidRPr="006449B9" w:rsidRDefault="006449B9" w:rsidP="006449B9">
            <w:pPr>
              <w:pStyle w:val="code"/>
              <w:rPr>
                <w:rtl/>
              </w:rPr>
            </w:pPr>
            <w:r w:rsidRPr="006449B9">
              <w:t xml:space="preserve">        │             │</w:t>
            </w:r>
          </w:p>
          <w:p w14:paraId="61D9F8A0" w14:textId="77777777" w:rsidR="006449B9" w:rsidRPr="006449B9" w:rsidRDefault="006449B9" w:rsidP="006449B9">
            <w:pPr>
              <w:pStyle w:val="code"/>
            </w:pPr>
            <w:r w:rsidRPr="006449B9">
              <w:t xml:space="preserve">        │             X</w:t>
            </w:r>
          </w:p>
          <w:p w14:paraId="0223F8DB" w14:textId="1FA10E35" w:rsidR="006449B9" w:rsidRPr="006449B9" w:rsidRDefault="006449B9" w:rsidP="006449B9">
            <w:pPr>
              <w:pStyle w:val="code"/>
              <w:rPr>
                <w:rtl/>
              </w:rPr>
            </w:pPr>
            <w:r w:rsidRPr="006449B9">
              <w:t xml:space="preserve">        │</w:t>
            </w:r>
            <w:r>
              <w:t xml:space="preserve">             </w:t>
            </w:r>
            <w:r w:rsidRPr="006449B9">
              <w:t>│</w:t>
            </w:r>
          </w:p>
          <w:p w14:paraId="390E9E29" w14:textId="00AADC4E" w:rsidR="006449B9" w:rsidRPr="006449B9" w:rsidRDefault="006449B9" w:rsidP="006449B9">
            <w:pPr>
              <w:pStyle w:val="code"/>
              <w:rPr>
                <w:rtl/>
              </w:rPr>
            </w:pPr>
            <w:r w:rsidRPr="006449B9">
              <w:t xml:space="preserve">     </w:t>
            </w:r>
            <w:r>
              <w:t xml:space="preserve">   </w:t>
            </w:r>
            <w:r w:rsidRPr="006449B9">
              <w:t>┴──────| |────│</w:t>
            </w:r>
          </w:p>
          <w:p w14:paraId="2C61FBDB" w14:textId="00D65202" w:rsidR="006449B9" w:rsidRDefault="006449B9" w:rsidP="006449B9">
            <w:pPr>
              <w:pStyle w:val="code"/>
            </w:pPr>
            <w:r w:rsidRPr="006449B9">
              <w:t xml:space="preserve">             V</w:t>
            </w:r>
          </w:p>
        </w:tc>
      </w:tr>
    </w:tbl>
    <w:p w14:paraId="22A1DCD6" w14:textId="77777777" w:rsidR="00050206" w:rsidRPr="00A71D10" w:rsidRDefault="00050206" w:rsidP="006449B9">
      <w:pPr>
        <w:bidi w:val="0"/>
        <w:rPr>
          <w:lang w:val="en-US"/>
        </w:rPr>
      </w:pPr>
    </w:p>
    <w:p w14:paraId="33619933" w14:textId="77777777" w:rsidR="00A71D10" w:rsidRPr="00A71D10" w:rsidRDefault="00A71D10" w:rsidP="00A71D10">
      <w:pPr>
        <w:rPr>
          <w:lang w:val="en-US"/>
        </w:rPr>
      </w:pPr>
      <w:r w:rsidRPr="00A71D10">
        <w:rPr>
          <w:lang w:val="en-US"/>
        </w:rPr>
        <w:t xml:space="preserve">             V</w:t>
      </w:r>
    </w:p>
    <w:p w14:paraId="423EF9AB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مسیر</w:t>
      </w:r>
      <w:r w:rsidRPr="00A71D10">
        <w:rPr>
          <w:lang w:val="en-US"/>
        </w:rPr>
        <w:t xml:space="preserve"> R1 </w:t>
      </w:r>
      <w:r w:rsidRPr="00A71D10">
        <w:rPr>
          <w:rtl/>
        </w:rPr>
        <w:t>قطع شده است</w:t>
      </w:r>
      <w:r w:rsidRPr="00A71D10">
        <w:rPr>
          <w:lang w:val="en-US"/>
        </w:rPr>
        <w:t>.</w:t>
      </w:r>
    </w:p>
    <w:p w14:paraId="04FCDB2F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بنابراین</w:t>
      </w:r>
      <w:r w:rsidRPr="00A71D10">
        <w:rPr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D87" w14:paraId="37B16A56" w14:textId="77777777" w:rsidTr="006E3D87">
        <w:tc>
          <w:tcPr>
            <w:tcW w:w="9350" w:type="dxa"/>
          </w:tcPr>
          <w:p w14:paraId="29EE57F7" w14:textId="3D71B92A" w:rsidR="006E3D87" w:rsidRDefault="006E3D87" w:rsidP="006E3D87">
            <w:pPr>
              <w:bidi w:val="0"/>
              <w:rPr>
                <w:rtl/>
                <w:lang w:val="en-US" w:bidi="fa-IR"/>
              </w:rPr>
            </w:pPr>
            <w:r>
              <w:rPr>
                <w:lang w:val="en-US" w:bidi="fa-IR"/>
              </w:rPr>
              <w:t>I = 0</w:t>
            </w:r>
          </w:p>
        </w:tc>
      </w:tr>
    </w:tbl>
    <w:p w14:paraId="5BC496E3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اما اگر مسیر بسته باشد</w:t>
      </w:r>
      <w:r w:rsidRPr="00A71D10">
        <w:rPr>
          <w:lang w:val="en-US"/>
        </w:rPr>
        <w:t>:</w:t>
      </w:r>
    </w:p>
    <w:p w14:paraId="52A492DF" w14:textId="77777777" w:rsidR="006E3D87" w:rsidRDefault="006E3D87" w:rsidP="00A71D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D87" w14:paraId="08F19F77" w14:textId="77777777" w:rsidTr="006E3D87">
        <w:tc>
          <w:tcPr>
            <w:tcW w:w="9350" w:type="dxa"/>
          </w:tcPr>
          <w:p w14:paraId="73AFAAEC" w14:textId="77777777" w:rsidR="006E3D87" w:rsidRPr="006E3D87" w:rsidRDefault="006E3D87" w:rsidP="006E3D87">
            <w:pPr>
              <w:pStyle w:val="code"/>
            </w:pPr>
            <w:r w:rsidRPr="006E3D87">
              <w:lastRenderedPageBreak/>
              <w:t xml:space="preserve">              R1</w:t>
            </w:r>
          </w:p>
          <w:p w14:paraId="353D1586" w14:textId="77777777" w:rsidR="006E3D87" w:rsidRPr="006E3D87" w:rsidRDefault="006E3D87" w:rsidP="006E3D87">
            <w:pPr>
              <w:pStyle w:val="code"/>
              <w:rPr>
                <w:rtl/>
              </w:rPr>
            </w:pPr>
            <w:r w:rsidRPr="006E3D87">
              <w:t xml:space="preserve">        ┌────/\/\/────┐</w:t>
            </w:r>
          </w:p>
          <w:p w14:paraId="036F7DD7" w14:textId="77777777" w:rsidR="006E3D87" w:rsidRPr="006E3D87" w:rsidRDefault="006E3D87" w:rsidP="006E3D87">
            <w:pPr>
              <w:pStyle w:val="code"/>
              <w:rPr>
                <w:rtl/>
              </w:rPr>
            </w:pPr>
            <w:r w:rsidRPr="006E3D87">
              <w:t xml:space="preserve">        │             │</w:t>
            </w:r>
          </w:p>
          <w:p w14:paraId="673B5182" w14:textId="77777777" w:rsidR="006E3D87" w:rsidRPr="006E3D87" w:rsidRDefault="006E3D87" w:rsidP="006E3D87">
            <w:pPr>
              <w:pStyle w:val="code"/>
              <w:rPr>
                <w:rtl/>
              </w:rPr>
            </w:pPr>
            <w:r w:rsidRPr="006E3D87">
              <w:t xml:space="preserve">        │             │</w:t>
            </w:r>
          </w:p>
          <w:p w14:paraId="69B2CF1A" w14:textId="77777777" w:rsidR="006E3D87" w:rsidRPr="006E3D87" w:rsidRDefault="006E3D87" w:rsidP="006E3D87">
            <w:pPr>
              <w:pStyle w:val="code"/>
              <w:rPr>
                <w:rtl/>
              </w:rPr>
            </w:pPr>
            <w:r w:rsidRPr="006E3D87">
              <w:t xml:space="preserve">     ───┴────| |──────┘</w:t>
            </w:r>
          </w:p>
          <w:p w14:paraId="013C7F70" w14:textId="0BC00159" w:rsidR="006E3D87" w:rsidRDefault="006E3D87" w:rsidP="006E3D87">
            <w:pPr>
              <w:pStyle w:val="code"/>
            </w:pPr>
            <w:r w:rsidRPr="006E3D87">
              <w:t xml:space="preserve">              V</w:t>
            </w:r>
          </w:p>
        </w:tc>
      </w:tr>
    </w:tbl>
    <w:p w14:paraId="0EFFD550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مسیر کامل است و جریان می‌تواند عبور کند</w:t>
      </w:r>
      <w:r w:rsidRPr="00A71D10">
        <w:rPr>
          <w:lang w:val="en-US"/>
        </w:rPr>
        <w:t>.</w:t>
      </w:r>
    </w:p>
    <w:p w14:paraId="310DA4A6" w14:textId="3D0AD952" w:rsidR="00A71D10" w:rsidRPr="006E3D87" w:rsidRDefault="00A71D10" w:rsidP="006E3D87">
      <w:pPr>
        <w:pStyle w:val="ListParagraph"/>
        <w:numPr>
          <w:ilvl w:val="1"/>
          <w:numId w:val="6"/>
        </w:numPr>
        <w:rPr>
          <w:bCs/>
          <w:lang w:val="en-US"/>
        </w:rPr>
      </w:pPr>
      <w:r w:rsidRPr="006E3D87">
        <w:rPr>
          <w:bCs/>
          <w:rtl/>
        </w:rPr>
        <w:t>روش تحلیل مسیر جریان</w:t>
      </w:r>
    </w:p>
    <w:p w14:paraId="73724FC0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برای پیدا کردن مسیرهای جریان در یک مدار، این مراحل را انجام دهید</w:t>
      </w:r>
      <w:r w:rsidRPr="00A71D10">
        <w:rPr>
          <w:lang w:val="en-US"/>
        </w:rPr>
        <w:t>:</w:t>
      </w:r>
    </w:p>
    <w:p w14:paraId="036A8056" w14:textId="77777777" w:rsidR="00A71D10" w:rsidRPr="00A71D10" w:rsidRDefault="00A71D10" w:rsidP="00A71D10">
      <w:pPr>
        <w:rPr>
          <w:bCs/>
          <w:lang w:val="en-US"/>
        </w:rPr>
      </w:pPr>
      <w:r w:rsidRPr="00A71D10">
        <w:rPr>
          <w:bCs/>
          <w:rtl/>
        </w:rPr>
        <w:t xml:space="preserve">مرحله </w:t>
      </w:r>
      <w:r w:rsidRPr="00A71D10">
        <w:rPr>
          <w:bCs/>
          <w:rtl/>
          <w:lang w:bidi="fa-IR"/>
        </w:rPr>
        <w:t xml:space="preserve">۱ </w:t>
      </w:r>
      <w:r w:rsidRPr="00A71D10">
        <w:rPr>
          <w:rFonts w:cs="Times New Roman" w:hint="cs"/>
          <w:bCs/>
          <w:rtl/>
          <w:lang w:bidi="fa-IR"/>
        </w:rPr>
        <w:t>—</w:t>
      </w:r>
      <w:r w:rsidRPr="00A71D10">
        <w:rPr>
          <w:bCs/>
          <w:rtl/>
          <w:lang w:bidi="fa-IR"/>
        </w:rPr>
        <w:t xml:space="preserve"> </w:t>
      </w:r>
      <w:r w:rsidRPr="00A71D10">
        <w:rPr>
          <w:bCs/>
          <w:rtl/>
        </w:rPr>
        <w:t>منبع را پیدا کنید</w:t>
      </w:r>
    </w:p>
    <w:p w14:paraId="27CA1D9D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مثلاً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3D87" w14:paraId="232FA203" w14:textId="77777777" w:rsidTr="006E3D87">
        <w:tc>
          <w:tcPr>
            <w:tcW w:w="9350" w:type="dxa"/>
          </w:tcPr>
          <w:p w14:paraId="18A329A0" w14:textId="77777777" w:rsidR="006E3D87" w:rsidRPr="006E3D87" w:rsidRDefault="006E3D87" w:rsidP="006E3D87">
            <w:pPr>
              <w:pStyle w:val="code"/>
              <w:rPr>
                <w:rtl/>
              </w:rPr>
            </w:pPr>
            <w:r w:rsidRPr="006E3D87">
              <w:t>┌────| |────┐</w:t>
            </w:r>
          </w:p>
          <w:p w14:paraId="6DB3BB91" w14:textId="4680A016" w:rsidR="006E3D87" w:rsidRDefault="006E3D87" w:rsidP="006E3D87">
            <w:pPr>
              <w:pStyle w:val="code"/>
            </w:pPr>
            <w:r w:rsidRPr="006E3D87">
              <w:t xml:space="preserve">     V</w:t>
            </w:r>
          </w:p>
        </w:tc>
      </w:tr>
    </w:tbl>
    <w:p w14:paraId="07F43FDA" w14:textId="77777777" w:rsidR="00A71D10" w:rsidRPr="00A71D10" w:rsidRDefault="00A71D10" w:rsidP="00A71D10">
      <w:pPr>
        <w:rPr>
          <w:bCs/>
          <w:lang w:val="en-US"/>
        </w:rPr>
      </w:pPr>
      <w:r w:rsidRPr="00A71D10">
        <w:rPr>
          <w:bCs/>
          <w:rtl/>
        </w:rPr>
        <w:t xml:space="preserve">مرحله </w:t>
      </w:r>
      <w:r w:rsidRPr="00A71D10">
        <w:rPr>
          <w:bCs/>
          <w:rtl/>
          <w:lang w:bidi="fa-IR"/>
        </w:rPr>
        <w:t xml:space="preserve">۲ </w:t>
      </w:r>
      <w:r w:rsidRPr="00A71D10">
        <w:rPr>
          <w:rFonts w:cs="Times New Roman" w:hint="cs"/>
          <w:bCs/>
          <w:rtl/>
          <w:lang w:bidi="fa-IR"/>
        </w:rPr>
        <w:t>—</w:t>
      </w:r>
      <w:r w:rsidRPr="00A71D10">
        <w:rPr>
          <w:bCs/>
          <w:rtl/>
          <w:lang w:bidi="fa-IR"/>
        </w:rPr>
        <w:t xml:space="preserve"> </w:t>
      </w:r>
      <w:r w:rsidRPr="00A71D10">
        <w:rPr>
          <w:bCs/>
          <w:rtl/>
        </w:rPr>
        <w:t>مسیر را از یک ترمینال منبع دنبال کنید</w:t>
      </w:r>
    </w:p>
    <w:p w14:paraId="404248DD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سیم‌ها و قطعات را دنبال کنید</w:t>
      </w:r>
      <w:r w:rsidRPr="00A71D10">
        <w:rPr>
          <w:lang w:val="en-US"/>
        </w:rPr>
        <w:t>.</w:t>
      </w:r>
    </w:p>
    <w:p w14:paraId="49F228BE" w14:textId="77777777" w:rsidR="00A71D10" w:rsidRPr="00A71D10" w:rsidRDefault="00A71D10" w:rsidP="00A71D10">
      <w:pPr>
        <w:rPr>
          <w:bCs/>
          <w:lang w:val="en-US"/>
        </w:rPr>
      </w:pPr>
      <w:r w:rsidRPr="00A71D10">
        <w:rPr>
          <w:bCs/>
          <w:rtl/>
        </w:rPr>
        <w:t xml:space="preserve">مرحله </w:t>
      </w:r>
      <w:r w:rsidRPr="00A71D10">
        <w:rPr>
          <w:bCs/>
          <w:rtl/>
          <w:lang w:bidi="fa-IR"/>
        </w:rPr>
        <w:t xml:space="preserve">۳ </w:t>
      </w:r>
      <w:r w:rsidRPr="00A71D10">
        <w:rPr>
          <w:rFonts w:cs="Times New Roman" w:hint="cs"/>
          <w:bCs/>
          <w:rtl/>
          <w:lang w:bidi="fa-IR"/>
        </w:rPr>
        <w:t>—</w:t>
      </w:r>
      <w:r w:rsidRPr="00A71D10">
        <w:rPr>
          <w:bCs/>
          <w:rtl/>
          <w:lang w:bidi="fa-IR"/>
        </w:rPr>
        <w:t xml:space="preserve"> </w:t>
      </w:r>
      <w:r w:rsidRPr="00A71D10">
        <w:rPr>
          <w:bCs/>
          <w:rtl/>
        </w:rPr>
        <w:t>انشعاب‌ها را پیدا کنید</w:t>
      </w:r>
    </w:p>
    <w:p w14:paraId="6A11CE6C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>اگر مسیر به چند شاخه تقسیم شد، هر شاخه را جداگانه بررسی کنید</w:t>
      </w:r>
      <w:r w:rsidRPr="00A71D10">
        <w:rPr>
          <w:lang w:val="en-US"/>
        </w:rPr>
        <w:t>.</w:t>
      </w:r>
    </w:p>
    <w:p w14:paraId="4828F76D" w14:textId="77777777" w:rsidR="00A71D10" w:rsidRPr="00A71D10" w:rsidRDefault="00A71D10" w:rsidP="00A71D10">
      <w:pPr>
        <w:rPr>
          <w:bCs/>
          <w:lang w:val="en-US"/>
        </w:rPr>
      </w:pPr>
      <w:r w:rsidRPr="00A71D10">
        <w:rPr>
          <w:bCs/>
          <w:rtl/>
        </w:rPr>
        <w:t xml:space="preserve">مرحله </w:t>
      </w:r>
      <w:r w:rsidRPr="00A71D10">
        <w:rPr>
          <w:bCs/>
          <w:rtl/>
          <w:lang w:bidi="fa-IR"/>
        </w:rPr>
        <w:t xml:space="preserve">۴ </w:t>
      </w:r>
      <w:r w:rsidRPr="00A71D10">
        <w:rPr>
          <w:rFonts w:cs="Times New Roman" w:hint="cs"/>
          <w:bCs/>
          <w:rtl/>
          <w:lang w:bidi="fa-IR"/>
        </w:rPr>
        <w:t>—</w:t>
      </w:r>
      <w:r w:rsidRPr="00A71D10">
        <w:rPr>
          <w:bCs/>
          <w:rtl/>
          <w:lang w:bidi="fa-IR"/>
        </w:rPr>
        <w:t xml:space="preserve"> </w:t>
      </w:r>
      <w:r w:rsidRPr="00A71D10">
        <w:rPr>
          <w:bCs/>
          <w:rtl/>
        </w:rPr>
        <w:t>بررسی کنید مسیر دوباره به منبع برمی‌گردد یا نه</w:t>
      </w:r>
    </w:p>
    <w:p w14:paraId="66A8E38B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t xml:space="preserve">اگر مسیر کامل باشد، </w:t>
      </w:r>
      <w:r w:rsidRPr="00A71D10">
        <w:rPr>
          <w:bCs/>
          <w:rtl/>
        </w:rPr>
        <w:t>مسیر جریان</w:t>
      </w:r>
      <w:r w:rsidRPr="00A71D10">
        <w:rPr>
          <w:rtl/>
        </w:rPr>
        <w:t xml:space="preserve"> داریم</w:t>
      </w:r>
      <w:r w:rsidRPr="00A71D10">
        <w:rPr>
          <w:lang w:val="en-US"/>
        </w:rPr>
        <w:t>.</w:t>
      </w:r>
    </w:p>
    <w:p w14:paraId="1DCB40DF" w14:textId="77777777" w:rsidR="00A71D10" w:rsidRPr="00A71D10" w:rsidRDefault="00A71D10" w:rsidP="00A71D10">
      <w:pPr>
        <w:rPr>
          <w:bCs/>
          <w:lang w:val="en-US"/>
        </w:rPr>
      </w:pPr>
      <w:r w:rsidRPr="00A71D10">
        <w:rPr>
          <w:bCs/>
          <w:rtl/>
        </w:rPr>
        <w:t>مثال نهایی</w:t>
      </w:r>
    </w:p>
    <w:p w14:paraId="19847D36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به مدار زیر نگاه کنید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583F" w14:paraId="12489997" w14:textId="77777777" w:rsidTr="005E583F">
        <w:tc>
          <w:tcPr>
            <w:tcW w:w="9350" w:type="dxa"/>
          </w:tcPr>
          <w:p w14:paraId="0704D5E1" w14:textId="77777777" w:rsidR="005E583F" w:rsidRPr="005E583F" w:rsidRDefault="005E583F" w:rsidP="005E583F">
            <w:pPr>
              <w:pStyle w:val="code"/>
            </w:pPr>
            <w:r w:rsidRPr="005E583F">
              <w:t xml:space="preserve">                 R1</w:t>
            </w:r>
          </w:p>
          <w:p w14:paraId="5F8DD3EE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     ┌──/\/\/──┐</w:t>
            </w:r>
          </w:p>
          <w:p w14:paraId="5F083E55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     │         │</w:t>
            </w:r>
          </w:p>
          <w:p w14:paraId="5A4C19CB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     │         │</w:t>
            </w:r>
          </w:p>
          <w:p w14:paraId="3486758F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┌────┤         ├────┐</w:t>
            </w:r>
          </w:p>
          <w:p w14:paraId="2558CF9C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│    └─────────┘    │</w:t>
            </w:r>
          </w:p>
          <w:p w14:paraId="5B215349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│                   │</w:t>
            </w:r>
          </w:p>
          <w:p w14:paraId="2884F987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│    ┌──/\/\/──┐    │</w:t>
            </w:r>
          </w:p>
          <w:p w14:paraId="10657A00" w14:textId="77777777" w:rsidR="005E583F" w:rsidRPr="005E583F" w:rsidRDefault="005E583F" w:rsidP="005E583F">
            <w:pPr>
              <w:pStyle w:val="code"/>
            </w:pPr>
            <w:r w:rsidRPr="005E583F">
              <w:t xml:space="preserve">       │    │   R2    │    │</w:t>
            </w:r>
          </w:p>
          <w:p w14:paraId="20061031" w14:textId="77777777" w:rsidR="005E583F" w:rsidRPr="005E583F" w:rsidRDefault="005E583F" w:rsidP="005E583F">
            <w:pPr>
              <w:pStyle w:val="code"/>
              <w:rPr>
                <w:rtl/>
              </w:rPr>
            </w:pPr>
            <w:r w:rsidRPr="005E583F">
              <w:t xml:space="preserve">       └────┤         ├────┘</w:t>
            </w:r>
          </w:p>
          <w:p w14:paraId="573473BA" w14:textId="23A7F880" w:rsidR="005E583F" w:rsidRDefault="005E583F" w:rsidP="005E583F">
            <w:pPr>
              <w:pStyle w:val="code"/>
            </w:pPr>
            <w:r w:rsidRPr="005E583F">
              <w:t xml:space="preserve">            └─────────┘</w:t>
            </w:r>
          </w:p>
        </w:tc>
      </w:tr>
    </w:tbl>
    <w:p w14:paraId="624201E3" w14:textId="77777777" w:rsidR="00A71D10" w:rsidRPr="00A71D10" w:rsidRDefault="00A71D10" w:rsidP="00A71D10">
      <w:pPr>
        <w:rPr>
          <w:lang w:val="en-US"/>
        </w:rPr>
      </w:pPr>
      <w:r w:rsidRPr="00A71D10">
        <w:rPr>
          <w:rtl/>
        </w:rPr>
        <w:lastRenderedPageBreak/>
        <w:t>برای تحلیل مسیرهای جریان</w:t>
      </w:r>
      <w:r w:rsidRPr="00A71D10">
        <w:rPr>
          <w:lang w:val="en-US"/>
        </w:rPr>
        <w:t>:</w:t>
      </w:r>
    </w:p>
    <w:p w14:paraId="194F3C35" w14:textId="77777777" w:rsidR="00A71D10" w:rsidRPr="00A71D10" w:rsidRDefault="00A71D10" w:rsidP="00A71D10">
      <w:pPr>
        <w:rPr>
          <w:lang w:val="en-US"/>
        </w:rPr>
      </w:pPr>
      <w:r w:rsidRPr="00A71D10">
        <w:rPr>
          <w:bCs/>
          <w:rtl/>
        </w:rPr>
        <w:t>مسیر اول</w:t>
      </w:r>
      <w:r w:rsidRPr="00A71D10">
        <w:rPr>
          <w:bCs/>
          <w:lang w:val="en-US"/>
        </w:rPr>
        <w:t>:</w:t>
      </w:r>
    </w:p>
    <w:p w14:paraId="0FC56F76" w14:textId="77777777" w:rsidR="00A71D10" w:rsidRPr="00A71D10" w:rsidRDefault="00A71D10" w:rsidP="00A71D10">
      <w:pPr>
        <w:rPr>
          <w:lang w:val="en-US"/>
        </w:rPr>
      </w:pPr>
      <w:r w:rsidRPr="00A71D10">
        <w:rPr>
          <w:lang w:val="en-US"/>
        </w:rPr>
        <w:t>R1</w:t>
      </w:r>
    </w:p>
    <w:p w14:paraId="2451A9CE" w14:textId="77777777" w:rsidR="00A71D10" w:rsidRPr="00A71D10" w:rsidRDefault="00A71D10" w:rsidP="00A71D10">
      <w:pPr>
        <w:rPr>
          <w:lang w:val="en-US"/>
        </w:rPr>
      </w:pPr>
      <w:r w:rsidRPr="00A71D10">
        <w:rPr>
          <w:bCs/>
          <w:rtl/>
        </w:rPr>
        <w:t>مسیر دوم</w:t>
      </w:r>
      <w:r w:rsidRPr="00A71D10">
        <w:rPr>
          <w:bCs/>
          <w:lang w:val="en-US"/>
        </w:rPr>
        <w:t>:</w:t>
      </w:r>
    </w:p>
    <w:p w14:paraId="6BEC168E" w14:textId="77777777" w:rsidR="00A71D10" w:rsidRPr="00A71D10" w:rsidRDefault="00A71D10" w:rsidP="00A71D10">
      <w:pPr>
        <w:rPr>
          <w:lang w:val="en-US"/>
        </w:rPr>
      </w:pPr>
      <w:r w:rsidRPr="00A71D10">
        <w:rPr>
          <w:lang w:val="en-US"/>
        </w:rPr>
        <w:t>R2</w:t>
      </w:r>
    </w:p>
    <w:p w14:paraId="5B2A33CE" w14:textId="77777777" w:rsidR="00A71D10" w:rsidRDefault="00A71D10" w:rsidP="00A71D10">
      <w:pPr>
        <w:rPr>
          <w:lang w:val="en-US"/>
        </w:rPr>
      </w:pPr>
      <w:r w:rsidRPr="00A71D10">
        <w:rPr>
          <w:rtl/>
        </w:rPr>
        <w:t>پس</w:t>
      </w:r>
      <w:r w:rsidRPr="00A71D10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7852" w14:paraId="6DB4BE5F" w14:textId="77777777" w:rsidTr="00B87852">
        <w:tc>
          <w:tcPr>
            <w:tcW w:w="9350" w:type="dxa"/>
          </w:tcPr>
          <w:p w14:paraId="14BB3A35" w14:textId="091D1476" w:rsidR="00B87852" w:rsidRDefault="00B87852" w:rsidP="00B87852">
            <w:pPr>
              <w:bidi w:val="0"/>
              <w:rPr>
                <w:rFonts w:hint="cs"/>
                <w:rtl/>
                <w:lang w:val="en-US" w:bidi="fa-IR"/>
              </w:rPr>
            </w:pPr>
            <w:r>
              <w:rPr>
                <w:lang w:val="en-US"/>
              </w:rPr>
              <w:t xml:space="preserve">2 = </w:t>
            </w:r>
            <w:r>
              <w:rPr>
                <w:rFonts w:hint="cs"/>
                <w:rtl/>
                <w:lang w:val="en-US" w:bidi="fa-IR"/>
              </w:rPr>
              <w:t>تعداد مسیر های جریان</w:t>
            </w:r>
          </w:p>
        </w:tc>
      </w:tr>
    </w:tbl>
    <w:p w14:paraId="40C67D93" w14:textId="77777777" w:rsidR="005E583F" w:rsidRPr="00A71D10" w:rsidRDefault="005E583F" w:rsidP="00B87852">
      <w:pPr>
        <w:bidi w:val="0"/>
        <w:rPr>
          <w:lang w:val="en-US"/>
        </w:rPr>
      </w:pPr>
    </w:p>
    <w:p w14:paraId="78BFA1EB" w14:textId="77777777" w:rsidR="00A71D10" w:rsidRPr="00A71D10" w:rsidRDefault="00A71D10" w:rsidP="00A71D10">
      <w:pPr>
        <w:rPr>
          <w:bCs/>
          <w:lang w:val="en-US"/>
        </w:rPr>
      </w:pPr>
      <w:r w:rsidRPr="00A71D10">
        <w:rPr>
          <w:bCs/>
          <w:rtl/>
        </w:rPr>
        <w:t>نکته کلیدی درس</w:t>
      </w:r>
    </w:p>
    <w:p w14:paraId="6AB3B5FF" w14:textId="77777777" w:rsidR="00A71D10" w:rsidRPr="00A71D10" w:rsidRDefault="00A71D10" w:rsidP="00A71D10">
      <w:pPr>
        <w:rPr>
          <w:lang w:val="en-US"/>
        </w:rPr>
      </w:pPr>
      <w:r w:rsidRPr="00A71D10">
        <w:rPr>
          <w:bCs/>
          <w:rtl/>
        </w:rPr>
        <w:t>تحلیل مسیرهای جریان یعنی شناسایی مسیرهای بسته‌ای که جریان می‌تواند در مدار طی کند و تشخیص محل‌هایی که یک مسیر به چند مسیر تقسیم می‌شود</w:t>
      </w:r>
      <w:r w:rsidRPr="00A71D10">
        <w:rPr>
          <w:bCs/>
          <w:lang w:val="en-US"/>
        </w:rPr>
        <w:t>.</w:t>
      </w:r>
    </w:p>
    <w:p w14:paraId="349CBFC4" w14:textId="77777777" w:rsidR="009E3921" w:rsidRPr="00EE1A77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تحلیل حلقه</w:t>
      </w:r>
      <w:r w:rsidRPr="00EE1A77">
        <w:t xml:space="preserve"> - Loop Analysis:</w:t>
      </w:r>
    </w:p>
    <w:p w14:paraId="7C7584F6" w14:textId="77777777" w:rsidR="009E3921" w:rsidRPr="00EE1A77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تحلیل گره</w:t>
      </w:r>
      <w:r w:rsidRPr="00EE1A77">
        <w:t xml:space="preserve"> - Node Analysis:</w:t>
      </w:r>
    </w:p>
    <w:p w14:paraId="437ACB80" w14:textId="77777777" w:rsidR="009E3921" w:rsidRPr="00EE1A77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نقطه مرجع</w:t>
      </w:r>
      <w:r w:rsidRPr="00EE1A77">
        <w:t xml:space="preserve"> - Reference Node:</w:t>
      </w:r>
    </w:p>
    <w:p w14:paraId="58DDCA56" w14:textId="77777777" w:rsidR="009E3921" w:rsidRPr="00EE1A77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زمین</w:t>
      </w:r>
      <w:r w:rsidRPr="00EE1A77">
        <w:t xml:space="preserve"> - Ground:</w:t>
      </w:r>
    </w:p>
    <w:p w14:paraId="4FA8211B" w14:textId="77777777" w:rsidR="009E3921" w:rsidRPr="00EE1A77" w:rsidRDefault="009E3921" w:rsidP="009A2AC0">
      <w:pPr>
        <w:pStyle w:val="ListParagraph"/>
        <w:numPr>
          <w:ilvl w:val="0"/>
          <w:numId w:val="6"/>
        </w:numPr>
        <w:ind w:left="360"/>
      </w:pPr>
      <w:r w:rsidRPr="00EE1A77">
        <w:rPr>
          <w:rtl/>
        </w:rPr>
        <w:t>خطوط تغذیه</w:t>
      </w:r>
      <w:r w:rsidRPr="00EE1A77">
        <w:t xml:space="preserve"> - Voltage Rails:</w:t>
      </w:r>
    </w:p>
    <w:p w14:paraId="000AD6D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</w:t>
      </w:r>
      <w:r w:rsidRPr="00EE1A77">
        <w:t xml:space="preserve">. </w:t>
      </w:r>
      <w:r w:rsidRPr="00EE1A77">
        <w:rPr>
          <w:rtl/>
        </w:rPr>
        <w:t>قضایای مدار</w:t>
      </w:r>
      <w:r w:rsidRPr="00EE1A77">
        <w:t xml:space="preserve"> - Circuit Theorems:</w:t>
      </w:r>
    </w:p>
    <w:p w14:paraId="3ADFA069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قضیه تونن</w:t>
      </w:r>
      <w:r w:rsidRPr="00EE1A77">
        <w:t xml:space="preserve"> - Thévenin Theorem:</w:t>
      </w:r>
    </w:p>
    <w:p w14:paraId="3019B47D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مدار معادل تونن</w:t>
      </w:r>
      <w:r w:rsidRPr="00EE1A77">
        <w:t xml:space="preserve"> - Thévenin Equivalent Circuit:</w:t>
      </w:r>
    </w:p>
    <w:p w14:paraId="652DE671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ولتاژ مدار باز</w:t>
      </w:r>
      <w:r w:rsidRPr="00EE1A77">
        <w:t xml:space="preserve"> - Open-Circuit Voltage:</w:t>
      </w:r>
    </w:p>
    <w:p w14:paraId="2CEE5E62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قضیه نورتن</w:t>
      </w:r>
      <w:r w:rsidRPr="00EE1A77">
        <w:t xml:space="preserve"> - Norton Theorem:</w:t>
      </w:r>
    </w:p>
    <w:p w14:paraId="4FA7AD91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مدار معادل نورتن</w:t>
      </w:r>
      <w:r w:rsidRPr="00EE1A77">
        <w:t xml:space="preserve"> - Norton Equivalent Circuit:</w:t>
      </w:r>
    </w:p>
    <w:p w14:paraId="6EBA76F4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جریان اتصال کوتاه</w:t>
      </w:r>
      <w:r w:rsidRPr="00EE1A77">
        <w:t xml:space="preserve"> - Short-Circuit Current:</w:t>
      </w:r>
    </w:p>
    <w:p w14:paraId="02726256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t>تبدیل تونن و نورتن</w:t>
      </w:r>
      <w:r w:rsidRPr="00EE1A77">
        <w:t xml:space="preserve"> - Thévenin / Norton Conversion:</w:t>
      </w:r>
    </w:p>
    <w:p w14:paraId="79331BBC" w14:textId="77777777" w:rsidR="009E3921" w:rsidRPr="00EE1A77" w:rsidRDefault="009E3921" w:rsidP="009A2AC0">
      <w:pPr>
        <w:pStyle w:val="ListParagraph"/>
        <w:numPr>
          <w:ilvl w:val="0"/>
          <w:numId w:val="7"/>
        </w:numPr>
        <w:ind w:left="360"/>
      </w:pPr>
      <w:r w:rsidRPr="00EE1A77">
        <w:rPr>
          <w:rtl/>
        </w:rPr>
        <w:lastRenderedPageBreak/>
        <w:t>انتقال حداکثر توان</w:t>
      </w:r>
      <w:r w:rsidRPr="00EE1A77">
        <w:t xml:space="preserve"> - Maximum Power Transfer:</w:t>
      </w:r>
    </w:p>
    <w:p w14:paraId="38BBF8B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</w:t>
      </w:r>
      <w:r w:rsidRPr="00EE1A77">
        <w:t xml:space="preserve">. </w:t>
      </w:r>
      <w:r w:rsidRPr="00EE1A77">
        <w:rPr>
          <w:rtl/>
        </w:rPr>
        <w:t>مدارهای جریان متناوب</w:t>
      </w:r>
      <w:r w:rsidRPr="00EE1A77">
        <w:t xml:space="preserve"> - AC Circuits:</w:t>
      </w:r>
    </w:p>
    <w:p w14:paraId="1E41EB0A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تفاوت</w:t>
      </w:r>
      <w:r w:rsidRPr="00EE1A77">
        <w:t xml:space="preserve"> AC </w:t>
      </w:r>
      <w:r w:rsidRPr="00EE1A77">
        <w:rPr>
          <w:rtl/>
        </w:rPr>
        <w:t>و</w:t>
      </w:r>
      <w:r w:rsidRPr="00EE1A77">
        <w:t xml:space="preserve"> DC - AC vs DC:</w:t>
      </w:r>
    </w:p>
    <w:p w14:paraId="61E28E96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شکل موج سینوسی</w:t>
      </w:r>
      <w:r w:rsidRPr="00EE1A77">
        <w:t xml:space="preserve"> - Sinusoidal Waveform:</w:t>
      </w:r>
    </w:p>
    <w:p w14:paraId="4B84F3EC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فرکانس</w:t>
      </w:r>
      <w:r w:rsidRPr="00EE1A77">
        <w:t xml:space="preserve"> - Frequency:</w:t>
      </w:r>
    </w:p>
    <w:p w14:paraId="468E7FFF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دوره تناوب</w:t>
      </w:r>
      <w:r w:rsidRPr="00EE1A77">
        <w:t xml:space="preserve"> - Period:</w:t>
      </w:r>
    </w:p>
    <w:p w14:paraId="63D13C9D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دامنه</w:t>
      </w:r>
      <w:r w:rsidRPr="00EE1A77">
        <w:t xml:space="preserve"> - Amplitude:</w:t>
      </w:r>
    </w:p>
    <w:p w14:paraId="6D0F5136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مقدار پیک</w:t>
      </w:r>
      <w:r w:rsidRPr="00EE1A77">
        <w:t xml:space="preserve"> - Peak Value:</w:t>
      </w:r>
    </w:p>
    <w:p w14:paraId="7FAB8052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مقدار پیک‌تاپیک</w:t>
      </w:r>
      <w:r w:rsidRPr="00EE1A77">
        <w:t xml:space="preserve"> - Peak-to-Peak:</w:t>
      </w:r>
    </w:p>
    <w:p w14:paraId="7166C5CB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مقدار مؤثر</w:t>
      </w:r>
      <w:r w:rsidRPr="00EE1A77">
        <w:t xml:space="preserve"> - RMS:</w:t>
      </w:r>
    </w:p>
    <w:p w14:paraId="0EBEEE44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اختلاف فاز</w:t>
      </w:r>
      <w:r w:rsidRPr="00EE1A77">
        <w:t xml:space="preserve"> - Phase Difference:</w:t>
      </w:r>
    </w:p>
    <w:p w14:paraId="4DC7615F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راکتانس</w:t>
      </w:r>
      <w:r w:rsidRPr="00EE1A77">
        <w:t xml:space="preserve"> - Reactance:</w:t>
      </w:r>
    </w:p>
    <w:p w14:paraId="74EF5BF7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امپدانس</w:t>
      </w:r>
      <w:r w:rsidRPr="00EE1A77">
        <w:t xml:space="preserve"> - Impedance:</w:t>
      </w:r>
    </w:p>
    <w:p w14:paraId="1DA8067F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توان اکتیو</w:t>
      </w:r>
      <w:r w:rsidRPr="00EE1A77">
        <w:t xml:space="preserve"> - Real Power:</w:t>
      </w:r>
    </w:p>
    <w:p w14:paraId="520E020A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توان راکتیو</w:t>
      </w:r>
      <w:r w:rsidRPr="00EE1A77">
        <w:t xml:space="preserve"> - Reactive Power:</w:t>
      </w:r>
    </w:p>
    <w:p w14:paraId="7E71138B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توان ظاهری</w:t>
      </w:r>
      <w:r w:rsidRPr="00EE1A77">
        <w:t xml:space="preserve"> - Apparent Power:</w:t>
      </w:r>
    </w:p>
    <w:p w14:paraId="5307BA80" w14:textId="77777777" w:rsidR="009E3921" w:rsidRPr="00EE1A77" w:rsidRDefault="009E3921" w:rsidP="009A2AC0">
      <w:pPr>
        <w:pStyle w:val="ListParagraph"/>
        <w:numPr>
          <w:ilvl w:val="0"/>
          <w:numId w:val="8"/>
        </w:numPr>
        <w:ind w:left="360"/>
      </w:pPr>
      <w:r w:rsidRPr="00EE1A77">
        <w:rPr>
          <w:rtl/>
        </w:rPr>
        <w:t>ضریب توان</w:t>
      </w:r>
      <w:r w:rsidRPr="00EE1A77">
        <w:t xml:space="preserve"> - Power Factor:</w:t>
      </w:r>
    </w:p>
    <w:p w14:paraId="61A35509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۲: </w:t>
      </w:r>
      <w:r w:rsidRPr="00EE1A77">
        <w:rPr>
          <w:rtl/>
        </w:rPr>
        <w:t>تست و اندازه‌گیری</w:t>
      </w:r>
      <w:r w:rsidRPr="00EE1A77">
        <w:t xml:space="preserve"> - Test &amp; Measurement:</w:t>
      </w:r>
    </w:p>
    <w:p w14:paraId="520224B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</w:t>
      </w:r>
      <w:r w:rsidRPr="00EE1A77">
        <w:t xml:space="preserve">. </w:t>
      </w:r>
      <w:r w:rsidRPr="00EE1A77">
        <w:rPr>
          <w:rtl/>
        </w:rPr>
        <w:t>مولتی‌متر</w:t>
      </w:r>
      <w:r w:rsidRPr="00EE1A77">
        <w:t xml:space="preserve"> - Multimeter:</w:t>
      </w:r>
    </w:p>
    <w:p w14:paraId="37486B22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اندازه‌گیری ولتاژ</w:t>
      </w:r>
      <w:r w:rsidRPr="00EE1A77">
        <w:t xml:space="preserve"> - Voltage Measurement:</w:t>
      </w:r>
    </w:p>
    <w:p w14:paraId="7042D695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اندازه‌گیری جریان</w:t>
      </w:r>
      <w:r w:rsidRPr="00EE1A77">
        <w:t xml:space="preserve"> - Current Measurement:</w:t>
      </w:r>
    </w:p>
    <w:p w14:paraId="4F2F0D29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اندازه‌گیری مقاومت</w:t>
      </w:r>
      <w:r w:rsidRPr="00EE1A77">
        <w:t xml:space="preserve"> - Resistance Measurement:</w:t>
      </w:r>
    </w:p>
    <w:p w14:paraId="5B18C19F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تست تسلسل</w:t>
      </w:r>
      <w:r w:rsidRPr="00EE1A77">
        <w:t xml:space="preserve"> - Continuity Test:</w:t>
      </w:r>
    </w:p>
    <w:p w14:paraId="5FC8E7E5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تست دیود</w:t>
      </w:r>
      <w:r w:rsidRPr="00EE1A77">
        <w:t xml:space="preserve"> - Diode Test:</w:t>
      </w:r>
    </w:p>
    <w:p w14:paraId="3975350D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lastRenderedPageBreak/>
        <w:t>اندازه‌گیری خازن</w:t>
      </w:r>
      <w:r w:rsidRPr="00EE1A77">
        <w:t xml:space="preserve"> - Capacitance Measurement:</w:t>
      </w:r>
    </w:p>
    <w:p w14:paraId="60810D09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اندازه‌گیری فرکانس</w:t>
      </w:r>
      <w:r w:rsidRPr="00EE1A77">
        <w:t xml:space="preserve"> - Frequency Measurement:</w:t>
      </w:r>
    </w:p>
    <w:p w14:paraId="51DDFFE4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تست قطعات خارج از مدار</w:t>
      </w:r>
      <w:r w:rsidRPr="00EE1A77">
        <w:t xml:space="preserve"> - Out-of-Circuit Testing:</w:t>
      </w:r>
    </w:p>
    <w:p w14:paraId="4CAE9DB4" w14:textId="77777777" w:rsidR="009E3921" w:rsidRPr="00EE1A77" w:rsidRDefault="009E3921" w:rsidP="009A2AC0">
      <w:pPr>
        <w:pStyle w:val="ListParagraph"/>
        <w:numPr>
          <w:ilvl w:val="0"/>
          <w:numId w:val="9"/>
        </w:numPr>
        <w:ind w:left="360"/>
      </w:pPr>
      <w:r w:rsidRPr="00EE1A77">
        <w:rPr>
          <w:rtl/>
        </w:rPr>
        <w:t>روش صحیح اتصال مولتی‌متر</w:t>
      </w:r>
      <w:r w:rsidRPr="00EE1A77">
        <w:t xml:space="preserve"> - Proper Multimeter Connection:</w:t>
      </w:r>
    </w:p>
    <w:p w14:paraId="61E4CDF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</w:t>
      </w:r>
      <w:r w:rsidRPr="00EE1A77">
        <w:t xml:space="preserve">. </w:t>
      </w:r>
      <w:r w:rsidRPr="00EE1A77">
        <w:rPr>
          <w:rtl/>
        </w:rPr>
        <w:t>منبع تغذیه آزمایشگاهی</w:t>
      </w:r>
      <w:r w:rsidRPr="00EE1A77">
        <w:t xml:space="preserve"> - Bench Power Supply:</w:t>
      </w:r>
    </w:p>
    <w:p w14:paraId="21BF6DAE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ولتاژ ثابت</w:t>
      </w:r>
      <w:r w:rsidRPr="00EE1A77">
        <w:t xml:space="preserve"> - Constant Voltage (CV):</w:t>
      </w:r>
    </w:p>
    <w:p w14:paraId="47DF6EF9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جریان ثابت</w:t>
      </w:r>
      <w:r w:rsidRPr="00EE1A77">
        <w:t xml:space="preserve"> - Constant Current (CC):</w:t>
      </w:r>
    </w:p>
    <w:p w14:paraId="61B11A3A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محدودسازی جریان</w:t>
      </w:r>
      <w:r w:rsidRPr="00EE1A77">
        <w:t xml:space="preserve"> - Current Limiting:</w:t>
      </w:r>
    </w:p>
    <w:p w14:paraId="6247FFC1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تنظیم ولتاژ</w:t>
      </w:r>
      <w:r w:rsidRPr="00EE1A77">
        <w:t xml:space="preserve"> - Voltage Adjustment:</w:t>
      </w:r>
    </w:p>
    <w:p w14:paraId="7F2B8366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تنظیم جریان</w:t>
      </w:r>
      <w:r w:rsidRPr="00EE1A77">
        <w:t xml:space="preserve"> - Current Adjustment:</w:t>
      </w:r>
    </w:p>
    <w:p w14:paraId="435CDCA9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اتصال سری منابع</w:t>
      </w:r>
      <w:r w:rsidRPr="00EE1A77">
        <w:t xml:space="preserve"> - Series Connection:</w:t>
      </w:r>
    </w:p>
    <w:p w14:paraId="5C8A1BEE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اتصال موازی منابع</w:t>
      </w:r>
      <w:r w:rsidRPr="00EE1A77">
        <w:t xml:space="preserve"> - Parallel Connection:</w:t>
      </w:r>
    </w:p>
    <w:p w14:paraId="395E5FD0" w14:textId="77777777" w:rsidR="009E3921" w:rsidRPr="00EE1A77" w:rsidRDefault="009E3921" w:rsidP="009A2AC0">
      <w:pPr>
        <w:pStyle w:val="ListParagraph"/>
        <w:numPr>
          <w:ilvl w:val="0"/>
          <w:numId w:val="10"/>
        </w:numPr>
        <w:ind w:left="360"/>
      </w:pPr>
      <w:r w:rsidRPr="00EE1A77">
        <w:rPr>
          <w:rtl/>
        </w:rPr>
        <w:t>حفاظت در برابر اتصال کوتاه</w:t>
      </w:r>
      <w:r w:rsidRPr="00EE1A77">
        <w:t xml:space="preserve"> - Short-Circuit Protection:</w:t>
      </w:r>
    </w:p>
    <w:p w14:paraId="748E8D0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</w:t>
      </w:r>
      <w:r w:rsidRPr="00EE1A77">
        <w:t xml:space="preserve">. </w:t>
      </w:r>
      <w:r w:rsidRPr="00EE1A77">
        <w:rPr>
          <w:rtl/>
        </w:rPr>
        <w:t>اسیلوسکوپ</w:t>
      </w:r>
      <w:r w:rsidRPr="00EE1A77">
        <w:t xml:space="preserve"> - Oscilloscope:</w:t>
      </w:r>
    </w:p>
    <w:p w14:paraId="1BC5E113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ساختار اسیلوسکوپ</w:t>
      </w:r>
      <w:r w:rsidRPr="00EE1A77">
        <w:t xml:space="preserve"> - Oscilloscope Structure:</w:t>
      </w:r>
    </w:p>
    <w:p w14:paraId="115855F8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پرُب اسیلوسکوپ</w:t>
      </w:r>
      <w:r w:rsidRPr="00EE1A77">
        <w:t xml:space="preserve"> - Oscilloscope Probe:</w:t>
      </w:r>
    </w:p>
    <w:p w14:paraId="04E6CA30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مقیاس ولتاژ</w:t>
      </w:r>
      <w:r w:rsidRPr="00EE1A77">
        <w:t xml:space="preserve"> - Volt/Div:</w:t>
      </w:r>
    </w:p>
    <w:p w14:paraId="24E744AB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مقیاس زمان</w:t>
      </w:r>
      <w:r w:rsidRPr="00EE1A77">
        <w:t xml:space="preserve"> - Time/Div:</w:t>
      </w:r>
    </w:p>
    <w:p w14:paraId="5742148F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تریگر</w:t>
      </w:r>
      <w:r w:rsidRPr="00EE1A77">
        <w:t xml:space="preserve"> - Trigger:</w:t>
      </w:r>
    </w:p>
    <w:p w14:paraId="1D1B93E2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مشاهده شکل موج</w:t>
      </w:r>
      <w:r w:rsidRPr="00EE1A77">
        <w:t xml:space="preserve"> - Waveform Observation:</w:t>
      </w:r>
    </w:p>
    <w:p w14:paraId="46050816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اندازه‌گیری ولتاژ پیک</w:t>
      </w:r>
      <w:r w:rsidRPr="00EE1A77">
        <w:t xml:space="preserve"> - Peak Voltage Measurement:</w:t>
      </w:r>
    </w:p>
    <w:p w14:paraId="4A141CAB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اندازه‌گیری ولتاژ پیک‌تاپیک</w:t>
      </w:r>
      <w:r w:rsidRPr="00EE1A77">
        <w:t xml:space="preserve"> - Peak-to-Peak Voltage Measurement:</w:t>
      </w:r>
    </w:p>
    <w:p w14:paraId="009C9C73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اندازه‌گیری مقدار</w:t>
      </w:r>
      <w:r w:rsidRPr="00EE1A77">
        <w:t xml:space="preserve"> RMS - RMS Measurement:</w:t>
      </w:r>
    </w:p>
    <w:p w14:paraId="132A9077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اندازه‌گیری فرکانس</w:t>
      </w:r>
      <w:r w:rsidRPr="00EE1A77">
        <w:t xml:space="preserve"> - Frequency Measurement:</w:t>
      </w:r>
    </w:p>
    <w:p w14:paraId="62F4F0E8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اندازه‌گیری دوره تناوب</w:t>
      </w:r>
      <w:r w:rsidRPr="00EE1A77">
        <w:t xml:space="preserve"> - Period Measurement:</w:t>
      </w:r>
    </w:p>
    <w:p w14:paraId="69CAEB27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lastRenderedPageBreak/>
        <w:t>اندازه‌گیری اختلاف فاز</w:t>
      </w:r>
      <w:r w:rsidRPr="00EE1A77">
        <w:t xml:space="preserve"> - Phase Measurement:</w:t>
      </w:r>
    </w:p>
    <w:p w14:paraId="28AC2ADC" w14:textId="77777777" w:rsidR="009E3921" w:rsidRPr="00EE1A77" w:rsidRDefault="009E3921" w:rsidP="009A2AC0">
      <w:pPr>
        <w:pStyle w:val="ListParagraph"/>
        <w:numPr>
          <w:ilvl w:val="0"/>
          <w:numId w:val="11"/>
        </w:numPr>
        <w:ind w:left="360"/>
      </w:pPr>
      <w:r w:rsidRPr="00EE1A77">
        <w:rPr>
          <w:rtl/>
        </w:rPr>
        <w:t>مشاهده نویز</w:t>
      </w:r>
      <w:r w:rsidRPr="00EE1A77">
        <w:t xml:space="preserve"> - Noise Observation:</w:t>
      </w:r>
    </w:p>
    <w:p w14:paraId="6FF4FEC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</w:t>
      </w:r>
      <w:r w:rsidRPr="00EE1A77">
        <w:t xml:space="preserve">. </w:t>
      </w:r>
      <w:r w:rsidRPr="00EE1A77">
        <w:rPr>
          <w:rtl/>
        </w:rPr>
        <w:t>سیگنال ژنراتور و فرکانس‌متر</w:t>
      </w:r>
      <w:r w:rsidRPr="00EE1A77">
        <w:t xml:space="preserve"> - Function Generator &amp; Frequency Counter:</w:t>
      </w:r>
    </w:p>
    <w:p w14:paraId="24DF15BA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تولید موج سینوسی</w:t>
      </w:r>
      <w:r w:rsidRPr="00EE1A77">
        <w:t xml:space="preserve"> - Sine Wave Generation:</w:t>
      </w:r>
    </w:p>
    <w:p w14:paraId="1D5136BF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تولید موج مربعی</w:t>
      </w:r>
      <w:r w:rsidRPr="00EE1A77">
        <w:t xml:space="preserve"> - Square Wave Generation:</w:t>
      </w:r>
    </w:p>
    <w:p w14:paraId="4FADFD60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تولید موج مثلثی</w:t>
      </w:r>
      <w:r w:rsidRPr="00EE1A77">
        <w:t xml:space="preserve"> - Triangle Wave Generation:</w:t>
      </w:r>
    </w:p>
    <w:p w14:paraId="60DE2A5C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تنظیم دامنه</w:t>
      </w:r>
      <w:r w:rsidRPr="00EE1A77">
        <w:t xml:space="preserve"> - Amplitude Adjustment:</w:t>
      </w:r>
    </w:p>
    <w:p w14:paraId="460BE722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آفست</w:t>
      </w:r>
      <w:r w:rsidRPr="00EE1A77">
        <w:t xml:space="preserve"> DC - DC Offset:</w:t>
      </w:r>
    </w:p>
    <w:p w14:paraId="51AEE9C7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تنظیم فرکانس</w:t>
      </w:r>
      <w:r w:rsidRPr="00EE1A77">
        <w:t xml:space="preserve"> - Frequency Adjustment:</w:t>
      </w:r>
    </w:p>
    <w:p w14:paraId="3E4B5CBF" w14:textId="77777777" w:rsidR="009E3921" w:rsidRPr="00EE1A77" w:rsidRDefault="009E3921" w:rsidP="009A2AC0">
      <w:pPr>
        <w:pStyle w:val="ListParagraph"/>
        <w:numPr>
          <w:ilvl w:val="0"/>
          <w:numId w:val="12"/>
        </w:numPr>
        <w:ind w:left="360"/>
      </w:pPr>
      <w:r w:rsidRPr="00EE1A77">
        <w:rPr>
          <w:rtl/>
        </w:rPr>
        <w:t>تنظیم دیوتی سایکل</w:t>
      </w:r>
      <w:r w:rsidRPr="00EE1A77">
        <w:t xml:space="preserve"> - Duty Cycle Adjustment:</w:t>
      </w:r>
    </w:p>
    <w:p w14:paraId="6C31E2F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</w:t>
      </w:r>
      <w:r w:rsidRPr="00EE1A77">
        <w:t xml:space="preserve">. </w:t>
      </w:r>
      <w:r w:rsidRPr="00EE1A77">
        <w:rPr>
          <w:rtl/>
        </w:rPr>
        <w:t>تجهیزات اندازه‌گیری تخصصی</w:t>
      </w:r>
      <w:r w:rsidRPr="00EE1A77">
        <w:t xml:space="preserve"> - Specialized Test Equipment:</w:t>
      </w:r>
    </w:p>
    <w:p w14:paraId="50DD779F" w14:textId="77777777" w:rsidR="009E3921" w:rsidRPr="00EE1A77" w:rsidRDefault="009E3921" w:rsidP="009A2AC0">
      <w:pPr>
        <w:pStyle w:val="ListParagraph"/>
        <w:numPr>
          <w:ilvl w:val="0"/>
          <w:numId w:val="13"/>
        </w:numPr>
        <w:ind w:left="360"/>
      </w:pPr>
      <w:r w:rsidRPr="00EE1A77">
        <w:rPr>
          <w:rtl/>
        </w:rPr>
        <w:t>ال‌سی‌آر متر</w:t>
      </w:r>
      <w:r w:rsidRPr="00EE1A77">
        <w:t xml:space="preserve"> - LCR Meter:</w:t>
      </w:r>
    </w:p>
    <w:p w14:paraId="5B42F0B1" w14:textId="77777777" w:rsidR="009E3921" w:rsidRPr="00EE1A77" w:rsidRDefault="009E3921" w:rsidP="009A2AC0">
      <w:pPr>
        <w:pStyle w:val="ListParagraph"/>
        <w:numPr>
          <w:ilvl w:val="0"/>
          <w:numId w:val="13"/>
        </w:numPr>
        <w:ind w:left="360"/>
      </w:pPr>
      <w:r w:rsidRPr="00EE1A77">
        <w:rPr>
          <w:rtl/>
        </w:rPr>
        <w:t>ای‌اس‌آر متر</w:t>
      </w:r>
      <w:r w:rsidRPr="00EE1A77">
        <w:t xml:space="preserve"> - ESR Meter:</w:t>
      </w:r>
    </w:p>
    <w:p w14:paraId="32189FA7" w14:textId="77777777" w:rsidR="009E3921" w:rsidRPr="00EE1A77" w:rsidRDefault="009E3921" w:rsidP="009A2AC0">
      <w:pPr>
        <w:pStyle w:val="ListParagraph"/>
        <w:numPr>
          <w:ilvl w:val="0"/>
          <w:numId w:val="13"/>
        </w:numPr>
        <w:ind w:left="360"/>
      </w:pPr>
      <w:r w:rsidRPr="00EE1A77">
        <w:rPr>
          <w:rtl/>
        </w:rPr>
        <w:t>لاجیک آنالایزر</w:t>
      </w:r>
      <w:r w:rsidRPr="00EE1A77">
        <w:t xml:space="preserve"> - Logic Analyzer:</w:t>
      </w:r>
    </w:p>
    <w:p w14:paraId="75B18BFA" w14:textId="77777777" w:rsidR="009E3921" w:rsidRPr="00EE1A77" w:rsidRDefault="009E3921" w:rsidP="009A2AC0">
      <w:pPr>
        <w:pStyle w:val="ListParagraph"/>
        <w:numPr>
          <w:ilvl w:val="0"/>
          <w:numId w:val="13"/>
        </w:numPr>
        <w:ind w:left="360"/>
      </w:pPr>
      <w:r w:rsidRPr="00EE1A77">
        <w:rPr>
          <w:rtl/>
        </w:rPr>
        <w:t>کاربرد لاجیک آنالایزر</w:t>
      </w:r>
      <w:r w:rsidRPr="00EE1A77">
        <w:t xml:space="preserve"> - Logic Analyzer Applications:</w:t>
      </w:r>
    </w:p>
    <w:p w14:paraId="3753EC82" w14:textId="77777777" w:rsidR="009E3921" w:rsidRPr="00EE1A77" w:rsidRDefault="009E3921" w:rsidP="009A2AC0">
      <w:pPr>
        <w:pStyle w:val="ListParagraph"/>
        <w:numPr>
          <w:ilvl w:val="0"/>
          <w:numId w:val="13"/>
        </w:numPr>
        <w:ind w:left="360"/>
      </w:pPr>
      <w:r w:rsidRPr="00EE1A77">
        <w:rPr>
          <w:rtl/>
        </w:rPr>
        <w:t>مقایسه ابزارهای اندازه‌گیری</w:t>
      </w:r>
      <w:r w:rsidRPr="00EE1A77">
        <w:t xml:space="preserve"> - Measurement Tool Comparison:</w:t>
      </w:r>
    </w:p>
    <w:p w14:paraId="3AEE9D79" w14:textId="77777777" w:rsidR="009E3921" w:rsidRPr="00EE1A77" w:rsidRDefault="009E3921" w:rsidP="00205EA3">
      <w:pPr>
        <w:pStyle w:val="Heading1"/>
      </w:pPr>
      <w:r w:rsidRPr="00EE1A77">
        <w:rPr>
          <w:rtl/>
        </w:rPr>
        <w:t>فاز ۳: مقاومت‌ها و قطعات پسیو</w:t>
      </w:r>
      <w:r w:rsidRPr="00EE1A77">
        <w:t xml:space="preserve"> - Resistors &amp; Passive Components:</w:t>
      </w:r>
    </w:p>
    <w:p w14:paraId="6F1BEFF7" w14:textId="77777777" w:rsidR="009E3921" w:rsidRPr="00EE1A77" w:rsidRDefault="009E3921" w:rsidP="00205EA3">
      <w:pPr>
        <w:pStyle w:val="Heading2"/>
      </w:pPr>
      <w:r w:rsidRPr="00EE1A77">
        <w:rPr>
          <w:rtl/>
        </w:rPr>
        <w:t>۱۲</w:t>
      </w:r>
      <w:r w:rsidRPr="00EE1A77">
        <w:t xml:space="preserve">. </w:t>
      </w:r>
      <w:r w:rsidRPr="00EE1A77">
        <w:rPr>
          <w:rtl/>
        </w:rPr>
        <w:t>مقاومت‌ها</w:t>
      </w:r>
      <w:r w:rsidRPr="00EE1A77">
        <w:t xml:space="preserve"> - Resistors:</w:t>
      </w:r>
    </w:p>
    <w:p w14:paraId="1DD1BBBC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انواع مقاومت</w:t>
      </w:r>
      <w:r w:rsidRPr="00EE1A77">
        <w:t xml:space="preserve"> - Resistor Types:</w:t>
      </w:r>
    </w:p>
    <w:p w14:paraId="121BEF72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lastRenderedPageBreak/>
        <w:t>مقدار مقاومت</w:t>
      </w:r>
      <w:r w:rsidRPr="00EE1A77">
        <w:t xml:space="preserve"> - Resistance Value:</w:t>
      </w:r>
    </w:p>
    <w:p w14:paraId="54BD9B37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کد رنگی مقاومت</w:t>
      </w:r>
      <w:r w:rsidRPr="00EE1A77">
        <w:t xml:space="preserve"> - Resistor Color Code:</w:t>
      </w:r>
    </w:p>
    <w:p w14:paraId="08F86CAB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کد مقاومت‌های اس‌ام‌دی</w:t>
      </w:r>
      <w:r w:rsidRPr="00EE1A77">
        <w:t xml:space="preserve"> - SMD Resistor Code:</w:t>
      </w:r>
    </w:p>
    <w:p w14:paraId="3D6D8DE0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تلرانس</w:t>
      </w:r>
      <w:r w:rsidRPr="00EE1A77">
        <w:t xml:space="preserve"> - Tolerance:</w:t>
      </w:r>
    </w:p>
    <w:p w14:paraId="2EE8953B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توان نامی</w:t>
      </w:r>
      <w:r w:rsidRPr="00EE1A77">
        <w:t xml:space="preserve"> - Power Rating:</w:t>
      </w:r>
    </w:p>
    <w:p w14:paraId="2BB1BD85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ضریب دمایی</w:t>
      </w:r>
      <w:r w:rsidRPr="00EE1A77">
        <w:t xml:space="preserve"> - Temperature Coefficient:</w:t>
      </w:r>
    </w:p>
    <w:p w14:paraId="5CC05CEC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مقاومت‌های سری</w:t>
      </w:r>
      <w:r w:rsidRPr="00EE1A77">
        <w:t xml:space="preserve"> - Series Resistors:</w:t>
      </w:r>
    </w:p>
    <w:p w14:paraId="5AB9C01F" w14:textId="77777777" w:rsidR="009E3921" w:rsidRPr="00EE1A77" w:rsidRDefault="009E3921" w:rsidP="009A2AC0">
      <w:pPr>
        <w:pStyle w:val="ListParagraph"/>
        <w:numPr>
          <w:ilvl w:val="0"/>
          <w:numId w:val="14"/>
        </w:numPr>
        <w:ind w:left="360"/>
      </w:pPr>
      <w:r w:rsidRPr="00EE1A77">
        <w:rPr>
          <w:rtl/>
        </w:rPr>
        <w:t>مقاومت‌های موازی</w:t>
      </w:r>
      <w:r w:rsidRPr="00EE1A77">
        <w:t xml:space="preserve"> - Parallel Resistors:</w:t>
      </w:r>
    </w:p>
    <w:p w14:paraId="230C3EC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۱۳</w:t>
      </w:r>
      <w:r w:rsidRPr="00EE1A77">
        <w:t xml:space="preserve">. </w:t>
      </w:r>
      <w:r w:rsidRPr="00EE1A77">
        <w:rPr>
          <w:rtl/>
        </w:rPr>
        <w:t>پتانسیومترها</w:t>
      </w:r>
      <w:r w:rsidRPr="00EE1A77">
        <w:t xml:space="preserve"> - Potentiometers:</w:t>
      </w:r>
    </w:p>
    <w:p w14:paraId="27D21AA3" w14:textId="77777777" w:rsidR="009E3921" w:rsidRPr="00EE1A77" w:rsidRDefault="009E3921" w:rsidP="009A2AC0">
      <w:pPr>
        <w:pStyle w:val="ListParagraph"/>
        <w:numPr>
          <w:ilvl w:val="0"/>
          <w:numId w:val="15"/>
        </w:numPr>
        <w:ind w:left="360"/>
      </w:pPr>
      <w:r w:rsidRPr="00EE1A77">
        <w:rPr>
          <w:rtl/>
        </w:rPr>
        <w:t>پتانسیومتر</w:t>
      </w:r>
      <w:r w:rsidRPr="00EE1A77">
        <w:t xml:space="preserve"> - Potentiometer:</w:t>
      </w:r>
    </w:p>
    <w:p w14:paraId="4254A2BA" w14:textId="77777777" w:rsidR="009E3921" w:rsidRPr="00EE1A77" w:rsidRDefault="009E3921" w:rsidP="009A2AC0">
      <w:pPr>
        <w:pStyle w:val="ListParagraph"/>
        <w:numPr>
          <w:ilvl w:val="0"/>
          <w:numId w:val="15"/>
        </w:numPr>
        <w:ind w:left="360"/>
      </w:pPr>
      <w:r w:rsidRPr="00EE1A77">
        <w:rPr>
          <w:rtl/>
        </w:rPr>
        <w:t>رئوستا</w:t>
      </w:r>
      <w:r w:rsidRPr="00EE1A77">
        <w:t xml:space="preserve"> - Rheostat:</w:t>
      </w:r>
    </w:p>
    <w:p w14:paraId="43F3864C" w14:textId="77777777" w:rsidR="009E3921" w:rsidRPr="00EE1A77" w:rsidRDefault="009E3921" w:rsidP="009A2AC0">
      <w:pPr>
        <w:pStyle w:val="ListParagraph"/>
        <w:numPr>
          <w:ilvl w:val="0"/>
          <w:numId w:val="15"/>
        </w:numPr>
        <w:ind w:left="360"/>
      </w:pPr>
      <w:r w:rsidRPr="00EE1A77">
        <w:rPr>
          <w:rtl/>
        </w:rPr>
        <w:t>تقسیم‌کننده ولتاژ</w:t>
      </w:r>
      <w:r w:rsidRPr="00EE1A77">
        <w:t xml:space="preserve"> - Voltage Divider:</w:t>
      </w:r>
    </w:p>
    <w:p w14:paraId="7073EB72" w14:textId="77777777" w:rsidR="009E3921" w:rsidRPr="00EE1A77" w:rsidRDefault="009E3921" w:rsidP="009A2AC0">
      <w:pPr>
        <w:pStyle w:val="ListParagraph"/>
        <w:numPr>
          <w:ilvl w:val="0"/>
          <w:numId w:val="15"/>
        </w:numPr>
        <w:ind w:left="360"/>
      </w:pPr>
      <w:r w:rsidRPr="00EE1A77">
        <w:rPr>
          <w:rtl/>
        </w:rPr>
        <w:t>تنظیم ولتاژ</w:t>
      </w:r>
      <w:r w:rsidRPr="00EE1A77">
        <w:t xml:space="preserve"> - Voltage Adjustment:</w:t>
      </w:r>
    </w:p>
    <w:p w14:paraId="2A1C6C73" w14:textId="77777777" w:rsidR="009E3921" w:rsidRPr="00EE1A77" w:rsidRDefault="009E3921" w:rsidP="009A2AC0">
      <w:pPr>
        <w:pStyle w:val="ListParagraph"/>
        <w:numPr>
          <w:ilvl w:val="0"/>
          <w:numId w:val="15"/>
        </w:numPr>
        <w:ind w:left="360"/>
      </w:pPr>
      <w:r w:rsidRPr="00EE1A77">
        <w:rPr>
          <w:rtl/>
        </w:rPr>
        <w:t>کاربردهای پتانسیومتر</w:t>
      </w:r>
      <w:r w:rsidRPr="00EE1A77">
        <w:t xml:space="preserve"> - Potentiometer Applications:</w:t>
      </w:r>
    </w:p>
    <w:p w14:paraId="1F795152" w14:textId="77777777" w:rsidR="009E3921" w:rsidRPr="00EE1A77" w:rsidRDefault="009E3921" w:rsidP="00205EA3">
      <w:pPr>
        <w:pStyle w:val="Heading2"/>
      </w:pPr>
      <w:r w:rsidRPr="00EE1A77">
        <w:rPr>
          <w:rtl/>
        </w:rPr>
        <w:t>۱۴</w:t>
      </w:r>
      <w:r w:rsidRPr="00EE1A77">
        <w:t xml:space="preserve">. </w:t>
      </w:r>
      <w:r w:rsidRPr="00EE1A77">
        <w:rPr>
          <w:rtl/>
        </w:rPr>
        <w:t>مقاومت‌های ویژه</w:t>
      </w:r>
      <w:r w:rsidRPr="00EE1A77">
        <w:t xml:space="preserve"> - Special Resistors:</w:t>
      </w:r>
    </w:p>
    <w:p w14:paraId="0C316C97" w14:textId="77777777" w:rsidR="009E3921" w:rsidRPr="00EE1A77" w:rsidRDefault="009E3921" w:rsidP="009A2AC0">
      <w:pPr>
        <w:pStyle w:val="ListParagraph"/>
        <w:numPr>
          <w:ilvl w:val="0"/>
          <w:numId w:val="16"/>
        </w:numPr>
        <w:ind w:left="360"/>
      </w:pPr>
      <w:r w:rsidRPr="00EE1A77">
        <w:rPr>
          <w:rtl/>
        </w:rPr>
        <w:t>مقاومت بالاکِش</w:t>
      </w:r>
      <w:r w:rsidRPr="00EE1A77">
        <w:t xml:space="preserve"> - Pull-up Resistor:</w:t>
      </w:r>
    </w:p>
    <w:p w14:paraId="5F1FA05D" w14:textId="77777777" w:rsidR="009E3921" w:rsidRPr="00EE1A77" w:rsidRDefault="009E3921" w:rsidP="009A2AC0">
      <w:pPr>
        <w:pStyle w:val="ListParagraph"/>
        <w:numPr>
          <w:ilvl w:val="0"/>
          <w:numId w:val="16"/>
        </w:numPr>
        <w:ind w:left="360"/>
      </w:pPr>
      <w:r w:rsidRPr="00EE1A77">
        <w:rPr>
          <w:rtl/>
        </w:rPr>
        <w:t>مقاومت پایین‌کش</w:t>
      </w:r>
      <w:r w:rsidRPr="00EE1A77">
        <w:t xml:space="preserve"> - Pull-down Resistor:</w:t>
      </w:r>
    </w:p>
    <w:p w14:paraId="5B5802E0" w14:textId="77777777" w:rsidR="009E3921" w:rsidRPr="00EE1A77" w:rsidRDefault="009E3921" w:rsidP="009A2AC0">
      <w:pPr>
        <w:pStyle w:val="ListParagraph"/>
        <w:numPr>
          <w:ilvl w:val="0"/>
          <w:numId w:val="16"/>
        </w:numPr>
        <w:ind w:left="360"/>
      </w:pPr>
      <w:r w:rsidRPr="00EE1A77">
        <w:rPr>
          <w:rtl/>
        </w:rPr>
        <w:t>فتورزیستور</w:t>
      </w:r>
      <w:r w:rsidRPr="00EE1A77">
        <w:t xml:space="preserve"> - Light Dependent Resistor (LDR):</w:t>
      </w:r>
    </w:p>
    <w:p w14:paraId="5A732536" w14:textId="77777777" w:rsidR="009E3921" w:rsidRPr="00EE1A77" w:rsidRDefault="009E3921" w:rsidP="009A2AC0">
      <w:pPr>
        <w:pStyle w:val="ListParagraph"/>
        <w:numPr>
          <w:ilvl w:val="0"/>
          <w:numId w:val="16"/>
        </w:numPr>
        <w:ind w:left="360"/>
      </w:pPr>
      <w:r w:rsidRPr="00EE1A77">
        <w:rPr>
          <w:rtl/>
        </w:rPr>
        <w:t>ترمیستور ان‌تی‌سی</w:t>
      </w:r>
      <w:r w:rsidRPr="00EE1A77">
        <w:t xml:space="preserve"> - Negative Temperature Coefficient (NTC):</w:t>
      </w:r>
    </w:p>
    <w:p w14:paraId="0E6780A8" w14:textId="77777777" w:rsidR="009E3921" w:rsidRPr="00EE1A77" w:rsidRDefault="009E3921" w:rsidP="009A2AC0">
      <w:pPr>
        <w:pStyle w:val="ListParagraph"/>
        <w:numPr>
          <w:ilvl w:val="0"/>
          <w:numId w:val="16"/>
        </w:numPr>
        <w:ind w:left="360"/>
      </w:pPr>
      <w:r w:rsidRPr="00EE1A77">
        <w:rPr>
          <w:rtl/>
        </w:rPr>
        <w:t>ترمیستور پی‌تی‌سی</w:t>
      </w:r>
      <w:r w:rsidRPr="00EE1A77">
        <w:t xml:space="preserve"> - Positive Temperature Coefficient (PTC):</w:t>
      </w:r>
    </w:p>
    <w:p w14:paraId="33BF600F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۱۵</w:t>
      </w:r>
      <w:r w:rsidRPr="00EE1A77">
        <w:t xml:space="preserve">. </w:t>
      </w:r>
      <w:r w:rsidRPr="00EE1A77">
        <w:rPr>
          <w:rtl/>
        </w:rPr>
        <w:t>توان و اتلاف حرارتی مقاومت‌ها</w:t>
      </w:r>
      <w:r w:rsidRPr="00EE1A77">
        <w:t xml:space="preserve"> - Resistor Power Dissipation &amp; Thermal Management:</w:t>
      </w:r>
    </w:p>
    <w:p w14:paraId="4FD4EDAC" w14:textId="77777777" w:rsidR="009E3921" w:rsidRPr="00EE1A77" w:rsidRDefault="009E3921" w:rsidP="009A2AC0">
      <w:pPr>
        <w:pStyle w:val="ListParagraph"/>
        <w:numPr>
          <w:ilvl w:val="0"/>
          <w:numId w:val="17"/>
        </w:numPr>
        <w:ind w:left="360"/>
      </w:pPr>
      <w:r w:rsidRPr="00EE1A77">
        <w:rPr>
          <w:rtl/>
        </w:rPr>
        <w:t>توان مصرفی مقاومت</w:t>
      </w:r>
      <w:r w:rsidRPr="00EE1A77">
        <w:t xml:space="preserve"> - Resistor Power Dissipation:</w:t>
      </w:r>
    </w:p>
    <w:p w14:paraId="36AED19A" w14:textId="77777777" w:rsidR="009E3921" w:rsidRPr="00EE1A77" w:rsidRDefault="009E3921" w:rsidP="009A2AC0">
      <w:pPr>
        <w:pStyle w:val="ListParagraph"/>
        <w:numPr>
          <w:ilvl w:val="0"/>
          <w:numId w:val="17"/>
        </w:numPr>
        <w:ind w:left="360"/>
      </w:pPr>
      <w:r w:rsidRPr="00EE1A77">
        <w:rPr>
          <w:rtl/>
        </w:rPr>
        <w:t>انتخاب توان نامی</w:t>
      </w:r>
      <w:r w:rsidRPr="00EE1A77">
        <w:t xml:space="preserve"> - Power Rating Selection:</w:t>
      </w:r>
    </w:p>
    <w:p w14:paraId="6BABCCEC" w14:textId="77777777" w:rsidR="009E3921" w:rsidRPr="00EE1A77" w:rsidRDefault="009E3921" w:rsidP="009A2AC0">
      <w:pPr>
        <w:pStyle w:val="ListParagraph"/>
        <w:numPr>
          <w:ilvl w:val="0"/>
          <w:numId w:val="17"/>
        </w:numPr>
        <w:ind w:left="360"/>
      </w:pPr>
      <w:r w:rsidRPr="00EE1A77">
        <w:rPr>
          <w:rtl/>
        </w:rPr>
        <w:lastRenderedPageBreak/>
        <w:t>کاهش توان مجاز</w:t>
      </w:r>
      <w:r w:rsidRPr="00EE1A77">
        <w:t xml:space="preserve"> - Derating:</w:t>
      </w:r>
    </w:p>
    <w:p w14:paraId="38E15A9E" w14:textId="77777777" w:rsidR="009E3921" w:rsidRPr="00EE1A77" w:rsidRDefault="009E3921" w:rsidP="009A2AC0">
      <w:pPr>
        <w:pStyle w:val="ListParagraph"/>
        <w:numPr>
          <w:ilvl w:val="0"/>
          <w:numId w:val="17"/>
        </w:numPr>
        <w:ind w:left="360"/>
      </w:pPr>
      <w:r w:rsidRPr="00EE1A77">
        <w:rPr>
          <w:rtl/>
        </w:rPr>
        <w:t>دمای کاری</w:t>
      </w:r>
      <w:r w:rsidRPr="00EE1A77">
        <w:t xml:space="preserve"> - Operating Temperature:</w:t>
      </w:r>
    </w:p>
    <w:p w14:paraId="385E33FE" w14:textId="77777777" w:rsidR="009E3921" w:rsidRPr="00EE1A77" w:rsidRDefault="009E3921" w:rsidP="009A2AC0">
      <w:pPr>
        <w:pStyle w:val="ListParagraph"/>
        <w:numPr>
          <w:ilvl w:val="0"/>
          <w:numId w:val="17"/>
        </w:numPr>
        <w:ind w:left="360"/>
      </w:pPr>
      <w:r w:rsidRPr="00EE1A77">
        <w:rPr>
          <w:rtl/>
        </w:rPr>
        <w:t>مدیریت حرارتی</w:t>
      </w:r>
      <w:r w:rsidRPr="00EE1A77">
        <w:t xml:space="preserve"> - Thermal Management:</w:t>
      </w:r>
    </w:p>
    <w:p w14:paraId="6653926C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۴: </w:t>
      </w:r>
      <w:r w:rsidRPr="00EE1A77">
        <w:rPr>
          <w:rtl/>
        </w:rPr>
        <w:t>خازن‌ها</w:t>
      </w:r>
      <w:r w:rsidRPr="00EE1A77">
        <w:t xml:space="preserve"> - Capacitors:</w:t>
      </w:r>
    </w:p>
    <w:p w14:paraId="2F25139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۱۶</w:t>
      </w:r>
      <w:r w:rsidRPr="00EE1A77">
        <w:t xml:space="preserve">. </w:t>
      </w:r>
      <w:r w:rsidRPr="00EE1A77">
        <w:rPr>
          <w:rtl/>
        </w:rPr>
        <w:t>اصول خازن</w:t>
      </w:r>
      <w:r w:rsidRPr="00EE1A77">
        <w:t xml:space="preserve"> - Capacitor Fundamentals:</w:t>
      </w:r>
    </w:p>
    <w:p w14:paraId="3C6DB0AB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ظرفیت خازنی</w:t>
      </w:r>
      <w:r w:rsidRPr="00EE1A77">
        <w:t xml:space="preserve"> - Capacitance:</w:t>
      </w:r>
    </w:p>
    <w:p w14:paraId="571F7306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واحد فاراد</w:t>
      </w:r>
      <w:r w:rsidRPr="00EE1A77">
        <w:t xml:space="preserve"> - Farad:</w:t>
      </w:r>
    </w:p>
    <w:p w14:paraId="6C8CA463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شارژ خازن</w:t>
      </w:r>
      <w:r w:rsidRPr="00EE1A77">
        <w:t xml:space="preserve"> - Capacitor Charging:</w:t>
      </w:r>
    </w:p>
    <w:p w14:paraId="6A8B69CA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دشارژ خازن</w:t>
      </w:r>
      <w:r w:rsidRPr="00EE1A77">
        <w:t xml:space="preserve"> - Capacitor Discharging:</w:t>
      </w:r>
    </w:p>
    <w:p w14:paraId="01666618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قطبیت</w:t>
      </w:r>
      <w:r w:rsidRPr="00EE1A77">
        <w:t xml:space="preserve"> - Polarity:</w:t>
      </w:r>
    </w:p>
    <w:p w14:paraId="506755EC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ولتاژ نامی</w:t>
      </w:r>
      <w:r w:rsidRPr="00EE1A77">
        <w:t xml:space="preserve"> - Voltage Rating:</w:t>
      </w:r>
    </w:p>
    <w:p w14:paraId="27582936" w14:textId="77777777" w:rsidR="009E3921" w:rsidRPr="00EE1A77" w:rsidRDefault="009E3921" w:rsidP="009A2AC0">
      <w:pPr>
        <w:pStyle w:val="ListParagraph"/>
        <w:numPr>
          <w:ilvl w:val="0"/>
          <w:numId w:val="18"/>
        </w:numPr>
        <w:ind w:left="360"/>
      </w:pPr>
      <w:r w:rsidRPr="00EE1A77">
        <w:rPr>
          <w:rtl/>
        </w:rPr>
        <w:t>انرژی ذخیره‌شده</w:t>
      </w:r>
      <w:r w:rsidRPr="00EE1A77">
        <w:t xml:space="preserve"> - Stored Energy:</w:t>
      </w:r>
    </w:p>
    <w:p w14:paraId="7C31BFD3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۱۷</w:t>
      </w:r>
      <w:r w:rsidRPr="00EE1A77">
        <w:t xml:space="preserve">. </w:t>
      </w:r>
      <w:r w:rsidRPr="00EE1A77">
        <w:rPr>
          <w:rtl/>
        </w:rPr>
        <w:t>انواع خازن</w:t>
      </w:r>
      <w:r w:rsidRPr="00EE1A77">
        <w:t xml:space="preserve"> - Capacitor Types:</w:t>
      </w:r>
    </w:p>
    <w:p w14:paraId="1B98FF3C" w14:textId="77777777" w:rsidR="009E3921" w:rsidRPr="00EE1A77" w:rsidRDefault="009E3921" w:rsidP="009A2AC0">
      <w:pPr>
        <w:pStyle w:val="ListParagraph"/>
        <w:numPr>
          <w:ilvl w:val="0"/>
          <w:numId w:val="19"/>
        </w:numPr>
        <w:ind w:left="360"/>
      </w:pPr>
      <w:r w:rsidRPr="00EE1A77">
        <w:rPr>
          <w:rtl/>
        </w:rPr>
        <w:t>خازن الکترولیتی</w:t>
      </w:r>
      <w:r w:rsidRPr="00EE1A77">
        <w:t xml:space="preserve"> - Electrolytic Capacitor:</w:t>
      </w:r>
    </w:p>
    <w:p w14:paraId="578464C1" w14:textId="77777777" w:rsidR="009E3921" w:rsidRPr="00EE1A77" w:rsidRDefault="009E3921" w:rsidP="009A2AC0">
      <w:pPr>
        <w:pStyle w:val="ListParagraph"/>
        <w:numPr>
          <w:ilvl w:val="0"/>
          <w:numId w:val="19"/>
        </w:numPr>
        <w:ind w:left="360"/>
      </w:pPr>
      <w:r w:rsidRPr="00EE1A77">
        <w:rPr>
          <w:rtl/>
        </w:rPr>
        <w:t>خازن سرامیکی</w:t>
      </w:r>
      <w:r w:rsidRPr="00EE1A77">
        <w:t xml:space="preserve"> - Ceramic Capacitor:</w:t>
      </w:r>
    </w:p>
    <w:p w14:paraId="0D1A36A7" w14:textId="77777777" w:rsidR="009E3921" w:rsidRPr="00EE1A77" w:rsidRDefault="009E3921" w:rsidP="009A2AC0">
      <w:pPr>
        <w:pStyle w:val="ListParagraph"/>
        <w:numPr>
          <w:ilvl w:val="0"/>
          <w:numId w:val="19"/>
        </w:numPr>
        <w:ind w:left="360"/>
      </w:pPr>
      <w:r w:rsidRPr="00EE1A77">
        <w:rPr>
          <w:rtl/>
        </w:rPr>
        <w:t>خازن فیلم</w:t>
      </w:r>
      <w:r w:rsidRPr="00EE1A77">
        <w:t xml:space="preserve"> - Film Capacitor:</w:t>
      </w:r>
    </w:p>
    <w:p w14:paraId="41AF65C8" w14:textId="77777777" w:rsidR="009E3921" w:rsidRPr="00EE1A77" w:rsidRDefault="009E3921" w:rsidP="009A2AC0">
      <w:pPr>
        <w:pStyle w:val="ListParagraph"/>
        <w:numPr>
          <w:ilvl w:val="0"/>
          <w:numId w:val="19"/>
        </w:numPr>
        <w:ind w:left="360"/>
      </w:pPr>
      <w:r w:rsidRPr="00EE1A77">
        <w:rPr>
          <w:rtl/>
        </w:rPr>
        <w:t>خازن تانتالیوم</w:t>
      </w:r>
      <w:r w:rsidRPr="00EE1A77">
        <w:t xml:space="preserve"> - Tantalum Capacitor:</w:t>
      </w:r>
    </w:p>
    <w:p w14:paraId="00E07D95" w14:textId="77777777" w:rsidR="009E3921" w:rsidRPr="00EE1A77" w:rsidRDefault="009E3921" w:rsidP="009A2AC0">
      <w:pPr>
        <w:pStyle w:val="ListParagraph"/>
        <w:numPr>
          <w:ilvl w:val="0"/>
          <w:numId w:val="19"/>
        </w:numPr>
        <w:ind w:left="360"/>
      </w:pPr>
      <w:r w:rsidRPr="00EE1A77">
        <w:rPr>
          <w:rtl/>
        </w:rPr>
        <w:t>ابرخازن</w:t>
      </w:r>
      <w:r w:rsidRPr="00EE1A77">
        <w:t xml:space="preserve"> - Supercapacitor:</w:t>
      </w:r>
    </w:p>
    <w:p w14:paraId="3F3E5B0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۱۸</w:t>
      </w:r>
      <w:r w:rsidRPr="00EE1A77">
        <w:t xml:space="preserve">. </w:t>
      </w:r>
      <w:r w:rsidRPr="00EE1A77">
        <w:rPr>
          <w:rtl/>
        </w:rPr>
        <w:t>مشخصات واقعی خازن</w:t>
      </w:r>
      <w:r w:rsidRPr="00EE1A77">
        <w:t xml:space="preserve"> - Real Capacitor Characteristics:</w:t>
      </w:r>
    </w:p>
    <w:p w14:paraId="5636E13A" w14:textId="77777777" w:rsidR="009E3921" w:rsidRPr="00EE1A77" w:rsidRDefault="009E3921" w:rsidP="009A2AC0">
      <w:pPr>
        <w:pStyle w:val="ListParagraph"/>
        <w:numPr>
          <w:ilvl w:val="0"/>
          <w:numId w:val="20"/>
        </w:numPr>
        <w:ind w:left="360"/>
      </w:pPr>
      <w:r w:rsidRPr="00EE1A77">
        <w:rPr>
          <w:rtl/>
        </w:rPr>
        <w:t>جریان نشتی</w:t>
      </w:r>
      <w:r w:rsidRPr="00EE1A77">
        <w:t xml:space="preserve"> - Leakage Current:</w:t>
      </w:r>
    </w:p>
    <w:p w14:paraId="126B5087" w14:textId="77777777" w:rsidR="009E3921" w:rsidRPr="00EE1A77" w:rsidRDefault="009E3921" w:rsidP="009A2AC0">
      <w:pPr>
        <w:pStyle w:val="ListParagraph"/>
        <w:numPr>
          <w:ilvl w:val="0"/>
          <w:numId w:val="20"/>
        </w:numPr>
        <w:ind w:left="360"/>
      </w:pPr>
      <w:r w:rsidRPr="00EE1A77">
        <w:rPr>
          <w:rtl/>
        </w:rPr>
        <w:t>مقاومت معادل سری</w:t>
      </w:r>
      <w:r w:rsidRPr="00EE1A77">
        <w:t xml:space="preserve"> - Equivalent Series Resistance (ESR):</w:t>
      </w:r>
    </w:p>
    <w:p w14:paraId="39FD1872" w14:textId="77777777" w:rsidR="009E3921" w:rsidRPr="00EE1A77" w:rsidRDefault="009E3921" w:rsidP="009A2AC0">
      <w:pPr>
        <w:pStyle w:val="ListParagraph"/>
        <w:numPr>
          <w:ilvl w:val="0"/>
          <w:numId w:val="20"/>
        </w:numPr>
        <w:ind w:left="360"/>
      </w:pPr>
      <w:r w:rsidRPr="00EE1A77">
        <w:rPr>
          <w:rtl/>
        </w:rPr>
        <w:t>اندوکتانس معادل سری</w:t>
      </w:r>
      <w:r w:rsidRPr="00EE1A77">
        <w:t xml:space="preserve"> - Equivalent Series Inductance (ESL):</w:t>
      </w:r>
    </w:p>
    <w:p w14:paraId="3D9F993E" w14:textId="77777777" w:rsidR="009E3921" w:rsidRPr="00EE1A77" w:rsidRDefault="009E3921" w:rsidP="009A2AC0">
      <w:pPr>
        <w:pStyle w:val="ListParagraph"/>
        <w:numPr>
          <w:ilvl w:val="0"/>
          <w:numId w:val="20"/>
        </w:numPr>
        <w:ind w:left="360"/>
      </w:pPr>
      <w:r w:rsidRPr="00EE1A77">
        <w:rPr>
          <w:rtl/>
        </w:rPr>
        <w:lastRenderedPageBreak/>
        <w:t>تلرانس</w:t>
      </w:r>
      <w:r w:rsidRPr="00EE1A77">
        <w:t xml:space="preserve"> - Tolerance:</w:t>
      </w:r>
    </w:p>
    <w:p w14:paraId="2EC6B278" w14:textId="77777777" w:rsidR="009E3921" w:rsidRPr="00EE1A77" w:rsidRDefault="009E3921" w:rsidP="009A2AC0">
      <w:pPr>
        <w:pStyle w:val="ListParagraph"/>
        <w:numPr>
          <w:ilvl w:val="0"/>
          <w:numId w:val="20"/>
        </w:numPr>
        <w:ind w:left="360"/>
      </w:pPr>
      <w:r w:rsidRPr="00EE1A77">
        <w:rPr>
          <w:rtl/>
        </w:rPr>
        <w:t>محدوده دمایی</w:t>
      </w:r>
      <w:r w:rsidRPr="00EE1A77">
        <w:t xml:space="preserve"> - Temperature Rating:</w:t>
      </w:r>
    </w:p>
    <w:p w14:paraId="17B9825C" w14:textId="77777777" w:rsidR="009E3921" w:rsidRPr="00EE1A77" w:rsidRDefault="009E3921" w:rsidP="009A2AC0">
      <w:pPr>
        <w:pStyle w:val="ListParagraph"/>
        <w:numPr>
          <w:ilvl w:val="0"/>
          <w:numId w:val="20"/>
        </w:numPr>
        <w:ind w:left="360"/>
      </w:pPr>
      <w:r w:rsidRPr="00EE1A77">
        <w:rPr>
          <w:rtl/>
        </w:rPr>
        <w:t>ولتاژ نامی</w:t>
      </w:r>
      <w:r w:rsidRPr="00EE1A77">
        <w:t xml:space="preserve"> - Voltage Rating:</w:t>
      </w:r>
    </w:p>
    <w:p w14:paraId="42CAB1F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۱۹</w:t>
      </w:r>
      <w:r w:rsidRPr="00EE1A77">
        <w:t xml:space="preserve">. </w:t>
      </w:r>
      <w:r w:rsidRPr="00EE1A77">
        <w:rPr>
          <w:rtl/>
        </w:rPr>
        <w:t>کاربردهای خازن</w:t>
      </w:r>
      <w:r w:rsidRPr="00EE1A77">
        <w:t xml:space="preserve"> - Capacitor Applications:</w:t>
      </w:r>
    </w:p>
    <w:p w14:paraId="7519AFC2" w14:textId="77777777" w:rsidR="009E3921" w:rsidRPr="00EE1A77" w:rsidRDefault="009E3921" w:rsidP="009A2AC0">
      <w:pPr>
        <w:pStyle w:val="ListParagraph"/>
        <w:numPr>
          <w:ilvl w:val="0"/>
          <w:numId w:val="21"/>
        </w:numPr>
        <w:ind w:left="360"/>
      </w:pPr>
      <w:r w:rsidRPr="00EE1A77">
        <w:rPr>
          <w:rtl/>
        </w:rPr>
        <w:t>ثابت زمانی</w:t>
      </w:r>
      <w:r w:rsidRPr="00EE1A77">
        <w:t xml:space="preserve"> RC - RC Time Constant:</w:t>
      </w:r>
    </w:p>
    <w:p w14:paraId="7578A8AC" w14:textId="77777777" w:rsidR="009E3921" w:rsidRPr="00EE1A77" w:rsidRDefault="009E3921" w:rsidP="009A2AC0">
      <w:pPr>
        <w:pStyle w:val="ListParagraph"/>
        <w:numPr>
          <w:ilvl w:val="0"/>
          <w:numId w:val="21"/>
        </w:numPr>
        <w:ind w:left="360"/>
      </w:pPr>
      <w:r w:rsidRPr="00EE1A77">
        <w:rPr>
          <w:rtl/>
        </w:rPr>
        <w:t>فیلتر کردن</w:t>
      </w:r>
      <w:r w:rsidRPr="00EE1A77">
        <w:t xml:space="preserve"> - Filtering:</w:t>
      </w:r>
    </w:p>
    <w:p w14:paraId="30EBD0C9" w14:textId="77777777" w:rsidR="009E3921" w:rsidRPr="00EE1A77" w:rsidRDefault="009E3921" w:rsidP="009A2AC0">
      <w:pPr>
        <w:pStyle w:val="ListParagraph"/>
        <w:numPr>
          <w:ilvl w:val="0"/>
          <w:numId w:val="21"/>
        </w:numPr>
        <w:ind w:left="360"/>
      </w:pPr>
      <w:r w:rsidRPr="00EE1A77">
        <w:rPr>
          <w:rtl/>
        </w:rPr>
        <w:t>خازن بای‌پس</w:t>
      </w:r>
      <w:r w:rsidRPr="00EE1A77">
        <w:t xml:space="preserve"> - Bypass Capacitor:</w:t>
      </w:r>
    </w:p>
    <w:p w14:paraId="61B58410" w14:textId="77777777" w:rsidR="009E3921" w:rsidRPr="00EE1A77" w:rsidRDefault="009E3921" w:rsidP="009A2AC0">
      <w:pPr>
        <w:pStyle w:val="ListParagraph"/>
        <w:numPr>
          <w:ilvl w:val="0"/>
          <w:numId w:val="21"/>
        </w:numPr>
        <w:ind w:left="360"/>
      </w:pPr>
      <w:r w:rsidRPr="00EE1A77">
        <w:rPr>
          <w:rtl/>
        </w:rPr>
        <w:t>خازن دکوپلینگ</w:t>
      </w:r>
      <w:r w:rsidRPr="00EE1A77">
        <w:t xml:space="preserve"> - Decoupling Capacitor:</w:t>
      </w:r>
    </w:p>
    <w:p w14:paraId="0B9839E0" w14:textId="77777777" w:rsidR="009E3921" w:rsidRPr="00EE1A77" w:rsidRDefault="009E3921" w:rsidP="009A2AC0">
      <w:pPr>
        <w:pStyle w:val="ListParagraph"/>
        <w:numPr>
          <w:ilvl w:val="0"/>
          <w:numId w:val="21"/>
        </w:numPr>
        <w:ind w:left="360"/>
      </w:pPr>
      <w:r w:rsidRPr="00EE1A77">
        <w:rPr>
          <w:rtl/>
        </w:rPr>
        <w:t>کوپلینگ</w:t>
      </w:r>
      <w:r w:rsidRPr="00EE1A77">
        <w:t xml:space="preserve"> - Coupling:</w:t>
      </w:r>
    </w:p>
    <w:p w14:paraId="69F0F49B" w14:textId="77777777" w:rsidR="009E3921" w:rsidRPr="00EE1A77" w:rsidRDefault="009E3921" w:rsidP="009A2AC0">
      <w:pPr>
        <w:pStyle w:val="ListParagraph"/>
        <w:numPr>
          <w:ilvl w:val="0"/>
          <w:numId w:val="21"/>
        </w:numPr>
        <w:ind w:left="360"/>
      </w:pPr>
      <w:r w:rsidRPr="00EE1A77">
        <w:rPr>
          <w:rtl/>
        </w:rPr>
        <w:t>مدارهای زمان‌بندی</w:t>
      </w:r>
      <w:r w:rsidRPr="00EE1A77">
        <w:t xml:space="preserve"> - Timing Circuits:</w:t>
      </w:r>
    </w:p>
    <w:p w14:paraId="70E3B6B0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۵: </w:t>
      </w:r>
      <w:r w:rsidRPr="00EE1A77">
        <w:rPr>
          <w:rtl/>
        </w:rPr>
        <w:t>سلف و ترانسفورماتور</w:t>
      </w:r>
      <w:r w:rsidRPr="00EE1A77">
        <w:t xml:space="preserve"> - Inductors &amp; Transformers:</w:t>
      </w:r>
    </w:p>
    <w:p w14:paraId="6AE47EA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۲۰</w:t>
      </w:r>
      <w:r w:rsidRPr="00EE1A77">
        <w:t xml:space="preserve">. </w:t>
      </w:r>
      <w:r w:rsidRPr="00EE1A77">
        <w:rPr>
          <w:rtl/>
        </w:rPr>
        <w:t>سلف</w:t>
      </w:r>
      <w:r w:rsidRPr="00EE1A77">
        <w:t xml:space="preserve"> - Inductor:</w:t>
      </w:r>
    </w:p>
    <w:p w14:paraId="5ADC1BFE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میدان مغناطیسی</w:t>
      </w:r>
      <w:r w:rsidRPr="00EE1A77">
        <w:t xml:space="preserve"> - Magnetic Field:</w:t>
      </w:r>
    </w:p>
    <w:p w14:paraId="492AD031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اندوکتانس</w:t>
      </w:r>
      <w:r w:rsidRPr="00EE1A77">
        <w:t xml:space="preserve"> - Inductance:</w:t>
      </w:r>
    </w:p>
    <w:p w14:paraId="0A81B761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خودالقایی</w:t>
      </w:r>
      <w:r w:rsidRPr="00EE1A77">
        <w:t xml:space="preserve"> - Self-Induction:</w:t>
      </w:r>
    </w:p>
    <w:p w14:paraId="2D64B3F8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ذخیره انرژی</w:t>
      </w:r>
      <w:r w:rsidRPr="00EE1A77">
        <w:t xml:space="preserve"> - Energy Storage:</w:t>
      </w:r>
    </w:p>
    <w:p w14:paraId="0B58FF9F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قطبیت</w:t>
      </w:r>
      <w:r w:rsidRPr="00EE1A77">
        <w:t xml:space="preserve"> - Polarity:</w:t>
      </w:r>
    </w:p>
    <w:p w14:paraId="70533806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مدار</w:t>
      </w:r>
      <w:r w:rsidRPr="00EE1A77">
        <w:t xml:space="preserve"> RL - RL Circuit:</w:t>
      </w:r>
    </w:p>
    <w:p w14:paraId="43992009" w14:textId="77777777" w:rsidR="009E3921" w:rsidRPr="00EE1A77" w:rsidRDefault="009E3921" w:rsidP="009A2AC0">
      <w:pPr>
        <w:pStyle w:val="ListParagraph"/>
        <w:numPr>
          <w:ilvl w:val="0"/>
          <w:numId w:val="22"/>
        </w:numPr>
        <w:ind w:left="360"/>
      </w:pPr>
      <w:r w:rsidRPr="00EE1A77">
        <w:rPr>
          <w:rtl/>
        </w:rPr>
        <w:t>راکتانس سلفی</w:t>
      </w:r>
      <w:r w:rsidRPr="00EE1A77">
        <w:t xml:space="preserve"> - Inductive Reactance (XL):</w:t>
      </w:r>
    </w:p>
    <w:p w14:paraId="646EDBC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۲۱</w:t>
      </w:r>
      <w:r w:rsidRPr="00EE1A77">
        <w:t xml:space="preserve">. </w:t>
      </w:r>
      <w:r w:rsidRPr="00EE1A77">
        <w:rPr>
          <w:rtl/>
        </w:rPr>
        <w:t>ترانسفورماتور</w:t>
      </w:r>
      <w:r w:rsidRPr="00EE1A77">
        <w:t xml:space="preserve"> - Transformer:</w:t>
      </w:r>
    </w:p>
    <w:p w14:paraId="0BF31BD8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اصول عملکرد</w:t>
      </w:r>
      <w:r w:rsidRPr="00EE1A77">
        <w:t xml:space="preserve"> - Operating Principle:</w:t>
      </w:r>
    </w:p>
    <w:p w14:paraId="087FF52E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نسبت تبدیل</w:t>
      </w:r>
      <w:r w:rsidRPr="00EE1A77">
        <w:t xml:space="preserve"> - Turns Ratio:</w:t>
      </w:r>
    </w:p>
    <w:p w14:paraId="2FED92AB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ترانسفورماتور کاهنده</w:t>
      </w:r>
      <w:r w:rsidRPr="00EE1A77">
        <w:t xml:space="preserve"> - Step-Down Transformer:</w:t>
      </w:r>
    </w:p>
    <w:p w14:paraId="4820835C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lastRenderedPageBreak/>
        <w:t>ترانسفورماتور افزاینده</w:t>
      </w:r>
      <w:r w:rsidRPr="00EE1A77">
        <w:t xml:space="preserve"> - Step-Up Transformer:</w:t>
      </w:r>
    </w:p>
    <w:p w14:paraId="225C4713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ایزولاسیون</w:t>
      </w:r>
      <w:r w:rsidRPr="00EE1A77">
        <w:t xml:space="preserve"> - Isolation:</w:t>
      </w:r>
    </w:p>
    <w:p w14:paraId="491F77E6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توان ترانسفورماتور</w:t>
      </w:r>
      <w:r w:rsidRPr="00EE1A77">
        <w:t xml:space="preserve"> - Transformer Power:</w:t>
      </w:r>
    </w:p>
    <w:p w14:paraId="57477DC8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جریان اولیه و ثانویه</w:t>
      </w:r>
      <w:r w:rsidRPr="00EE1A77">
        <w:t xml:space="preserve"> - Primary &amp; Secondary Current:</w:t>
      </w:r>
    </w:p>
    <w:p w14:paraId="6CB14994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هسته فریت</w:t>
      </w:r>
      <w:r w:rsidRPr="00EE1A77">
        <w:t xml:space="preserve"> - Ferrite Core:</w:t>
      </w:r>
    </w:p>
    <w:p w14:paraId="6860B07E" w14:textId="77777777" w:rsidR="009E3921" w:rsidRPr="00EE1A77" w:rsidRDefault="009E3921" w:rsidP="009A2AC0">
      <w:pPr>
        <w:pStyle w:val="ListParagraph"/>
        <w:numPr>
          <w:ilvl w:val="0"/>
          <w:numId w:val="23"/>
        </w:numPr>
        <w:ind w:left="360"/>
      </w:pPr>
      <w:r w:rsidRPr="00EE1A77">
        <w:rPr>
          <w:rtl/>
        </w:rPr>
        <w:t>تلفات ترانسفورماتور</w:t>
      </w:r>
      <w:r w:rsidRPr="00EE1A77">
        <w:t xml:space="preserve"> - Transformer Losses:</w:t>
      </w:r>
    </w:p>
    <w:p w14:paraId="55DC42F1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۶: </w:t>
      </w:r>
      <w:r w:rsidRPr="00EE1A77">
        <w:rPr>
          <w:rtl/>
        </w:rPr>
        <w:t>دیودها و نیمه‌هادی‌ها</w:t>
      </w:r>
      <w:r w:rsidRPr="00EE1A77">
        <w:t xml:space="preserve"> - Diodes &amp; Semiconductor Basics:</w:t>
      </w:r>
    </w:p>
    <w:p w14:paraId="7E00F788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۲۲</w:t>
      </w:r>
      <w:r w:rsidRPr="00EE1A77">
        <w:t xml:space="preserve">. </w:t>
      </w:r>
      <w:r w:rsidRPr="00EE1A77">
        <w:rPr>
          <w:rtl/>
        </w:rPr>
        <w:t>دیود پیوند</w:t>
      </w:r>
      <w:r w:rsidRPr="00EE1A77">
        <w:t xml:space="preserve"> PN - PN Junction Diode:</w:t>
      </w:r>
    </w:p>
    <w:p w14:paraId="06251066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ساختار پیوند</w:t>
      </w:r>
      <w:r w:rsidRPr="00EE1A77">
        <w:t xml:space="preserve"> PN - PN Junction Structure:</w:t>
      </w:r>
    </w:p>
    <w:p w14:paraId="56F2D36C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بایاس مستقیم</w:t>
      </w:r>
      <w:r w:rsidRPr="00EE1A77">
        <w:t xml:space="preserve"> - Forward Bias:</w:t>
      </w:r>
    </w:p>
    <w:p w14:paraId="3CA5C32E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بایاس معکوس</w:t>
      </w:r>
      <w:r w:rsidRPr="00EE1A77">
        <w:t xml:space="preserve"> - Reverse Bias:</w:t>
      </w:r>
    </w:p>
    <w:p w14:paraId="3E3D9999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ولتاژ مستقیم</w:t>
      </w:r>
      <w:r w:rsidRPr="00EE1A77">
        <w:t xml:space="preserve"> - Forward Voltage:</w:t>
      </w:r>
    </w:p>
    <w:p w14:paraId="5C3A4CE9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جریان نشتی معکوس</w:t>
      </w:r>
      <w:r w:rsidRPr="00EE1A77">
        <w:t xml:space="preserve"> - Reverse Leakage Current:</w:t>
      </w:r>
    </w:p>
    <w:p w14:paraId="43A567AD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شکست</w:t>
      </w:r>
      <w:r w:rsidRPr="00EE1A77">
        <w:t xml:space="preserve"> - Breakdown:</w:t>
      </w:r>
    </w:p>
    <w:p w14:paraId="3B873A4E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منحنی جریان-ولتاژ</w:t>
      </w:r>
      <w:r w:rsidRPr="00EE1A77">
        <w:t xml:space="preserve"> - I-V Curve:</w:t>
      </w:r>
    </w:p>
    <w:p w14:paraId="4DD48FBD" w14:textId="77777777" w:rsidR="009E3921" w:rsidRPr="00EE1A77" w:rsidRDefault="009E3921" w:rsidP="009A2AC0">
      <w:pPr>
        <w:pStyle w:val="ListParagraph"/>
        <w:numPr>
          <w:ilvl w:val="0"/>
          <w:numId w:val="24"/>
        </w:numPr>
        <w:ind w:left="360"/>
      </w:pPr>
      <w:r w:rsidRPr="00EE1A77">
        <w:rPr>
          <w:rtl/>
        </w:rPr>
        <w:t>تست دیود</w:t>
      </w:r>
      <w:r w:rsidRPr="00EE1A77">
        <w:t xml:space="preserve"> - Diode Testing:</w:t>
      </w:r>
    </w:p>
    <w:p w14:paraId="6E9B117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۲۳</w:t>
      </w:r>
      <w:r w:rsidRPr="00EE1A77">
        <w:t xml:space="preserve">. </w:t>
      </w:r>
      <w:r w:rsidRPr="00EE1A77">
        <w:rPr>
          <w:rtl/>
        </w:rPr>
        <w:t>مدارهای یکسوساز</w:t>
      </w:r>
      <w:r w:rsidRPr="00EE1A77">
        <w:t xml:space="preserve"> - Rectifier Circuits:</w:t>
      </w:r>
    </w:p>
    <w:p w14:paraId="4DFABB5B" w14:textId="77777777" w:rsidR="009E3921" w:rsidRPr="00EE1A77" w:rsidRDefault="009E3921" w:rsidP="009A2AC0">
      <w:pPr>
        <w:pStyle w:val="ListParagraph"/>
        <w:numPr>
          <w:ilvl w:val="0"/>
          <w:numId w:val="25"/>
        </w:numPr>
        <w:ind w:left="360"/>
      </w:pPr>
      <w:r w:rsidRPr="00EE1A77">
        <w:rPr>
          <w:rtl/>
        </w:rPr>
        <w:t>یکسوساز نیم‌موج</w:t>
      </w:r>
      <w:r w:rsidRPr="00EE1A77">
        <w:t xml:space="preserve"> - Half-Wave Rectifier:</w:t>
      </w:r>
    </w:p>
    <w:p w14:paraId="26F26EE6" w14:textId="77777777" w:rsidR="009E3921" w:rsidRPr="00EE1A77" w:rsidRDefault="009E3921" w:rsidP="009A2AC0">
      <w:pPr>
        <w:pStyle w:val="ListParagraph"/>
        <w:numPr>
          <w:ilvl w:val="0"/>
          <w:numId w:val="25"/>
        </w:numPr>
        <w:ind w:left="360"/>
      </w:pPr>
      <w:r w:rsidRPr="00EE1A77">
        <w:rPr>
          <w:rtl/>
        </w:rPr>
        <w:t>یکسوساز تمام‌موج</w:t>
      </w:r>
      <w:r w:rsidRPr="00EE1A77">
        <w:t xml:space="preserve"> - Full-Wave Rectifier:</w:t>
      </w:r>
    </w:p>
    <w:p w14:paraId="3D95230E" w14:textId="77777777" w:rsidR="009E3921" w:rsidRPr="00EE1A77" w:rsidRDefault="009E3921" w:rsidP="009A2AC0">
      <w:pPr>
        <w:pStyle w:val="ListParagraph"/>
        <w:numPr>
          <w:ilvl w:val="0"/>
          <w:numId w:val="25"/>
        </w:numPr>
        <w:ind w:left="360"/>
      </w:pPr>
      <w:r w:rsidRPr="00EE1A77">
        <w:rPr>
          <w:rtl/>
        </w:rPr>
        <w:t>یکسوساز پل</w:t>
      </w:r>
      <w:r w:rsidRPr="00EE1A77">
        <w:t xml:space="preserve"> - Bridge Rectifier:</w:t>
      </w:r>
    </w:p>
    <w:p w14:paraId="1D6E9E17" w14:textId="77777777" w:rsidR="009E3921" w:rsidRPr="00EE1A77" w:rsidRDefault="009E3921" w:rsidP="009A2AC0">
      <w:pPr>
        <w:pStyle w:val="ListParagraph"/>
        <w:numPr>
          <w:ilvl w:val="0"/>
          <w:numId w:val="25"/>
        </w:numPr>
        <w:ind w:left="360"/>
      </w:pPr>
      <w:r w:rsidRPr="00EE1A77">
        <w:rPr>
          <w:rtl/>
        </w:rPr>
        <w:t>ریپل</w:t>
      </w:r>
      <w:r w:rsidRPr="00EE1A77">
        <w:t xml:space="preserve"> - Ripple:</w:t>
      </w:r>
    </w:p>
    <w:p w14:paraId="37B38F34" w14:textId="77777777" w:rsidR="009E3921" w:rsidRPr="00EE1A77" w:rsidRDefault="009E3921" w:rsidP="009A2AC0">
      <w:pPr>
        <w:pStyle w:val="ListParagraph"/>
        <w:numPr>
          <w:ilvl w:val="0"/>
          <w:numId w:val="25"/>
        </w:numPr>
        <w:ind w:left="360"/>
      </w:pPr>
      <w:r w:rsidRPr="00EE1A77">
        <w:rPr>
          <w:rtl/>
        </w:rPr>
        <w:t>ولتاژ معکوس بیشینه</w:t>
      </w:r>
      <w:r w:rsidRPr="00EE1A77">
        <w:t xml:space="preserve"> - Peak Inverse Voltage (PIV):</w:t>
      </w:r>
    </w:p>
    <w:p w14:paraId="7E89963A" w14:textId="77777777" w:rsidR="009E3921" w:rsidRPr="00EE1A77" w:rsidRDefault="009E3921" w:rsidP="009A2AC0">
      <w:pPr>
        <w:pStyle w:val="ListParagraph"/>
        <w:numPr>
          <w:ilvl w:val="0"/>
          <w:numId w:val="25"/>
        </w:numPr>
        <w:ind w:left="360"/>
      </w:pPr>
      <w:r w:rsidRPr="00EE1A77">
        <w:rPr>
          <w:rtl/>
        </w:rPr>
        <w:t>فیلتر خازنی</w:t>
      </w:r>
      <w:r w:rsidRPr="00EE1A77">
        <w:t xml:space="preserve"> - Capacitor Filter:</w:t>
      </w:r>
    </w:p>
    <w:p w14:paraId="7F55353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۲۴</w:t>
      </w:r>
      <w:r w:rsidRPr="00EE1A77">
        <w:t xml:space="preserve">. </w:t>
      </w:r>
      <w:r w:rsidRPr="00EE1A77">
        <w:rPr>
          <w:rtl/>
        </w:rPr>
        <w:t>انواع دیود</w:t>
      </w:r>
      <w:r w:rsidRPr="00EE1A77">
        <w:t xml:space="preserve"> - Diode Types:</w:t>
      </w:r>
    </w:p>
    <w:p w14:paraId="02E6780A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دیود زنر</w:t>
      </w:r>
      <w:r w:rsidRPr="00EE1A77">
        <w:t xml:space="preserve"> - Zener Diode:</w:t>
      </w:r>
    </w:p>
    <w:p w14:paraId="5E97C603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ال‌ای‌دی</w:t>
      </w:r>
      <w:r w:rsidRPr="00EE1A77">
        <w:t xml:space="preserve"> - Light Emitting Diode (LED):</w:t>
      </w:r>
    </w:p>
    <w:p w14:paraId="7F944BA3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فتودیود</w:t>
      </w:r>
      <w:r w:rsidRPr="00EE1A77">
        <w:t xml:space="preserve"> - Photodiode:</w:t>
      </w:r>
    </w:p>
    <w:p w14:paraId="7726A84B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دیود شاتکی</w:t>
      </w:r>
      <w:r w:rsidRPr="00EE1A77">
        <w:t xml:space="preserve"> - Schottky Diode:</w:t>
      </w:r>
    </w:p>
    <w:p w14:paraId="21133DA8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دیود بازیابی سریع</w:t>
      </w:r>
      <w:r w:rsidRPr="00EE1A77">
        <w:t xml:space="preserve"> - Fast-Recovery Diode:</w:t>
      </w:r>
    </w:p>
    <w:p w14:paraId="7A312BF9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دیود تی‌وی‌اس</w:t>
      </w:r>
      <w:r w:rsidRPr="00EE1A77">
        <w:t xml:space="preserve"> - Transient Voltage Suppressor (TVS):</w:t>
      </w:r>
    </w:p>
    <w:p w14:paraId="4B70D668" w14:textId="77777777" w:rsidR="009E3921" w:rsidRPr="00EE1A77" w:rsidRDefault="009E3921" w:rsidP="009A2AC0">
      <w:pPr>
        <w:pStyle w:val="ListParagraph"/>
        <w:numPr>
          <w:ilvl w:val="0"/>
          <w:numId w:val="26"/>
        </w:numPr>
        <w:ind w:left="360"/>
      </w:pPr>
      <w:r w:rsidRPr="00EE1A77">
        <w:rPr>
          <w:rtl/>
        </w:rPr>
        <w:t>دیود هرزگرد</w:t>
      </w:r>
      <w:r w:rsidRPr="00EE1A77">
        <w:t xml:space="preserve"> - Flyback Diode:</w:t>
      </w:r>
    </w:p>
    <w:p w14:paraId="63DBD827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۷: </w:t>
      </w:r>
      <w:r w:rsidRPr="00EE1A77">
        <w:rPr>
          <w:rtl/>
        </w:rPr>
        <w:t>ترانزیستورهای</w:t>
      </w:r>
      <w:r w:rsidRPr="00EE1A77">
        <w:t xml:space="preserve"> BJT - Bipolar Junction Transistors:</w:t>
      </w:r>
    </w:p>
    <w:p w14:paraId="0400315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۲۵</w:t>
      </w:r>
      <w:r w:rsidRPr="00EE1A77">
        <w:t xml:space="preserve">. </w:t>
      </w:r>
      <w:r w:rsidRPr="00EE1A77">
        <w:rPr>
          <w:rtl/>
        </w:rPr>
        <w:t>ساختار ترانزیستور</w:t>
      </w:r>
      <w:r w:rsidRPr="00EE1A77">
        <w:t xml:space="preserve"> BJT - BJT Structure:</w:t>
      </w:r>
    </w:p>
    <w:p w14:paraId="167213BA" w14:textId="77777777" w:rsidR="009E3921" w:rsidRPr="00EE1A77" w:rsidRDefault="009E3921" w:rsidP="009A2AC0">
      <w:pPr>
        <w:pStyle w:val="ListParagraph"/>
        <w:numPr>
          <w:ilvl w:val="0"/>
          <w:numId w:val="27"/>
        </w:numPr>
        <w:ind w:left="360"/>
      </w:pPr>
      <w:r w:rsidRPr="00EE1A77">
        <w:rPr>
          <w:rtl/>
        </w:rPr>
        <w:t>ترانزیستور</w:t>
      </w:r>
      <w:r w:rsidRPr="00EE1A77">
        <w:t xml:space="preserve"> NPN - NPN Transistor:</w:t>
      </w:r>
    </w:p>
    <w:p w14:paraId="316B8BBB" w14:textId="77777777" w:rsidR="009E3921" w:rsidRPr="00EE1A77" w:rsidRDefault="009E3921" w:rsidP="009A2AC0">
      <w:pPr>
        <w:pStyle w:val="ListParagraph"/>
        <w:numPr>
          <w:ilvl w:val="0"/>
          <w:numId w:val="27"/>
        </w:numPr>
        <w:ind w:left="360"/>
      </w:pPr>
      <w:r w:rsidRPr="00EE1A77">
        <w:rPr>
          <w:rtl/>
        </w:rPr>
        <w:t>ترانزیستور</w:t>
      </w:r>
      <w:r w:rsidRPr="00EE1A77">
        <w:t xml:space="preserve"> PNP - PNP Transistor:</w:t>
      </w:r>
    </w:p>
    <w:p w14:paraId="05DC5184" w14:textId="77777777" w:rsidR="009E3921" w:rsidRPr="00EE1A77" w:rsidRDefault="009E3921" w:rsidP="009A2AC0">
      <w:pPr>
        <w:pStyle w:val="ListParagraph"/>
        <w:numPr>
          <w:ilvl w:val="0"/>
          <w:numId w:val="27"/>
        </w:numPr>
        <w:ind w:left="360"/>
      </w:pPr>
      <w:r w:rsidRPr="00EE1A77">
        <w:rPr>
          <w:rtl/>
        </w:rPr>
        <w:t>بیس</w:t>
      </w:r>
      <w:r w:rsidRPr="00EE1A77">
        <w:t xml:space="preserve"> - Base:</w:t>
      </w:r>
    </w:p>
    <w:p w14:paraId="702FDA7D" w14:textId="77777777" w:rsidR="009E3921" w:rsidRPr="00EE1A77" w:rsidRDefault="009E3921" w:rsidP="009A2AC0">
      <w:pPr>
        <w:pStyle w:val="ListParagraph"/>
        <w:numPr>
          <w:ilvl w:val="0"/>
          <w:numId w:val="27"/>
        </w:numPr>
        <w:ind w:left="360"/>
      </w:pPr>
      <w:r w:rsidRPr="00EE1A77">
        <w:rPr>
          <w:rtl/>
        </w:rPr>
        <w:t>کلکتور</w:t>
      </w:r>
      <w:r w:rsidRPr="00EE1A77">
        <w:t xml:space="preserve"> - Collector:</w:t>
      </w:r>
    </w:p>
    <w:p w14:paraId="76DDEDAF" w14:textId="77777777" w:rsidR="009E3921" w:rsidRPr="00EE1A77" w:rsidRDefault="009E3921" w:rsidP="009A2AC0">
      <w:pPr>
        <w:pStyle w:val="ListParagraph"/>
        <w:numPr>
          <w:ilvl w:val="0"/>
          <w:numId w:val="27"/>
        </w:numPr>
        <w:ind w:left="360"/>
      </w:pPr>
      <w:r w:rsidRPr="00EE1A77">
        <w:rPr>
          <w:rtl/>
        </w:rPr>
        <w:t>امیتر</w:t>
      </w:r>
      <w:r w:rsidRPr="00EE1A77">
        <w:t xml:space="preserve"> - Emitter:</w:t>
      </w:r>
    </w:p>
    <w:p w14:paraId="3AF45194" w14:textId="77777777" w:rsidR="009E3921" w:rsidRPr="00EE1A77" w:rsidRDefault="009E3921" w:rsidP="009A2AC0">
      <w:pPr>
        <w:pStyle w:val="ListParagraph"/>
        <w:numPr>
          <w:ilvl w:val="0"/>
          <w:numId w:val="27"/>
        </w:numPr>
        <w:ind w:left="360"/>
      </w:pPr>
      <w:r w:rsidRPr="00EE1A77">
        <w:rPr>
          <w:rtl/>
        </w:rPr>
        <w:t>تست ترانزیستور</w:t>
      </w:r>
      <w:r w:rsidRPr="00EE1A77">
        <w:t xml:space="preserve"> - Transistor Testing:</w:t>
      </w:r>
    </w:p>
    <w:p w14:paraId="49EA701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۲۶</w:t>
      </w:r>
      <w:r w:rsidRPr="00EE1A77">
        <w:t xml:space="preserve">. </w:t>
      </w:r>
      <w:r w:rsidRPr="00EE1A77">
        <w:rPr>
          <w:rtl/>
        </w:rPr>
        <w:t>بایاس و نقطه کاری</w:t>
      </w:r>
      <w:r w:rsidRPr="00EE1A77">
        <w:t xml:space="preserve"> - Biasing &amp; Operating Point:</w:t>
      </w:r>
    </w:p>
    <w:p w14:paraId="41DBB7BD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t>بایاسینگ</w:t>
      </w:r>
      <w:r w:rsidRPr="00EE1A77">
        <w:t xml:space="preserve"> - Biasing:</w:t>
      </w:r>
    </w:p>
    <w:p w14:paraId="2524B823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t>نقطه کاری</w:t>
      </w:r>
      <w:r w:rsidRPr="00EE1A77">
        <w:t xml:space="preserve"> - Q-Point:</w:t>
      </w:r>
    </w:p>
    <w:p w14:paraId="0CB8CE77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t>خط بار</w:t>
      </w:r>
      <w:r w:rsidRPr="00EE1A77">
        <w:t xml:space="preserve"> - Load Line:</w:t>
      </w:r>
    </w:p>
    <w:p w14:paraId="28D5641A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t>بایاس ثابت</w:t>
      </w:r>
      <w:r w:rsidRPr="00EE1A77">
        <w:t xml:space="preserve"> - Fixed Bias:</w:t>
      </w:r>
    </w:p>
    <w:p w14:paraId="1D6E0E1E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t>بایاس تقسیم ولتاژ</w:t>
      </w:r>
      <w:r w:rsidRPr="00EE1A77">
        <w:t xml:space="preserve"> - Voltage Divider Bias:</w:t>
      </w:r>
    </w:p>
    <w:p w14:paraId="2220521E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t>مقاومت امیتر</w:t>
      </w:r>
      <w:r w:rsidRPr="00EE1A77">
        <w:t xml:space="preserve"> - Emitter Resistance:</w:t>
      </w:r>
    </w:p>
    <w:p w14:paraId="4CFB0BBC" w14:textId="77777777" w:rsidR="009E3921" w:rsidRPr="00EE1A77" w:rsidRDefault="009E3921" w:rsidP="009A2AC0">
      <w:pPr>
        <w:pStyle w:val="ListParagraph"/>
        <w:numPr>
          <w:ilvl w:val="0"/>
          <w:numId w:val="28"/>
        </w:numPr>
        <w:ind w:left="360"/>
      </w:pPr>
      <w:r w:rsidRPr="00EE1A77">
        <w:rPr>
          <w:rtl/>
        </w:rPr>
        <w:lastRenderedPageBreak/>
        <w:t>پایداری حرارتی</w:t>
      </w:r>
      <w:r w:rsidRPr="00EE1A77">
        <w:t xml:space="preserve"> - Thermal Stability:</w:t>
      </w:r>
    </w:p>
    <w:p w14:paraId="55FE060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۲۷</w:t>
      </w:r>
      <w:r w:rsidRPr="00EE1A77">
        <w:t xml:space="preserve">. </w:t>
      </w:r>
      <w:r w:rsidRPr="00EE1A77">
        <w:rPr>
          <w:rtl/>
        </w:rPr>
        <w:t>نواحی عملکرد</w:t>
      </w:r>
      <w:r w:rsidRPr="00EE1A77">
        <w:t xml:space="preserve"> BJT - BJT Operating Regions:</w:t>
      </w:r>
    </w:p>
    <w:p w14:paraId="0D3A5FD7" w14:textId="77777777" w:rsidR="009E3921" w:rsidRPr="00EE1A77" w:rsidRDefault="009E3921" w:rsidP="009A2AC0">
      <w:pPr>
        <w:pStyle w:val="ListParagraph"/>
        <w:numPr>
          <w:ilvl w:val="0"/>
          <w:numId w:val="29"/>
        </w:numPr>
        <w:ind w:left="360"/>
      </w:pPr>
      <w:r w:rsidRPr="00EE1A77">
        <w:rPr>
          <w:rtl/>
        </w:rPr>
        <w:t>ناحیه قطع</w:t>
      </w:r>
      <w:r w:rsidRPr="00EE1A77">
        <w:t xml:space="preserve"> - Cutoff:</w:t>
      </w:r>
    </w:p>
    <w:p w14:paraId="137B630C" w14:textId="77777777" w:rsidR="009E3921" w:rsidRPr="00EE1A77" w:rsidRDefault="009E3921" w:rsidP="009A2AC0">
      <w:pPr>
        <w:pStyle w:val="ListParagraph"/>
        <w:numPr>
          <w:ilvl w:val="0"/>
          <w:numId w:val="29"/>
        </w:numPr>
        <w:ind w:left="360"/>
      </w:pPr>
      <w:r w:rsidRPr="00EE1A77">
        <w:rPr>
          <w:rtl/>
        </w:rPr>
        <w:t>ناحیه فعال</w:t>
      </w:r>
      <w:r w:rsidRPr="00EE1A77">
        <w:t xml:space="preserve"> - Active Region:</w:t>
      </w:r>
    </w:p>
    <w:p w14:paraId="7F936FB7" w14:textId="77777777" w:rsidR="009E3921" w:rsidRPr="00EE1A77" w:rsidRDefault="009E3921" w:rsidP="009A2AC0">
      <w:pPr>
        <w:pStyle w:val="ListParagraph"/>
        <w:numPr>
          <w:ilvl w:val="0"/>
          <w:numId w:val="29"/>
        </w:numPr>
        <w:ind w:left="360"/>
      </w:pPr>
      <w:r w:rsidRPr="00EE1A77">
        <w:rPr>
          <w:rtl/>
        </w:rPr>
        <w:t>ناحیه اشباع</w:t>
      </w:r>
      <w:r w:rsidRPr="00EE1A77">
        <w:t xml:space="preserve"> - Saturation:</w:t>
      </w:r>
    </w:p>
    <w:p w14:paraId="5631ADB3" w14:textId="77777777" w:rsidR="009E3921" w:rsidRPr="00EE1A77" w:rsidRDefault="009E3921" w:rsidP="009A2AC0">
      <w:pPr>
        <w:pStyle w:val="ListParagraph"/>
        <w:numPr>
          <w:ilvl w:val="0"/>
          <w:numId w:val="29"/>
        </w:numPr>
        <w:ind w:left="360"/>
      </w:pPr>
      <w:r w:rsidRPr="00EE1A77">
        <w:rPr>
          <w:rtl/>
        </w:rPr>
        <w:t>کلید ترانزیستوری</w:t>
      </w:r>
      <w:r w:rsidRPr="00EE1A77">
        <w:t xml:space="preserve"> - Transistor Switch:</w:t>
      </w:r>
    </w:p>
    <w:p w14:paraId="4AE18D5C" w14:textId="77777777" w:rsidR="009E3921" w:rsidRPr="00EE1A77" w:rsidRDefault="009E3921" w:rsidP="009A2AC0">
      <w:pPr>
        <w:pStyle w:val="ListParagraph"/>
        <w:numPr>
          <w:ilvl w:val="0"/>
          <w:numId w:val="29"/>
        </w:numPr>
        <w:ind w:left="360"/>
      </w:pPr>
      <w:r w:rsidRPr="00EE1A77">
        <w:rPr>
          <w:rtl/>
        </w:rPr>
        <w:t>تقویت‌کننده ترانزیستوری</w:t>
      </w:r>
      <w:r w:rsidRPr="00EE1A77">
        <w:t xml:space="preserve"> - Transistor Amplifier:</w:t>
      </w:r>
    </w:p>
    <w:p w14:paraId="49F8DA63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۲۸</w:t>
      </w:r>
      <w:r w:rsidRPr="00EE1A77">
        <w:t xml:space="preserve">. </w:t>
      </w:r>
      <w:r w:rsidRPr="00EE1A77">
        <w:rPr>
          <w:rtl/>
        </w:rPr>
        <w:t>پیکربندی‌های تقویت‌کننده</w:t>
      </w:r>
      <w:r w:rsidRPr="00EE1A77">
        <w:t xml:space="preserve"> BJT - BJT Amplifier Configurations:</w:t>
      </w:r>
    </w:p>
    <w:p w14:paraId="6ADEEB3E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امیتر مشترک</w:t>
      </w:r>
      <w:r w:rsidRPr="00EE1A77">
        <w:t xml:space="preserve"> - Common Emitter:</w:t>
      </w:r>
    </w:p>
    <w:p w14:paraId="04F39D37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کلکتور مشترک</w:t>
      </w:r>
      <w:r w:rsidRPr="00EE1A77">
        <w:t xml:space="preserve"> - Common Collector:</w:t>
      </w:r>
    </w:p>
    <w:p w14:paraId="10E30BD8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بیس مشترک</w:t>
      </w:r>
      <w:r w:rsidRPr="00EE1A77">
        <w:t xml:space="preserve"> - Common Base:</w:t>
      </w:r>
    </w:p>
    <w:p w14:paraId="714A0E2B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بهره ولتاژ</w:t>
      </w:r>
      <w:r w:rsidRPr="00EE1A77">
        <w:t xml:space="preserve"> - Voltage Gain:</w:t>
      </w:r>
    </w:p>
    <w:p w14:paraId="410E8A5F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بهره جریان</w:t>
      </w:r>
      <w:r w:rsidRPr="00EE1A77">
        <w:t xml:space="preserve"> - Current Gain:</w:t>
      </w:r>
    </w:p>
    <w:p w14:paraId="65DF3700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ضریب تقویت جریان</w:t>
      </w:r>
      <w:r w:rsidRPr="00EE1A77">
        <w:t xml:space="preserve"> - hFE:</w:t>
      </w:r>
    </w:p>
    <w:p w14:paraId="3F4DE8B2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مدل سیگنال کوچک</w:t>
      </w:r>
      <w:r w:rsidRPr="00EE1A77">
        <w:t xml:space="preserve"> - Small-Signal Model:</w:t>
      </w:r>
    </w:p>
    <w:p w14:paraId="2AE4CB82" w14:textId="77777777" w:rsidR="009E3921" w:rsidRPr="00EE1A77" w:rsidRDefault="009E3921" w:rsidP="009A2AC0">
      <w:pPr>
        <w:pStyle w:val="ListParagraph"/>
        <w:numPr>
          <w:ilvl w:val="0"/>
          <w:numId w:val="30"/>
        </w:numPr>
        <w:ind w:left="360"/>
      </w:pPr>
      <w:r w:rsidRPr="00EE1A77">
        <w:rPr>
          <w:rtl/>
        </w:rPr>
        <w:t>زوج دارلینگتون</w:t>
      </w:r>
      <w:r w:rsidRPr="00EE1A77">
        <w:t xml:space="preserve"> - Darlington Pair:</w:t>
      </w:r>
    </w:p>
    <w:p w14:paraId="4C2E6188" w14:textId="77777777" w:rsidR="009E3921" w:rsidRPr="00EE1A77" w:rsidRDefault="009E3921" w:rsidP="00205EA3">
      <w:pPr>
        <w:pStyle w:val="Heading1"/>
      </w:pPr>
      <w:r w:rsidRPr="00EE1A77">
        <w:rPr>
          <w:rtl/>
        </w:rPr>
        <w:t>فاز ۸: ترانزیستورهای</w:t>
      </w:r>
      <w:r w:rsidRPr="00EE1A77">
        <w:t xml:space="preserve"> MOSFET - MOSFETs:</w:t>
      </w:r>
    </w:p>
    <w:p w14:paraId="2A608403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۲۹</w:t>
      </w:r>
      <w:r w:rsidRPr="00EE1A77">
        <w:t xml:space="preserve">. </w:t>
      </w:r>
      <w:r w:rsidRPr="00EE1A77">
        <w:rPr>
          <w:rtl/>
        </w:rPr>
        <w:t>ساختار</w:t>
      </w:r>
      <w:r w:rsidRPr="00EE1A77">
        <w:t xml:space="preserve"> MOSFET - MOSFET Structure:</w:t>
      </w:r>
    </w:p>
    <w:p w14:paraId="53B52641" w14:textId="77777777" w:rsidR="009E3921" w:rsidRPr="00EE1A77" w:rsidRDefault="009E3921" w:rsidP="009A2AC0">
      <w:pPr>
        <w:pStyle w:val="ListParagraph"/>
        <w:numPr>
          <w:ilvl w:val="0"/>
          <w:numId w:val="31"/>
        </w:numPr>
        <w:ind w:left="360"/>
      </w:pPr>
      <w:r w:rsidRPr="00EE1A77">
        <w:rPr>
          <w:rtl/>
        </w:rPr>
        <w:t>کانال</w:t>
      </w:r>
      <w:r w:rsidRPr="00EE1A77">
        <w:t xml:space="preserve"> N - N-Channel:</w:t>
      </w:r>
    </w:p>
    <w:p w14:paraId="67896A2C" w14:textId="77777777" w:rsidR="009E3921" w:rsidRPr="00EE1A77" w:rsidRDefault="009E3921" w:rsidP="009A2AC0">
      <w:pPr>
        <w:pStyle w:val="ListParagraph"/>
        <w:numPr>
          <w:ilvl w:val="0"/>
          <w:numId w:val="31"/>
        </w:numPr>
        <w:ind w:left="360"/>
      </w:pPr>
      <w:r w:rsidRPr="00EE1A77">
        <w:rPr>
          <w:rtl/>
        </w:rPr>
        <w:t>کانال</w:t>
      </w:r>
      <w:r w:rsidRPr="00EE1A77">
        <w:t xml:space="preserve"> P - P-Channel:</w:t>
      </w:r>
    </w:p>
    <w:p w14:paraId="1DBAFCAB" w14:textId="77777777" w:rsidR="009E3921" w:rsidRPr="00EE1A77" w:rsidRDefault="009E3921" w:rsidP="009A2AC0">
      <w:pPr>
        <w:pStyle w:val="ListParagraph"/>
        <w:numPr>
          <w:ilvl w:val="0"/>
          <w:numId w:val="31"/>
        </w:numPr>
        <w:ind w:left="360"/>
      </w:pPr>
      <w:r w:rsidRPr="00EE1A77">
        <w:rPr>
          <w:rtl/>
        </w:rPr>
        <w:t>گیت</w:t>
      </w:r>
      <w:r w:rsidRPr="00EE1A77">
        <w:t xml:space="preserve"> - Gate:</w:t>
      </w:r>
    </w:p>
    <w:p w14:paraId="297BE811" w14:textId="77777777" w:rsidR="009E3921" w:rsidRPr="00EE1A77" w:rsidRDefault="009E3921" w:rsidP="009A2AC0">
      <w:pPr>
        <w:pStyle w:val="ListParagraph"/>
        <w:numPr>
          <w:ilvl w:val="0"/>
          <w:numId w:val="31"/>
        </w:numPr>
        <w:ind w:left="360"/>
      </w:pPr>
      <w:r w:rsidRPr="00EE1A77">
        <w:rPr>
          <w:rtl/>
        </w:rPr>
        <w:t>درین</w:t>
      </w:r>
      <w:r w:rsidRPr="00EE1A77">
        <w:t xml:space="preserve"> - Drain:</w:t>
      </w:r>
    </w:p>
    <w:p w14:paraId="118293A5" w14:textId="77777777" w:rsidR="009E3921" w:rsidRPr="00EE1A77" w:rsidRDefault="009E3921" w:rsidP="009A2AC0">
      <w:pPr>
        <w:pStyle w:val="ListParagraph"/>
        <w:numPr>
          <w:ilvl w:val="0"/>
          <w:numId w:val="31"/>
        </w:numPr>
        <w:ind w:left="360"/>
      </w:pPr>
      <w:r w:rsidRPr="00EE1A77">
        <w:rPr>
          <w:rtl/>
        </w:rPr>
        <w:lastRenderedPageBreak/>
        <w:t>سورس</w:t>
      </w:r>
      <w:r w:rsidRPr="00EE1A77">
        <w:t xml:space="preserve"> - Source:</w:t>
      </w:r>
    </w:p>
    <w:p w14:paraId="5966CEA5" w14:textId="77777777" w:rsidR="009E3921" w:rsidRPr="00EE1A77" w:rsidRDefault="009E3921" w:rsidP="009A2AC0">
      <w:pPr>
        <w:pStyle w:val="ListParagraph"/>
        <w:numPr>
          <w:ilvl w:val="0"/>
          <w:numId w:val="31"/>
        </w:numPr>
        <w:ind w:left="360"/>
      </w:pPr>
      <w:r w:rsidRPr="00EE1A77">
        <w:rPr>
          <w:rtl/>
        </w:rPr>
        <w:t>دیود بدنه</w:t>
      </w:r>
      <w:r w:rsidRPr="00EE1A77">
        <w:t xml:space="preserve"> - Body Diode:</w:t>
      </w:r>
    </w:p>
    <w:p w14:paraId="5812888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۳۰</w:t>
      </w:r>
      <w:r w:rsidRPr="00EE1A77">
        <w:t xml:space="preserve">. </w:t>
      </w:r>
      <w:r w:rsidRPr="00EE1A77">
        <w:rPr>
          <w:rtl/>
        </w:rPr>
        <w:t>مشخصات</w:t>
      </w:r>
      <w:r w:rsidRPr="00EE1A77">
        <w:t xml:space="preserve"> MOSFET - MOSFET Characteristics:</w:t>
      </w:r>
    </w:p>
    <w:p w14:paraId="5A0B7A4E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ولتاژ گیت-سورس</w:t>
      </w:r>
      <w:r w:rsidRPr="00EE1A77">
        <w:t xml:space="preserve"> - Gate-to-Source Voltage (VGS):</w:t>
      </w:r>
    </w:p>
    <w:p w14:paraId="055FDA15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ولتاژ آستانه گیت</w:t>
      </w:r>
      <w:r w:rsidRPr="00EE1A77">
        <w:t xml:space="preserve"> - Gate Threshold Voltage (VGS(th)):</w:t>
      </w:r>
    </w:p>
    <w:p w14:paraId="493DFFA4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ولتاژ درین-سورس</w:t>
      </w:r>
      <w:r w:rsidRPr="00EE1A77">
        <w:t xml:space="preserve"> - Drain-to-Source Voltage (VDS):</w:t>
      </w:r>
    </w:p>
    <w:p w14:paraId="6A851044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جریان درین</w:t>
      </w:r>
      <w:r w:rsidRPr="00EE1A77">
        <w:t xml:space="preserve"> - Drain Current (ID):</w:t>
      </w:r>
    </w:p>
    <w:p w14:paraId="0DCDEACE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مقاومت درین-سورس در حالت روشن</w:t>
      </w:r>
      <w:r w:rsidRPr="00EE1A77">
        <w:t xml:space="preserve"> - RDS(on):</w:t>
      </w:r>
    </w:p>
    <w:p w14:paraId="2FB59C1B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بار گیت</w:t>
      </w:r>
      <w:r w:rsidRPr="00EE1A77">
        <w:t xml:space="preserve"> - Gate Charge:</w:t>
      </w:r>
    </w:p>
    <w:p w14:paraId="65328548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سرعت سوئیچینگ</w:t>
      </w:r>
      <w:r w:rsidRPr="00EE1A77">
        <w:t xml:space="preserve"> - Switching Speed:</w:t>
      </w:r>
    </w:p>
    <w:p w14:paraId="5E301450" w14:textId="77777777" w:rsidR="009E3921" w:rsidRPr="00EE1A77" w:rsidRDefault="009E3921" w:rsidP="009A2AC0">
      <w:pPr>
        <w:pStyle w:val="ListParagraph"/>
        <w:numPr>
          <w:ilvl w:val="0"/>
          <w:numId w:val="32"/>
        </w:numPr>
        <w:ind w:left="360"/>
      </w:pPr>
      <w:r w:rsidRPr="00EE1A77">
        <w:rPr>
          <w:rtl/>
        </w:rPr>
        <w:t>اتلاف توان</w:t>
      </w:r>
      <w:r w:rsidRPr="00EE1A77">
        <w:t xml:space="preserve"> - Power Dissipation:</w:t>
      </w:r>
    </w:p>
    <w:p w14:paraId="7588363F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۳۱</w:t>
      </w:r>
      <w:r w:rsidRPr="00EE1A77">
        <w:t xml:space="preserve">. </w:t>
      </w:r>
      <w:r w:rsidRPr="00EE1A77">
        <w:rPr>
          <w:rtl/>
        </w:rPr>
        <w:t>کاربردهای</w:t>
      </w:r>
      <w:r w:rsidRPr="00EE1A77">
        <w:t xml:space="preserve"> MOSFET - MOSFET Applications:</w:t>
      </w:r>
    </w:p>
    <w:p w14:paraId="05961264" w14:textId="77777777" w:rsidR="009E3921" w:rsidRPr="00EE1A77" w:rsidRDefault="009E3921" w:rsidP="009A2AC0">
      <w:pPr>
        <w:pStyle w:val="ListParagraph"/>
        <w:numPr>
          <w:ilvl w:val="0"/>
          <w:numId w:val="33"/>
        </w:numPr>
        <w:ind w:left="360"/>
      </w:pPr>
      <w:r w:rsidRPr="00EE1A77">
        <w:rPr>
          <w:rtl/>
        </w:rPr>
        <w:t>سوئیچ سمت پایین</w:t>
      </w:r>
      <w:r w:rsidRPr="00EE1A77">
        <w:t xml:space="preserve"> - Low-Side Switching:</w:t>
      </w:r>
    </w:p>
    <w:p w14:paraId="694C3169" w14:textId="77777777" w:rsidR="009E3921" w:rsidRPr="00EE1A77" w:rsidRDefault="009E3921" w:rsidP="009A2AC0">
      <w:pPr>
        <w:pStyle w:val="ListParagraph"/>
        <w:numPr>
          <w:ilvl w:val="0"/>
          <w:numId w:val="33"/>
        </w:numPr>
        <w:ind w:left="360"/>
      </w:pPr>
      <w:r w:rsidRPr="00EE1A77">
        <w:rPr>
          <w:rtl/>
        </w:rPr>
        <w:t>سوئیچ سمت بالا</w:t>
      </w:r>
      <w:r w:rsidRPr="00EE1A77">
        <w:t xml:space="preserve"> - High-Side Switching:</w:t>
      </w:r>
    </w:p>
    <w:p w14:paraId="2B1073FE" w14:textId="77777777" w:rsidR="009E3921" w:rsidRPr="00EE1A77" w:rsidRDefault="009E3921" w:rsidP="009A2AC0">
      <w:pPr>
        <w:pStyle w:val="ListParagraph"/>
        <w:numPr>
          <w:ilvl w:val="0"/>
          <w:numId w:val="33"/>
        </w:numPr>
        <w:ind w:left="360"/>
      </w:pPr>
      <w:r w:rsidRPr="00EE1A77">
        <w:rPr>
          <w:rtl/>
        </w:rPr>
        <w:t>مقاومت گیت</w:t>
      </w:r>
      <w:r w:rsidRPr="00EE1A77">
        <w:t xml:space="preserve"> - Gate Resistor:</w:t>
      </w:r>
    </w:p>
    <w:p w14:paraId="313EB1DD" w14:textId="77777777" w:rsidR="009E3921" w:rsidRPr="00EE1A77" w:rsidRDefault="009E3921" w:rsidP="009A2AC0">
      <w:pPr>
        <w:pStyle w:val="ListParagraph"/>
        <w:numPr>
          <w:ilvl w:val="0"/>
          <w:numId w:val="33"/>
        </w:numPr>
        <w:ind w:left="360"/>
      </w:pPr>
      <w:r w:rsidRPr="00EE1A77">
        <w:rPr>
          <w:rtl/>
        </w:rPr>
        <w:t>مقاومت پایین‌کش گیت</w:t>
      </w:r>
      <w:r w:rsidRPr="00EE1A77">
        <w:t xml:space="preserve"> - Gate Pull-down Resistor:</w:t>
      </w:r>
    </w:p>
    <w:p w14:paraId="4D3A35EA" w14:textId="77777777" w:rsidR="009E3921" w:rsidRPr="00EE1A77" w:rsidRDefault="009E3921" w:rsidP="009A2AC0">
      <w:pPr>
        <w:pStyle w:val="ListParagraph"/>
        <w:numPr>
          <w:ilvl w:val="0"/>
          <w:numId w:val="33"/>
        </w:numPr>
        <w:ind w:left="360"/>
      </w:pPr>
      <w:r w:rsidRPr="00EE1A77">
        <w:rPr>
          <w:rtl/>
        </w:rPr>
        <w:t>حفاظت هرزگرد</w:t>
      </w:r>
      <w:r w:rsidRPr="00EE1A77">
        <w:t xml:space="preserve"> - Flyback Protection:</w:t>
      </w:r>
    </w:p>
    <w:p w14:paraId="4D33288D" w14:textId="77777777" w:rsidR="009E3921" w:rsidRPr="00EE1A77" w:rsidRDefault="009E3921" w:rsidP="009A2AC0">
      <w:pPr>
        <w:pStyle w:val="ListParagraph"/>
        <w:numPr>
          <w:ilvl w:val="0"/>
          <w:numId w:val="33"/>
        </w:numPr>
        <w:ind w:left="360"/>
      </w:pPr>
      <w:r w:rsidRPr="00EE1A77">
        <w:rPr>
          <w:rtl/>
        </w:rPr>
        <w:t>مدولاسیون پهنای پالس</w:t>
      </w:r>
      <w:r w:rsidRPr="00EE1A77">
        <w:t xml:space="preserve"> - Pulse Width Modulation (PWM):</w:t>
      </w:r>
    </w:p>
    <w:p w14:paraId="3A2DFC1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فاز ۹: رله و محرک‌ها</w:t>
      </w:r>
      <w:r w:rsidRPr="00EE1A77">
        <w:t xml:space="preserve"> - Relays, Motors &amp; Actuators:</w:t>
      </w:r>
    </w:p>
    <w:p w14:paraId="112BD5EB" w14:textId="77777777" w:rsidR="009E3921" w:rsidRPr="00EE1A77" w:rsidRDefault="009E3921" w:rsidP="00205EA3">
      <w:pPr>
        <w:pStyle w:val="Heading2"/>
      </w:pPr>
      <w:r w:rsidRPr="00EE1A77">
        <w:rPr>
          <w:rtl/>
        </w:rPr>
        <w:t>۳۲</w:t>
      </w:r>
      <w:r w:rsidRPr="00EE1A77">
        <w:t xml:space="preserve">. </w:t>
      </w:r>
      <w:r w:rsidRPr="00EE1A77">
        <w:rPr>
          <w:rtl/>
        </w:rPr>
        <w:t>رله‌ها</w:t>
      </w:r>
      <w:r w:rsidRPr="00EE1A77">
        <w:t xml:space="preserve"> - Relays:</w:t>
      </w:r>
    </w:p>
    <w:p w14:paraId="59BA659F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سیم‌پیچ رله</w:t>
      </w:r>
      <w:r w:rsidRPr="00EE1A77">
        <w:t xml:space="preserve"> - Relay Coil:</w:t>
      </w:r>
    </w:p>
    <w:p w14:paraId="5ED96904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کنتاکت نرمال باز</w:t>
      </w:r>
      <w:r w:rsidRPr="00EE1A77">
        <w:t xml:space="preserve"> - Normally Open (NO):</w:t>
      </w:r>
    </w:p>
    <w:p w14:paraId="559E99A4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کنتاکت نرمال بسته</w:t>
      </w:r>
      <w:r w:rsidRPr="00EE1A77">
        <w:t xml:space="preserve"> - Normally Closed (NC):</w:t>
      </w:r>
    </w:p>
    <w:p w14:paraId="40790497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lastRenderedPageBreak/>
        <w:t>کنتاکت مشترک</w:t>
      </w:r>
      <w:r w:rsidRPr="00EE1A77">
        <w:t xml:space="preserve"> - Common (COM):</w:t>
      </w:r>
    </w:p>
    <w:p w14:paraId="7DB1F0CA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راه‌اندازی رله</w:t>
      </w:r>
      <w:r w:rsidRPr="00EE1A77">
        <w:t xml:space="preserve"> - Relay Driving:</w:t>
      </w:r>
    </w:p>
    <w:p w14:paraId="2E6F70B7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راه‌اندازی با</w:t>
      </w:r>
      <w:r w:rsidRPr="00EE1A77">
        <w:t xml:space="preserve"> BJT - BJT Relay Driver:</w:t>
      </w:r>
    </w:p>
    <w:p w14:paraId="0443F5B9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راه‌اندازی با</w:t>
      </w:r>
      <w:r w:rsidRPr="00EE1A77">
        <w:t xml:space="preserve"> MOSFET - MOSFET Relay Driver:</w:t>
      </w:r>
    </w:p>
    <w:p w14:paraId="3E367A7F" w14:textId="77777777" w:rsidR="009E3921" w:rsidRPr="00EE1A77" w:rsidRDefault="009E3921" w:rsidP="009A2AC0">
      <w:pPr>
        <w:pStyle w:val="ListParagraph"/>
        <w:numPr>
          <w:ilvl w:val="0"/>
          <w:numId w:val="34"/>
        </w:numPr>
        <w:ind w:left="360"/>
      </w:pPr>
      <w:r w:rsidRPr="00EE1A77">
        <w:rPr>
          <w:rtl/>
        </w:rPr>
        <w:t>حفاظت هرزگرد</w:t>
      </w:r>
      <w:r w:rsidRPr="00EE1A77">
        <w:t xml:space="preserve"> - Flyback Protection:</w:t>
      </w:r>
    </w:p>
    <w:p w14:paraId="4B062E2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۳۳</w:t>
      </w:r>
      <w:r w:rsidRPr="00EE1A77">
        <w:t xml:space="preserve">. </w:t>
      </w:r>
      <w:r w:rsidRPr="00EE1A77">
        <w:rPr>
          <w:rtl/>
        </w:rPr>
        <w:t>موتورها</w:t>
      </w:r>
      <w:r w:rsidRPr="00EE1A77">
        <w:t xml:space="preserve"> - Electric Motors:</w:t>
      </w:r>
    </w:p>
    <w:p w14:paraId="47249994" w14:textId="77777777" w:rsidR="009E3921" w:rsidRPr="00EE1A77" w:rsidRDefault="009E3921" w:rsidP="009A2AC0">
      <w:pPr>
        <w:pStyle w:val="ListParagraph"/>
        <w:numPr>
          <w:ilvl w:val="0"/>
          <w:numId w:val="35"/>
        </w:numPr>
        <w:ind w:left="360"/>
      </w:pPr>
      <w:r w:rsidRPr="00EE1A77">
        <w:rPr>
          <w:rtl/>
        </w:rPr>
        <w:t>موتور جریان مستقیم</w:t>
      </w:r>
      <w:r w:rsidRPr="00EE1A77">
        <w:t xml:space="preserve"> - DC Motor:</w:t>
      </w:r>
    </w:p>
    <w:p w14:paraId="6224AAB0" w14:textId="77777777" w:rsidR="009E3921" w:rsidRPr="00EE1A77" w:rsidRDefault="009E3921" w:rsidP="009A2AC0">
      <w:pPr>
        <w:pStyle w:val="ListParagraph"/>
        <w:numPr>
          <w:ilvl w:val="0"/>
          <w:numId w:val="35"/>
        </w:numPr>
        <w:ind w:left="360"/>
      </w:pPr>
      <w:r w:rsidRPr="00EE1A77">
        <w:rPr>
          <w:rtl/>
        </w:rPr>
        <w:t>کنترل موتور با</w:t>
      </w:r>
      <w:r w:rsidRPr="00EE1A77">
        <w:t xml:space="preserve"> PWM - PWM Motor Control:</w:t>
      </w:r>
    </w:p>
    <w:p w14:paraId="33B51FAB" w14:textId="77777777" w:rsidR="009E3921" w:rsidRPr="00EE1A77" w:rsidRDefault="009E3921" w:rsidP="009A2AC0">
      <w:pPr>
        <w:pStyle w:val="ListParagraph"/>
        <w:numPr>
          <w:ilvl w:val="0"/>
          <w:numId w:val="35"/>
        </w:numPr>
        <w:ind w:left="360"/>
      </w:pPr>
      <w:r w:rsidRPr="00EE1A77">
        <w:rPr>
          <w:rtl/>
        </w:rPr>
        <w:t>پل اچ</w:t>
      </w:r>
      <w:r w:rsidRPr="00EE1A77">
        <w:t xml:space="preserve"> - H-Bridge:</w:t>
      </w:r>
    </w:p>
    <w:p w14:paraId="468CB505" w14:textId="77777777" w:rsidR="009E3921" w:rsidRPr="00EE1A77" w:rsidRDefault="009E3921" w:rsidP="009A2AC0">
      <w:pPr>
        <w:pStyle w:val="ListParagraph"/>
        <w:numPr>
          <w:ilvl w:val="0"/>
          <w:numId w:val="35"/>
        </w:numPr>
        <w:ind w:left="360"/>
      </w:pPr>
      <w:r w:rsidRPr="00EE1A77">
        <w:rPr>
          <w:rtl/>
        </w:rPr>
        <w:t>موتور پله‌ای</w:t>
      </w:r>
      <w:r w:rsidRPr="00EE1A77">
        <w:t xml:space="preserve"> - Stepper Motor:</w:t>
      </w:r>
    </w:p>
    <w:p w14:paraId="1F0948C0" w14:textId="77777777" w:rsidR="009E3921" w:rsidRPr="00EE1A77" w:rsidRDefault="009E3921" w:rsidP="009A2AC0">
      <w:pPr>
        <w:pStyle w:val="ListParagraph"/>
        <w:numPr>
          <w:ilvl w:val="0"/>
          <w:numId w:val="35"/>
        </w:numPr>
        <w:ind w:left="360"/>
      </w:pPr>
      <w:r w:rsidRPr="00EE1A77">
        <w:rPr>
          <w:rtl/>
        </w:rPr>
        <w:t>سرووموتور</w:t>
      </w:r>
      <w:r w:rsidRPr="00EE1A77">
        <w:t xml:space="preserve"> - Servo Motor:</w:t>
      </w:r>
    </w:p>
    <w:p w14:paraId="13B5E6EA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۱۰: </w:t>
      </w:r>
      <w:r w:rsidRPr="00EE1A77">
        <w:rPr>
          <w:rtl/>
        </w:rPr>
        <w:t>الکترونیک آنالوگ</w:t>
      </w:r>
      <w:r w:rsidRPr="00EE1A77">
        <w:t xml:space="preserve"> - Analog Electronics:</w:t>
      </w:r>
    </w:p>
    <w:p w14:paraId="4468606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۳۴</w:t>
      </w:r>
      <w:r w:rsidRPr="00EE1A77">
        <w:t xml:space="preserve">. </w:t>
      </w:r>
      <w:r w:rsidRPr="00EE1A77">
        <w:rPr>
          <w:rtl/>
        </w:rPr>
        <w:t>سیگنال‌های آنالوگ</w:t>
      </w:r>
      <w:r w:rsidRPr="00EE1A77">
        <w:t xml:space="preserve"> - Analog Signals:</w:t>
      </w:r>
    </w:p>
    <w:p w14:paraId="7347D8A9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سیگنال آنالوگ</w:t>
      </w:r>
      <w:r w:rsidRPr="00EE1A77">
        <w:t xml:space="preserve"> - Analog Signal:</w:t>
      </w:r>
    </w:p>
    <w:p w14:paraId="264FCBE6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بایاس</w:t>
      </w:r>
      <w:r w:rsidRPr="00EE1A77">
        <w:t xml:space="preserve"> DC - DC Bias:</w:t>
      </w:r>
    </w:p>
    <w:p w14:paraId="5E4DFDCF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کوپلینگ</w:t>
      </w:r>
      <w:r w:rsidRPr="00EE1A77">
        <w:t xml:space="preserve"> AC - AC Coupling:</w:t>
      </w:r>
    </w:p>
    <w:p w14:paraId="710EE46F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آفست</w:t>
      </w:r>
      <w:r w:rsidRPr="00EE1A77">
        <w:t xml:space="preserve"> DC - DC Offset:</w:t>
      </w:r>
    </w:p>
    <w:p w14:paraId="635E684A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دامنه</w:t>
      </w:r>
      <w:r w:rsidRPr="00EE1A77">
        <w:t xml:space="preserve"> - Amplitude:</w:t>
      </w:r>
    </w:p>
    <w:p w14:paraId="37D3C35D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بهره</w:t>
      </w:r>
      <w:r w:rsidRPr="00EE1A77">
        <w:t xml:space="preserve"> - Gain:</w:t>
      </w:r>
    </w:p>
    <w:p w14:paraId="51FA9084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برش سیگنال</w:t>
      </w:r>
      <w:r w:rsidRPr="00EE1A77">
        <w:t xml:space="preserve"> - Clipping:</w:t>
      </w:r>
    </w:p>
    <w:p w14:paraId="1486E79B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اعوجاج</w:t>
      </w:r>
      <w:r w:rsidRPr="00EE1A77">
        <w:t xml:space="preserve"> - Distortion:</w:t>
      </w:r>
    </w:p>
    <w:p w14:paraId="166FDC02" w14:textId="77777777" w:rsidR="009E3921" w:rsidRPr="00EE1A77" w:rsidRDefault="009E3921" w:rsidP="009A2AC0">
      <w:pPr>
        <w:pStyle w:val="ListParagraph"/>
        <w:numPr>
          <w:ilvl w:val="0"/>
          <w:numId w:val="36"/>
        </w:numPr>
        <w:ind w:left="360"/>
      </w:pPr>
      <w:r w:rsidRPr="00EE1A77">
        <w:rPr>
          <w:rtl/>
        </w:rPr>
        <w:t>نویز</w:t>
      </w:r>
      <w:r w:rsidRPr="00EE1A77">
        <w:t xml:space="preserve"> - Noise:</w:t>
      </w:r>
    </w:p>
    <w:p w14:paraId="5C580321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۳۵</w:t>
      </w:r>
      <w:r w:rsidRPr="00EE1A77">
        <w:t xml:space="preserve">. </w:t>
      </w:r>
      <w:r w:rsidRPr="00EE1A77">
        <w:rPr>
          <w:rtl/>
        </w:rPr>
        <w:t>تقویت‌کننده‌ها</w:t>
      </w:r>
      <w:r w:rsidRPr="00EE1A77">
        <w:t xml:space="preserve"> - Amplifiers:</w:t>
      </w:r>
    </w:p>
    <w:p w14:paraId="377CF0FD" w14:textId="77777777" w:rsidR="009E3921" w:rsidRPr="00EE1A77" w:rsidRDefault="009E3921" w:rsidP="009A2AC0">
      <w:pPr>
        <w:pStyle w:val="ListParagraph"/>
        <w:numPr>
          <w:ilvl w:val="0"/>
          <w:numId w:val="37"/>
        </w:numPr>
        <w:ind w:left="360"/>
      </w:pPr>
      <w:r w:rsidRPr="00EE1A77">
        <w:rPr>
          <w:rtl/>
        </w:rPr>
        <w:lastRenderedPageBreak/>
        <w:t>تقویت‌کننده ولتاژ</w:t>
      </w:r>
      <w:r w:rsidRPr="00EE1A77">
        <w:t xml:space="preserve"> - Voltage Amplifier:</w:t>
      </w:r>
    </w:p>
    <w:p w14:paraId="4F35F83F" w14:textId="77777777" w:rsidR="009E3921" w:rsidRPr="00EE1A77" w:rsidRDefault="009E3921" w:rsidP="009A2AC0">
      <w:pPr>
        <w:pStyle w:val="ListParagraph"/>
        <w:numPr>
          <w:ilvl w:val="0"/>
          <w:numId w:val="37"/>
        </w:numPr>
        <w:ind w:left="360"/>
      </w:pPr>
      <w:r w:rsidRPr="00EE1A77">
        <w:rPr>
          <w:rtl/>
        </w:rPr>
        <w:t>تقویت‌کننده جریان</w:t>
      </w:r>
      <w:r w:rsidRPr="00EE1A77">
        <w:t xml:space="preserve"> - Current Amplifier:</w:t>
      </w:r>
    </w:p>
    <w:p w14:paraId="648156A9" w14:textId="77777777" w:rsidR="009E3921" w:rsidRPr="00EE1A77" w:rsidRDefault="009E3921" w:rsidP="009A2AC0">
      <w:pPr>
        <w:pStyle w:val="ListParagraph"/>
        <w:numPr>
          <w:ilvl w:val="0"/>
          <w:numId w:val="37"/>
        </w:numPr>
        <w:ind w:left="360"/>
      </w:pPr>
      <w:r w:rsidRPr="00EE1A77">
        <w:rPr>
          <w:rtl/>
        </w:rPr>
        <w:t>تقویت‌کننده توان</w:t>
      </w:r>
      <w:r w:rsidRPr="00EE1A77">
        <w:t xml:space="preserve"> - Power Amplifier:</w:t>
      </w:r>
    </w:p>
    <w:p w14:paraId="50E68010" w14:textId="77777777" w:rsidR="009E3921" w:rsidRPr="00EE1A77" w:rsidRDefault="009E3921" w:rsidP="009A2AC0">
      <w:pPr>
        <w:pStyle w:val="ListParagraph"/>
        <w:numPr>
          <w:ilvl w:val="0"/>
          <w:numId w:val="37"/>
        </w:numPr>
        <w:ind w:left="360"/>
      </w:pPr>
      <w:r w:rsidRPr="00EE1A77">
        <w:rPr>
          <w:rtl/>
        </w:rPr>
        <w:t>بهره ولتاژ</w:t>
      </w:r>
      <w:r w:rsidRPr="00EE1A77">
        <w:t xml:space="preserve"> - Voltage Gain:</w:t>
      </w:r>
    </w:p>
    <w:p w14:paraId="35CBCA84" w14:textId="77777777" w:rsidR="009E3921" w:rsidRPr="00EE1A77" w:rsidRDefault="009E3921" w:rsidP="009A2AC0">
      <w:pPr>
        <w:pStyle w:val="ListParagraph"/>
        <w:numPr>
          <w:ilvl w:val="0"/>
          <w:numId w:val="37"/>
        </w:numPr>
        <w:ind w:left="360"/>
      </w:pPr>
      <w:r w:rsidRPr="00EE1A77">
        <w:rPr>
          <w:rtl/>
        </w:rPr>
        <w:t>نسبت سیگنال به نویز</w:t>
      </w:r>
      <w:r w:rsidRPr="00EE1A77">
        <w:t xml:space="preserve"> - Signal-to-Noise Ratio (SNR):</w:t>
      </w:r>
    </w:p>
    <w:p w14:paraId="66250896" w14:textId="77777777" w:rsidR="009E3921" w:rsidRPr="00EE1A77" w:rsidRDefault="009E3921" w:rsidP="009A2AC0">
      <w:pPr>
        <w:pStyle w:val="ListParagraph"/>
        <w:numPr>
          <w:ilvl w:val="0"/>
          <w:numId w:val="37"/>
        </w:numPr>
        <w:ind w:left="360"/>
      </w:pPr>
      <w:r w:rsidRPr="00EE1A77">
        <w:rPr>
          <w:rtl/>
        </w:rPr>
        <w:t>بهسازی سیگنال</w:t>
      </w:r>
      <w:r w:rsidRPr="00EE1A77">
        <w:t xml:space="preserve"> - Signal Conditioning:</w:t>
      </w:r>
    </w:p>
    <w:p w14:paraId="35C74C2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۳۶</w:t>
      </w:r>
      <w:r w:rsidRPr="00EE1A77">
        <w:t xml:space="preserve">. </w:t>
      </w:r>
      <w:r w:rsidRPr="00EE1A77">
        <w:rPr>
          <w:rtl/>
        </w:rPr>
        <w:t>تقویت‌کننده عملیاتی</w:t>
      </w:r>
      <w:r w:rsidRPr="00EE1A77">
        <w:t xml:space="preserve"> - Operational Amplifier (Op-Amp):</w:t>
      </w:r>
    </w:p>
    <w:p w14:paraId="39C0DF44" w14:textId="77777777" w:rsidR="009E3921" w:rsidRPr="00EE1A77" w:rsidRDefault="009E3921" w:rsidP="009A2AC0">
      <w:pPr>
        <w:pStyle w:val="ListParagraph"/>
        <w:numPr>
          <w:ilvl w:val="0"/>
          <w:numId w:val="38"/>
        </w:numPr>
        <w:ind w:left="360"/>
      </w:pPr>
      <w:r w:rsidRPr="00EE1A77">
        <w:rPr>
          <w:rtl/>
        </w:rPr>
        <w:t>ساختار اپ‌آمپ</w:t>
      </w:r>
      <w:r w:rsidRPr="00EE1A77">
        <w:t xml:space="preserve"> - Op-Amp Structure:</w:t>
      </w:r>
    </w:p>
    <w:p w14:paraId="3741F38B" w14:textId="77777777" w:rsidR="009E3921" w:rsidRPr="00EE1A77" w:rsidRDefault="009E3921" w:rsidP="009A2AC0">
      <w:pPr>
        <w:pStyle w:val="ListParagraph"/>
        <w:numPr>
          <w:ilvl w:val="0"/>
          <w:numId w:val="38"/>
        </w:numPr>
        <w:ind w:left="360"/>
      </w:pPr>
      <w:r w:rsidRPr="00EE1A77">
        <w:rPr>
          <w:rtl/>
        </w:rPr>
        <w:t>تغذیه منفرد</w:t>
      </w:r>
      <w:r w:rsidRPr="00EE1A77">
        <w:t xml:space="preserve"> - Single Supply:</w:t>
      </w:r>
    </w:p>
    <w:p w14:paraId="7828EC0A" w14:textId="77777777" w:rsidR="009E3921" w:rsidRPr="00EE1A77" w:rsidRDefault="009E3921" w:rsidP="009A2AC0">
      <w:pPr>
        <w:pStyle w:val="ListParagraph"/>
        <w:numPr>
          <w:ilvl w:val="0"/>
          <w:numId w:val="38"/>
        </w:numPr>
        <w:ind w:left="360"/>
      </w:pPr>
      <w:r w:rsidRPr="00EE1A77">
        <w:rPr>
          <w:rtl/>
        </w:rPr>
        <w:t>تغذیه متقارن</w:t>
      </w:r>
      <w:r w:rsidRPr="00EE1A77">
        <w:t xml:space="preserve"> - Dual Supply:</w:t>
      </w:r>
    </w:p>
    <w:p w14:paraId="54F445F3" w14:textId="77777777" w:rsidR="009E3921" w:rsidRPr="00EE1A77" w:rsidRDefault="009E3921" w:rsidP="009A2AC0">
      <w:pPr>
        <w:pStyle w:val="ListParagraph"/>
        <w:numPr>
          <w:ilvl w:val="0"/>
          <w:numId w:val="38"/>
        </w:numPr>
        <w:ind w:left="360"/>
      </w:pPr>
      <w:r w:rsidRPr="00EE1A77">
        <w:rPr>
          <w:rtl/>
        </w:rPr>
        <w:t>فیدبک</w:t>
      </w:r>
      <w:r w:rsidRPr="00EE1A77">
        <w:t xml:space="preserve"> - Feedback:</w:t>
      </w:r>
    </w:p>
    <w:p w14:paraId="3A2C611B" w14:textId="77777777" w:rsidR="009E3921" w:rsidRPr="00EE1A77" w:rsidRDefault="009E3921" w:rsidP="009A2AC0">
      <w:pPr>
        <w:pStyle w:val="ListParagraph"/>
        <w:numPr>
          <w:ilvl w:val="0"/>
          <w:numId w:val="38"/>
        </w:numPr>
        <w:ind w:left="360"/>
      </w:pPr>
      <w:r w:rsidRPr="00EE1A77">
        <w:rPr>
          <w:rtl/>
        </w:rPr>
        <w:t>اپ‌آمپ ریل‌به‌ریل</w:t>
      </w:r>
      <w:r w:rsidRPr="00EE1A77">
        <w:t xml:space="preserve"> - Rail-to-Rail Op-Amp:</w:t>
      </w:r>
    </w:p>
    <w:p w14:paraId="53961CE1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۳۷</w:t>
      </w:r>
      <w:r w:rsidRPr="00EE1A77">
        <w:t xml:space="preserve">. </w:t>
      </w:r>
      <w:r w:rsidRPr="00EE1A77">
        <w:rPr>
          <w:rtl/>
        </w:rPr>
        <w:t>مدارهای کاربردی</w:t>
      </w:r>
      <w:r w:rsidRPr="00EE1A77">
        <w:t xml:space="preserve"> Op-Amp - Op-Amp Applications:</w:t>
      </w:r>
    </w:p>
    <w:p w14:paraId="40DEB5EF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دنبال‌کننده ولتاژ</w:t>
      </w:r>
      <w:r w:rsidRPr="00EE1A77">
        <w:t xml:space="preserve"> - Voltage Follower:</w:t>
      </w:r>
    </w:p>
    <w:p w14:paraId="3AF675A1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تقویت‌کننده وارون‌گر</w:t>
      </w:r>
      <w:r w:rsidRPr="00EE1A77">
        <w:t xml:space="preserve"> - Inverting Amplifier:</w:t>
      </w:r>
    </w:p>
    <w:p w14:paraId="1C0B793B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تقویت‌کننده غیر وارون‌گر</w:t>
      </w:r>
      <w:r w:rsidRPr="00EE1A77">
        <w:t xml:space="preserve"> - Non-Inverting Amplifier:</w:t>
      </w:r>
    </w:p>
    <w:p w14:paraId="7F369ACE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تقویت‌کننده جمع‌کننده</w:t>
      </w:r>
      <w:r w:rsidRPr="00EE1A77">
        <w:t xml:space="preserve"> - Summing Amplifier:</w:t>
      </w:r>
    </w:p>
    <w:p w14:paraId="6CDDD0E3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تقویت‌کننده تفاضلی</w:t>
      </w:r>
      <w:r w:rsidRPr="00EE1A77">
        <w:t xml:space="preserve"> - Differential Amplifier:</w:t>
      </w:r>
    </w:p>
    <w:p w14:paraId="14A37EA4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انتگرال‌گیر</w:t>
      </w:r>
      <w:r w:rsidRPr="00EE1A77">
        <w:t xml:space="preserve"> - Integrator:</w:t>
      </w:r>
    </w:p>
    <w:p w14:paraId="5F3E1BE3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مشتق‌گیر</w:t>
      </w:r>
      <w:r w:rsidRPr="00EE1A77">
        <w:t xml:space="preserve"> - Differentiator:</w:t>
      </w:r>
    </w:p>
    <w:p w14:paraId="6CC0CA26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مقایسه‌کننده</w:t>
      </w:r>
      <w:r w:rsidRPr="00EE1A77">
        <w:t xml:space="preserve"> - Comparator:</w:t>
      </w:r>
    </w:p>
    <w:p w14:paraId="3B180938" w14:textId="77777777" w:rsidR="009E3921" w:rsidRPr="00EE1A77" w:rsidRDefault="009E3921" w:rsidP="009A2AC0">
      <w:pPr>
        <w:pStyle w:val="ListParagraph"/>
        <w:numPr>
          <w:ilvl w:val="0"/>
          <w:numId w:val="39"/>
        </w:numPr>
        <w:ind w:left="360"/>
      </w:pPr>
      <w:r w:rsidRPr="00EE1A77">
        <w:rPr>
          <w:rtl/>
        </w:rPr>
        <w:t>تریگر اشمیت</w:t>
      </w:r>
      <w:r w:rsidRPr="00EE1A77">
        <w:t xml:space="preserve"> - Schmitt Trigger:</w:t>
      </w:r>
    </w:p>
    <w:p w14:paraId="2426751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۳۸</w:t>
      </w:r>
      <w:r w:rsidRPr="00EE1A77">
        <w:t xml:space="preserve">. </w:t>
      </w:r>
      <w:r w:rsidRPr="00EE1A77">
        <w:rPr>
          <w:rtl/>
        </w:rPr>
        <w:t>مشخصات واقعی</w:t>
      </w:r>
      <w:r w:rsidRPr="00EE1A77">
        <w:t xml:space="preserve"> Op-Amp - Practical Op-Amp Characteristics:</w:t>
      </w:r>
    </w:p>
    <w:p w14:paraId="72670C0E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ولتاژ آفست ورودی</w:t>
      </w:r>
      <w:r w:rsidRPr="00EE1A77">
        <w:t xml:space="preserve"> - Input Offset Voltage:</w:t>
      </w:r>
    </w:p>
    <w:p w14:paraId="76467C54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جریان بایاس ورودی</w:t>
      </w:r>
      <w:r w:rsidRPr="00EE1A77">
        <w:t xml:space="preserve"> - Input Bias Current:</w:t>
      </w:r>
    </w:p>
    <w:p w14:paraId="091C9D7A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نرخ تغییر خروجی</w:t>
      </w:r>
      <w:r w:rsidRPr="00EE1A77">
        <w:t xml:space="preserve"> - Slew Rate:</w:t>
      </w:r>
    </w:p>
    <w:p w14:paraId="29D207A5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حاصل‌ضرب بهره و پهنای باند</w:t>
      </w:r>
      <w:r w:rsidRPr="00EE1A77">
        <w:t xml:space="preserve"> - Gain-Bandwidth Product:</w:t>
      </w:r>
    </w:p>
    <w:p w14:paraId="797C12DD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نسبت حذف مد مشترک</w:t>
      </w:r>
      <w:r w:rsidRPr="00EE1A77">
        <w:t xml:space="preserve"> - Common-Mode Rejection Ratio (CMRR):</w:t>
      </w:r>
    </w:p>
    <w:p w14:paraId="27ECA4E5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نسبت حذف منبع تغذیه</w:t>
      </w:r>
      <w:r w:rsidRPr="00EE1A77">
        <w:t xml:space="preserve"> - Power Supply Rejection Ratio (PSRR):</w:t>
      </w:r>
    </w:p>
    <w:p w14:paraId="3C7E9B5D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محدوده نوسان خروجی</w:t>
      </w:r>
      <w:r w:rsidRPr="00EE1A77">
        <w:t xml:space="preserve"> - Output Swing:</w:t>
      </w:r>
    </w:p>
    <w:p w14:paraId="601B2523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اشباع</w:t>
      </w:r>
      <w:r w:rsidRPr="00EE1A77">
        <w:t xml:space="preserve"> - Saturation:</w:t>
      </w:r>
    </w:p>
    <w:p w14:paraId="0C6C8E34" w14:textId="77777777" w:rsidR="009E3921" w:rsidRPr="00EE1A77" w:rsidRDefault="009E3921" w:rsidP="009A2AC0">
      <w:pPr>
        <w:pStyle w:val="ListParagraph"/>
        <w:numPr>
          <w:ilvl w:val="0"/>
          <w:numId w:val="40"/>
        </w:numPr>
        <w:ind w:left="360"/>
      </w:pPr>
      <w:r w:rsidRPr="00EE1A77">
        <w:rPr>
          <w:rtl/>
        </w:rPr>
        <w:t>پایداری</w:t>
      </w:r>
      <w:r w:rsidRPr="00EE1A77">
        <w:t xml:space="preserve"> - Stability:</w:t>
      </w:r>
    </w:p>
    <w:p w14:paraId="549A0896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۱۱: </w:t>
      </w:r>
      <w:r w:rsidRPr="00EE1A77">
        <w:rPr>
          <w:rtl/>
        </w:rPr>
        <w:t>فیلترها</w:t>
      </w:r>
      <w:r w:rsidRPr="00EE1A77">
        <w:t xml:space="preserve"> - Filters:</w:t>
      </w:r>
    </w:p>
    <w:p w14:paraId="344847F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۳۹</w:t>
      </w:r>
      <w:r w:rsidRPr="00EE1A77">
        <w:t xml:space="preserve">. </w:t>
      </w:r>
      <w:r w:rsidRPr="00EE1A77">
        <w:rPr>
          <w:rtl/>
        </w:rPr>
        <w:t>فیلترهای پسیو</w:t>
      </w:r>
      <w:r w:rsidRPr="00EE1A77">
        <w:t xml:space="preserve"> - Passive Filters:</w:t>
      </w:r>
    </w:p>
    <w:p w14:paraId="53FCE681" w14:textId="77777777" w:rsidR="009E3921" w:rsidRPr="00EE1A77" w:rsidRDefault="009E3921" w:rsidP="009A2AC0">
      <w:pPr>
        <w:pStyle w:val="ListParagraph"/>
        <w:numPr>
          <w:ilvl w:val="0"/>
          <w:numId w:val="41"/>
        </w:numPr>
        <w:ind w:left="360"/>
      </w:pPr>
      <w:r w:rsidRPr="00EE1A77">
        <w:rPr>
          <w:rtl/>
        </w:rPr>
        <w:t>فیلتر</w:t>
      </w:r>
      <w:r w:rsidRPr="00EE1A77">
        <w:t xml:space="preserve"> RC - RC Filter:</w:t>
      </w:r>
    </w:p>
    <w:p w14:paraId="2823C9AB" w14:textId="77777777" w:rsidR="009E3921" w:rsidRPr="00EE1A77" w:rsidRDefault="009E3921" w:rsidP="009A2AC0">
      <w:pPr>
        <w:pStyle w:val="ListParagraph"/>
        <w:numPr>
          <w:ilvl w:val="0"/>
          <w:numId w:val="41"/>
        </w:numPr>
        <w:ind w:left="360"/>
      </w:pPr>
      <w:r w:rsidRPr="00EE1A77">
        <w:rPr>
          <w:rtl/>
        </w:rPr>
        <w:t>فیلتر</w:t>
      </w:r>
      <w:r w:rsidRPr="00EE1A77">
        <w:t xml:space="preserve"> RL - RL Filter:</w:t>
      </w:r>
    </w:p>
    <w:p w14:paraId="7FFC60AF" w14:textId="77777777" w:rsidR="009E3921" w:rsidRPr="00EE1A77" w:rsidRDefault="009E3921" w:rsidP="009A2AC0">
      <w:pPr>
        <w:pStyle w:val="ListParagraph"/>
        <w:numPr>
          <w:ilvl w:val="0"/>
          <w:numId w:val="41"/>
        </w:numPr>
        <w:ind w:left="360"/>
      </w:pPr>
      <w:r w:rsidRPr="00EE1A77">
        <w:rPr>
          <w:rtl/>
        </w:rPr>
        <w:t>فیلتر</w:t>
      </w:r>
      <w:r w:rsidRPr="00EE1A77">
        <w:t xml:space="preserve"> LC - LC Filter:</w:t>
      </w:r>
    </w:p>
    <w:p w14:paraId="1016294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۴۰</w:t>
      </w:r>
      <w:r w:rsidRPr="00EE1A77">
        <w:t xml:space="preserve">. </w:t>
      </w:r>
      <w:r w:rsidRPr="00EE1A77">
        <w:rPr>
          <w:rtl/>
        </w:rPr>
        <w:t>انواع فیلتر</w:t>
      </w:r>
      <w:r w:rsidRPr="00EE1A77">
        <w:t xml:space="preserve"> - Filter Types:</w:t>
      </w:r>
    </w:p>
    <w:p w14:paraId="3D3ABE58" w14:textId="77777777" w:rsidR="009E3921" w:rsidRPr="00EE1A77" w:rsidRDefault="009E3921" w:rsidP="009A2AC0">
      <w:pPr>
        <w:pStyle w:val="ListParagraph"/>
        <w:numPr>
          <w:ilvl w:val="0"/>
          <w:numId w:val="42"/>
        </w:numPr>
        <w:ind w:left="360"/>
      </w:pPr>
      <w:r w:rsidRPr="00EE1A77">
        <w:rPr>
          <w:rtl/>
        </w:rPr>
        <w:t>پایین‌گذر</w:t>
      </w:r>
      <w:r w:rsidRPr="00EE1A77">
        <w:t xml:space="preserve"> - Low-Pass:</w:t>
      </w:r>
    </w:p>
    <w:p w14:paraId="11A5143B" w14:textId="77777777" w:rsidR="009E3921" w:rsidRPr="00EE1A77" w:rsidRDefault="009E3921" w:rsidP="009A2AC0">
      <w:pPr>
        <w:pStyle w:val="ListParagraph"/>
        <w:numPr>
          <w:ilvl w:val="0"/>
          <w:numId w:val="42"/>
        </w:numPr>
        <w:ind w:left="360"/>
      </w:pPr>
      <w:r w:rsidRPr="00EE1A77">
        <w:rPr>
          <w:rtl/>
        </w:rPr>
        <w:t>بالاگذر</w:t>
      </w:r>
      <w:r w:rsidRPr="00EE1A77">
        <w:t xml:space="preserve"> - High-Pass:</w:t>
      </w:r>
    </w:p>
    <w:p w14:paraId="0505E23F" w14:textId="77777777" w:rsidR="009E3921" w:rsidRPr="00EE1A77" w:rsidRDefault="009E3921" w:rsidP="009A2AC0">
      <w:pPr>
        <w:pStyle w:val="ListParagraph"/>
        <w:numPr>
          <w:ilvl w:val="0"/>
          <w:numId w:val="42"/>
        </w:numPr>
        <w:ind w:left="360"/>
      </w:pPr>
      <w:r w:rsidRPr="00EE1A77">
        <w:rPr>
          <w:rtl/>
        </w:rPr>
        <w:t>میان‌گذر</w:t>
      </w:r>
      <w:r w:rsidRPr="00EE1A77">
        <w:t xml:space="preserve"> - Band-Pass:</w:t>
      </w:r>
    </w:p>
    <w:p w14:paraId="4DC530F3" w14:textId="77777777" w:rsidR="009E3921" w:rsidRPr="00EE1A77" w:rsidRDefault="009E3921" w:rsidP="009A2AC0">
      <w:pPr>
        <w:pStyle w:val="ListParagraph"/>
        <w:numPr>
          <w:ilvl w:val="0"/>
          <w:numId w:val="42"/>
        </w:numPr>
        <w:ind w:left="360"/>
      </w:pPr>
      <w:r w:rsidRPr="00EE1A77">
        <w:rPr>
          <w:rtl/>
        </w:rPr>
        <w:t>میان‌ناگذر</w:t>
      </w:r>
      <w:r w:rsidRPr="00EE1A77">
        <w:t xml:space="preserve"> - Band-Stop:</w:t>
      </w:r>
    </w:p>
    <w:p w14:paraId="20F3BE9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۴۱</w:t>
      </w:r>
      <w:r w:rsidRPr="00EE1A77">
        <w:t xml:space="preserve">. </w:t>
      </w:r>
      <w:r w:rsidRPr="00EE1A77">
        <w:rPr>
          <w:rtl/>
        </w:rPr>
        <w:t>تحلیل فیلتر</w:t>
      </w:r>
      <w:r w:rsidRPr="00EE1A77">
        <w:t xml:space="preserve"> - Filter Analysis:</w:t>
      </w:r>
    </w:p>
    <w:p w14:paraId="41E42277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lastRenderedPageBreak/>
        <w:t>فرکانس قطع</w:t>
      </w:r>
      <w:r w:rsidRPr="00EE1A77">
        <w:t xml:space="preserve"> - Cutoff Frequency:</w:t>
      </w:r>
    </w:p>
    <w:p w14:paraId="680B071F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پهنای باند</w:t>
      </w:r>
      <w:r w:rsidRPr="00EE1A77">
        <w:t xml:space="preserve"> - Bandwidth:</w:t>
      </w:r>
    </w:p>
    <w:p w14:paraId="0A1D0C94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نرخ افت</w:t>
      </w:r>
      <w:r w:rsidRPr="00EE1A77">
        <w:t xml:space="preserve"> - Roll-Off:</w:t>
      </w:r>
    </w:p>
    <w:p w14:paraId="177834DA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ضریب کیفیت</w:t>
      </w:r>
      <w:r w:rsidRPr="00EE1A77">
        <w:t xml:space="preserve"> - Q Factor:</w:t>
      </w:r>
    </w:p>
    <w:p w14:paraId="799053AD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پاسخ فرکانسی</w:t>
      </w:r>
      <w:r w:rsidRPr="00EE1A77">
        <w:t xml:space="preserve"> - Frequency Response:</w:t>
      </w:r>
    </w:p>
    <w:p w14:paraId="30E714CD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پاسخ فازی</w:t>
      </w:r>
      <w:r w:rsidRPr="00EE1A77">
        <w:t xml:space="preserve"> - Phase Response:</w:t>
      </w:r>
    </w:p>
    <w:p w14:paraId="2C15C72D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نمودار بود</w:t>
      </w:r>
      <w:r w:rsidRPr="00EE1A77">
        <w:t xml:space="preserve"> - Bode Plot:</w:t>
      </w:r>
    </w:p>
    <w:p w14:paraId="5A86E6DB" w14:textId="77777777" w:rsidR="009E3921" w:rsidRPr="00EE1A77" w:rsidRDefault="009E3921" w:rsidP="009A2AC0">
      <w:pPr>
        <w:pStyle w:val="ListParagraph"/>
        <w:numPr>
          <w:ilvl w:val="0"/>
          <w:numId w:val="43"/>
        </w:numPr>
        <w:ind w:left="360"/>
      </w:pPr>
      <w:r w:rsidRPr="00EE1A77">
        <w:rPr>
          <w:rtl/>
        </w:rPr>
        <w:t>افت دسی‌بلی بر دهه</w:t>
      </w:r>
      <w:r w:rsidRPr="00EE1A77">
        <w:t xml:space="preserve"> - dB per Decade:</w:t>
      </w:r>
    </w:p>
    <w:p w14:paraId="045353C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۴۲</w:t>
      </w:r>
      <w:r w:rsidRPr="00EE1A77">
        <w:t xml:space="preserve">. </w:t>
      </w:r>
      <w:r w:rsidRPr="00EE1A77">
        <w:rPr>
          <w:rtl/>
        </w:rPr>
        <w:t>فیلترهای اکتیو</w:t>
      </w:r>
      <w:r w:rsidRPr="00EE1A77">
        <w:t xml:space="preserve"> - Active Filters:</w:t>
      </w:r>
    </w:p>
    <w:p w14:paraId="0BC1A235" w14:textId="77777777" w:rsidR="009E3921" w:rsidRPr="00EE1A77" w:rsidRDefault="009E3921" w:rsidP="009A2AC0">
      <w:pPr>
        <w:pStyle w:val="ListParagraph"/>
        <w:numPr>
          <w:ilvl w:val="0"/>
          <w:numId w:val="44"/>
        </w:numPr>
        <w:ind w:left="360"/>
      </w:pPr>
      <w:r w:rsidRPr="00EE1A77">
        <w:rPr>
          <w:rtl/>
        </w:rPr>
        <w:t>فیلتر مبتنی بر</w:t>
      </w:r>
      <w:r w:rsidRPr="00EE1A77">
        <w:t xml:space="preserve"> Op-Amp - Op-Amp Based Filter:</w:t>
      </w:r>
    </w:p>
    <w:p w14:paraId="1E78857A" w14:textId="77777777" w:rsidR="009E3921" w:rsidRPr="00EE1A77" w:rsidRDefault="009E3921" w:rsidP="009A2AC0">
      <w:pPr>
        <w:pStyle w:val="ListParagraph"/>
        <w:numPr>
          <w:ilvl w:val="0"/>
          <w:numId w:val="44"/>
        </w:numPr>
        <w:ind w:left="360"/>
      </w:pPr>
      <w:r w:rsidRPr="00EE1A77">
        <w:rPr>
          <w:rtl/>
        </w:rPr>
        <w:t>مقایسه فیلتر اکتیو و پسیو</w:t>
      </w:r>
      <w:r w:rsidRPr="00EE1A77">
        <w:t xml:space="preserve"> - Active vs Passive Filters:</w:t>
      </w:r>
    </w:p>
    <w:p w14:paraId="314656DC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۱۲: </w:t>
      </w:r>
      <w:r w:rsidRPr="00EE1A77">
        <w:rPr>
          <w:rtl/>
        </w:rPr>
        <w:t>تایمر و تولید پالس</w:t>
      </w:r>
      <w:r w:rsidRPr="00EE1A77">
        <w:t xml:space="preserve"> - Timers &amp; Pulse Generation:</w:t>
      </w:r>
    </w:p>
    <w:p w14:paraId="727EFF8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۴۳</w:t>
      </w:r>
      <w:r w:rsidRPr="00EE1A77">
        <w:t xml:space="preserve">. </w:t>
      </w:r>
      <w:r w:rsidRPr="00EE1A77">
        <w:rPr>
          <w:rtl/>
        </w:rPr>
        <w:t>آی‌سی تایمر ۵۵۵ - 555</w:t>
      </w:r>
      <w:r w:rsidRPr="00EE1A77">
        <w:t xml:space="preserve"> Timer IC:</w:t>
      </w:r>
    </w:p>
    <w:p w14:paraId="0D1CB994" w14:textId="77777777" w:rsidR="009E3921" w:rsidRPr="00EE1A77" w:rsidRDefault="009E3921" w:rsidP="009A2AC0">
      <w:pPr>
        <w:pStyle w:val="ListParagraph"/>
        <w:numPr>
          <w:ilvl w:val="0"/>
          <w:numId w:val="45"/>
        </w:numPr>
        <w:ind w:left="360"/>
      </w:pPr>
      <w:r w:rsidRPr="00EE1A77">
        <w:rPr>
          <w:rtl/>
        </w:rPr>
        <w:t>ساختار داخلی</w:t>
      </w:r>
      <w:r w:rsidRPr="00EE1A77">
        <w:t xml:space="preserve"> - Internal Structure:</w:t>
      </w:r>
    </w:p>
    <w:p w14:paraId="220821C8" w14:textId="77777777" w:rsidR="009E3921" w:rsidRPr="00EE1A77" w:rsidRDefault="009E3921" w:rsidP="009A2AC0">
      <w:pPr>
        <w:pStyle w:val="ListParagraph"/>
        <w:numPr>
          <w:ilvl w:val="0"/>
          <w:numId w:val="45"/>
        </w:numPr>
        <w:ind w:left="360"/>
      </w:pPr>
      <w:r w:rsidRPr="00EE1A77">
        <w:rPr>
          <w:rtl/>
        </w:rPr>
        <w:t>مقایسه‌کننده</w:t>
      </w:r>
      <w:r w:rsidRPr="00EE1A77">
        <w:t xml:space="preserve"> - Comparator:</w:t>
      </w:r>
    </w:p>
    <w:p w14:paraId="2D04C648" w14:textId="77777777" w:rsidR="009E3921" w:rsidRPr="00EE1A77" w:rsidRDefault="009E3921" w:rsidP="009A2AC0">
      <w:pPr>
        <w:pStyle w:val="ListParagraph"/>
        <w:numPr>
          <w:ilvl w:val="0"/>
          <w:numId w:val="45"/>
        </w:numPr>
        <w:ind w:left="360"/>
      </w:pPr>
      <w:r w:rsidRPr="00EE1A77">
        <w:rPr>
          <w:rtl/>
        </w:rPr>
        <w:t>فلیپ‌فلاپ</w:t>
      </w:r>
      <w:r w:rsidRPr="00EE1A77">
        <w:t xml:space="preserve"> - Flip-Flop:</w:t>
      </w:r>
    </w:p>
    <w:p w14:paraId="2B377CB8" w14:textId="77777777" w:rsidR="009E3921" w:rsidRPr="00EE1A77" w:rsidRDefault="009E3921" w:rsidP="009A2AC0">
      <w:pPr>
        <w:pStyle w:val="ListParagraph"/>
        <w:numPr>
          <w:ilvl w:val="0"/>
          <w:numId w:val="45"/>
        </w:numPr>
        <w:ind w:left="360"/>
      </w:pPr>
      <w:r w:rsidRPr="00EE1A77">
        <w:rPr>
          <w:rtl/>
        </w:rPr>
        <w:t>ترانزیستور تخلیه</w:t>
      </w:r>
      <w:r w:rsidRPr="00EE1A77">
        <w:t xml:space="preserve"> - Discharge Transistor:</w:t>
      </w:r>
    </w:p>
    <w:p w14:paraId="0AB85A0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۴۴</w:t>
      </w:r>
      <w:r w:rsidRPr="00EE1A77">
        <w:t xml:space="preserve">. </w:t>
      </w:r>
      <w:r w:rsidRPr="00EE1A77">
        <w:rPr>
          <w:rtl/>
        </w:rPr>
        <w:t>حالت‌های کاری ۵۵۵ - 555</w:t>
      </w:r>
      <w:r w:rsidRPr="00EE1A77">
        <w:t xml:space="preserve"> Operating Modes:</w:t>
      </w:r>
    </w:p>
    <w:p w14:paraId="5D62F824" w14:textId="77777777" w:rsidR="009E3921" w:rsidRPr="00EE1A77" w:rsidRDefault="009E3921" w:rsidP="009A2AC0">
      <w:pPr>
        <w:pStyle w:val="ListParagraph"/>
        <w:numPr>
          <w:ilvl w:val="0"/>
          <w:numId w:val="46"/>
        </w:numPr>
        <w:ind w:left="360"/>
      </w:pPr>
      <w:r w:rsidRPr="00EE1A77">
        <w:rPr>
          <w:rtl/>
        </w:rPr>
        <w:t>مونوآستابل</w:t>
      </w:r>
      <w:r w:rsidRPr="00EE1A77">
        <w:t xml:space="preserve"> - Monostable:</w:t>
      </w:r>
    </w:p>
    <w:p w14:paraId="38D653FF" w14:textId="77777777" w:rsidR="009E3921" w:rsidRPr="00EE1A77" w:rsidRDefault="009E3921" w:rsidP="009A2AC0">
      <w:pPr>
        <w:pStyle w:val="ListParagraph"/>
        <w:numPr>
          <w:ilvl w:val="0"/>
          <w:numId w:val="46"/>
        </w:numPr>
        <w:ind w:left="360"/>
      </w:pPr>
      <w:r w:rsidRPr="00EE1A77">
        <w:rPr>
          <w:rtl/>
        </w:rPr>
        <w:t>آستابل</w:t>
      </w:r>
      <w:r w:rsidRPr="00EE1A77">
        <w:t xml:space="preserve"> - Astable:</w:t>
      </w:r>
    </w:p>
    <w:p w14:paraId="11612C17" w14:textId="77777777" w:rsidR="009E3921" w:rsidRPr="00EE1A77" w:rsidRDefault="009E3921" w:rsidP="009A2AC0">
      <w:pPr>
        <w:pStyle w:val="ListParagraph"/>
        <w:numPr>
          <w:ilvl w:val="0"/>
          <w:numId w:val="46"/>
        </w:numPr>
        <w:ind w:left="360"/>
      </w:pPr>
      <w:r w:rsidRPr="00EE1A77">
        <w:rPr>
          <w:rtl/>
        </w:rPr>
        <w:t>بای‌آستابل</w:t>
      </w:r>
      <w:r w:rsidRPr="00EE1A77">
        <w:t xml:space="preserve"> - Bistable:</w:t>
      </w:r>
    </w:p>
    <w:p w14:paraId="57E528A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۴۵</w:t>
      </w:r>
      <w:r w:rsidRPr="00EE1A77">
        <w:t xml:space="preserve">. </w:t>
      </w:r>
      <w:r w:rsidRPr="00EE1A77">
        <w:rPr>
          <w:rtl/>
        </w:rPr>
        <w:t>تولید پالس</w:t>
      </w:r>
      <w:r w:rsidRPr="00EE1A77">
        <w:t xml:space="preserve"> - Pulse Generation:</w:t>
      </w:r>
    </w:p>
    <w:p w14:paraId="0D554E49" w14:textId="77777777" w:rsidR="009E3921" w:rsidRPr="00EE1A77" w:rsidRDefault="009E3921" w:rsidP="009A2AC0">
      <w:pPr>
        <w:pStyle w:val="ListParagraph"/>
        <w:numPr>
          <w:ilvl w:val="0"/>
          <w:numId w:val="47"/>
        </w:numPr>
        <w:ind w:left="360"/>
      </w:pPr>
      <w:r w:rsidRPr="00EE1A77">
        <w:rPr>
          <w:rtl/>
        </w:rPr>
        <w:lastRenderedPageBreak/>
        <w:t>فرکانس</w:t>
      </w:r>
      <w:r w:rsidRPr="00EE1A77">
        <w:t xml:space="preserve"> - Frequency:</w:t>
      </w:r>
    </w:p>
    <w:p w14:paraId="1CA9022A" w14:textId="77777777" w:rsidR="009E3921" w:rsidRPr="00EE1A77" w:rsidRDefault="009E3921" w:rsidP="009A2AC0">
      <w:pPr>
        <w:pStyle w:val="ListParagraph"/>
        <w:numPr>
          <w:ilvl w:val="0"/>
          <w:numId w:val="47"/>
        </w:numPr>
        <w:ind w:left="360"/>
      </w:pPr>
      <w:r w:rsidRPr="00EE1A77">
        <w:rPr>
          <w:rtl/>
        </w:rPr>
        <w:t>دیوتی سایکل</w:t>
      </w:r>
      <w:r w:rsidRPr="00EE1A77">
        <w:t xml:space="preserve"> - Duty Cycle:</w:t>
      </w:r>
    </w:p>
    <w:p w14:paraId="1AC4CF37" w14:textId="77777777" w:rsidR="009E3921" w:rsidRPr="00EE1A77" w:rsidRDefault="009E3921" w:rsidP="009A2AC0">
      <w:pPr>
        <w:pStyle w:val="ListParagraph"/>
        <w:numPr>
          <w:ilvl w:val="0"/>
          <w:numId w:val="47"/>
        </w:numPr>
        <w:ind w:left="360"/>
      </w:pPr>
      <w:r w:rsidRPr="00EE1A77">
        <w:rPr>
          <w:rtl/>
        </w:rPr>
        <w:t>مدولاسیون پهنای پالس</w:t>
      </w:r>
      <w:r w:rsidRPr="00EE1A77">
        <w:t xml:space="preserve"> - Pulse Width Modulation (PWM):</w:t>
      </w:r>
    </w:p>
    <w:p w14:paraId="0B4E2F2D" w14:textId="77777777" w:rsidR="009E3921" w:rsidRPr="00EE1A77" w:rsidRDefault="009E3921" w:rsidP="009A2AC0">
      <w:pPr>
        <w:pStyle w:val="ListParagraph"/>
        <w:numPr>
          <w:ilvl w:val="0"/>
          <w:numId w:val="47"/>
        </w:numPr>
        <w:ind w:left="360"/>
      </w:pPr>
      <w:r w:rsidRPr="00EE1A77">
        <w:rPr>
          <w:rtl/>
        </w:rPr>
        <w:t>پهنای پالس</w:t>
      </w:r>
      <w:r w:rsidRPr="00EE1A77">
        <w:t xml:space="preserve"> - Pulse Width:</w:t>
      </w:r>
    </w:p>
    <w:p w14:paraId="51747BAE" w14:textId="77777777" w:rsidR="009E3921" w:rsidRPr="00EE1A77" w:rsidRDefault="009E3921" w:rsidP="009A2AC0">
      <w:pPr>
        <w:pStyle w:val="ListParagraph"/>
        <w:numPr>
          <w:ilvl w:val="0"/>
          <w:numId w:val="47"/>
        </w:numPr>
        <w:ind w:left="360"/>
      </w:pPr>
      <w:r w:rsidRPr="00EE1A77">
        <w:rPr>
          <w:rtl/>
        </w:rPr>
        <w:t>مدارهای زمان‌بندی</w:t>
      </w:r>
      <w:r w:rsidRPr="00EE1A77">
        <w:t xml:space="preserve"> - Timing Circuits:</w:t>
      </w:r>
    </w:p>
    <w:p w14:paraId="7B3F26E1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۱۳: </w:t>
      </w:r>
      <w:r w:rsidRPr="00EE1A77">
        <w:rPr>
          <w:rtl/>
        </w:rPr>
        <w:t>الکترونیک صوتی</w:t>
      </w:r>
      <w:r w:rsidRPr="00EE1A77">
        <w:t xml:space="preserve"> - Audio Electronics:</w:t>
      </w:r>
    </w:p>
    <w:p w14:paraId="40C3730F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۴۶</w:t>
      </w:r>
      <w:r w:rsidRPr="00EE1A77">
        <w:t xml:space="preserve">. </w:t>
      </w:r>
      <w:r w:rsidRPr="00EE1A77">
        <w:rPr>
          <w:rtl/>
        </w:rPr>
        <w:t>اصول صوت</w:t>
      </w:r>
      <w:r w:rsidRPr="00EE1A77">
        <w:t xml:space="preserve"> - Audio Fundamentals:</w:t>
      </w:r>
    </w:p>
    <w:p w14:paraId="2521E0E4" w14:textId="77777777" w:rsidR="009E3921" w:rsidRPr="00EE1A77" w:rsidRDefault="009E3921" w:rsidP="009A2AC0">
      <w:pPr>
        <w:pStyle w:val="ListParagraph"/>
        <w:numPr>
          <w:ilvl w:val="0"/>
          <w:numId w:val="48"/>
        </w:numPr>
        <w:ind w:left="360"/>
      </w:pPr>
      <w:r w:rsidRPr="00EE1A77">
        <w:rPr>
          <w:rtl/>
        </w:rPr>
        <w:t>موج صوتی</w:t>
      </w:r>
      <w:r w:rsidRPr="00EE1A77">
        <w:t xml:space="preserve"> - Sound Wave:</w:t>
      </w:r>
    </w:p>
    <w:p w14:paraId="1FBD4786" w14:textId="77777777" w:rsidR="009E3921" w:rsidRPr="00EE1A77" w:rsidRDefault="009E3921" w:rsidP="009A2AC0">
      <w:pPr>
        <w:pStyle w:val="ListParagraph"/>
        <w:numPr>
          <w:ilvl w:val="0"/>
          <w:numId w:val="48"/>
        </w:numPr>
        <w:ind w:left="360"/>
      </w:pPr>
      <w:r w:rsidRPr="00EE1A77">
        <w:rPr>
          <w:rtl/>
        </w:rPr>
        <w:t>طیف فرکانسی</w:t>
      </w:r>
      <w:r w:rsidRPr="00EE1A77">
        <w:t xml:space="preserve"> - Frequency Spectrum:</w:t>
      </w:r>
    </w:p>
    <w:p w14:paraId="3B6D981A" w14:textId="77777777" w:rsidR="009E3921" w:rsidRPr="00EE1A77" w:rsidRDefault="009E3921" w:rsidP="009A2AC0">
      <w:pPr>
        <w:pStyle w:val="ListParagraph"/>
        <w:numPr>
          <w:ilvl w:val="0"/>
          <w:numId w:val="48"/>
        </w:numPr>
        <w:ind w:left="360"/>
      </w:pPr>
      <w:r w:rsidRPr="00EE1A77">
        <w:rPr>
          <w:rtl/>
        </w:rPr>
        <w:t>محدوده شنوایی انسان</w:t>
      </w:r>
      <w:r w:rsidRPr="00EE1A77">
        <w:t xml:space="preserve"> - Human Hearing Range:</w:t>
      </w:r>
    </w:p>
    <w:p w14:paraId="7670EEAA" w14:textId="77777777" w:rsidR="009E3921" w:rsidRPr="00EE1A77" w:rsidRDefault="009E3921" w:rsidP="009A2AC0">
      <w:pPr>
        <w:pStyle w:val="ListParagraph"/>
        <w:numPr>
          <w:ilvl w:val="0"/>
          <w:numId w:val="48"/>
        </w:numPr>
        <w:ind w:left="360"/>
      </w:pPr>
      <w:r w:rsidRPr="00EE1A77">
        <w:rPr>
          <w:rtl/>
        </w:rPr>
        <w:t>دامنه صوت</w:t>
      </w:r>
      <w:r w:rsidRPr="00EE1A77">
        <w:t xml:space="preserve"> - Audio Amplitude:</w:t>
      </w:r>
    </w:p>
    <w:p w14:paraId="6580EC10" w14:textId="77777777" w:rsidR="009E3921" w:rsidRPr="00EE1A77" w:rsidRDefault="009E3921" w:rsidP="009A2AC0">
      <w:pPr>
        <w:pStyle w:val="ListParagraph"/>
        <w:numPr>
          <w:ilvl w:val="0"/>
          <w:numId w:val="48"/>
        </w:numPr>
        <w:ind w:left="360"/>
      </w:pPr>
      <w:r w:rsidRPr="00EE1A77">
        <w:rPr>
          <w:rtl/>
        </w:rPr>
        <w:t>فرکانس صوت</w:t>
      </w:r>
      <w:r w:rsidRPr="00EE1A77">
        <w:t xml:space="preserve"> - Audio Frequency:</w:t>
      </w:r>
    </w:p>
    <w:p w14:paraId="1DED08D7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  <w:lang w:bidi="fa-IR"/>
        </w:rPr>
        <w:t>۴۷</w:t>
      </w:r>
      <w:r w:rsidRPr="00EE1A77">
        <w:t xml:space="preserve">. </w:t>
      </w:r>
      <w:r w:rsidRPr="00EE1A77">
        <w:rPr>
          <w:rtl/>
        </w:rPr>
        <w:t>ورودی صوت</w:t>
      </w:r>
      <w:r w:rsidRPr="00EE1A77">
        <w:t xml:space="preserve"> - Audio Input:</w:t>
      </w:r>
    </w:p>
    <w:p w14:paraId="2978F095" w14:textId="77777777" w:rsidR="009E3921" w:rsidRPr="00EE1A77" w:rsidRDefault="009E3921" w:rsidP="009A2AC0">
      <w:pPr>
        <w:pStyle w:val="ListParagraph"/>
        <w:numPr>
          <w:ilvl w:val="0"/>
          <w:numId w:val="49"/>
        </w:numPr>
        <w:ind w:left="360"/>
      </w:pPr>
      <w:r w:rsidRPr="00EE1A77">
        <w:rPr>
          <w:rtl/>
        </w:rPr>
        <w:t>میکروفون</w:t>
      </w:r>
      <w:r w:rsidRPr="00EE1A77">
        <w:t xml:space="preserve"> - Microphone:</w:t>
      </w:r>
    </w:p>
    <w:p w14:paraId="1FB23AC1" w14:textId="77777777" w:rsidR="009E3921" w:rsidRPr="00EE1A77" w:rsidRDefault="009E3921" w:rsidP="009A2AC0">
      <w:pPr>
        <w:pStyle w:val="ListParagraph"/>
        <w:numPr>
          <w:ilvl w:val="0"/>
          <w:numId w:val="49"/>
        </w:numPr>
        <w:ind w:left="360"/>
      </w:pPr>
      <w:r w:rsidRPr="00EE1A77">
        <w:rPr>
          <w:rtl/>
        </w:rPr>
        <w:t>پیش‌تقویت‌کننده میکروفون</w:t>
      </w:r>
      <w:r w:rsidRPr="00EE1A77">
        <w:t xml:space="preserve"> - Microphone Preamp:</w:t>
      </w:r>
    </w:p>
    <w:p w14:paraId="1384C18D" w14:textId="77777777" w:rsidR="009E3921" w:rsidRPr="00EE1A77" w:rsidRDefault="009E3921" w:rsidP="009A2AC0">
      <w:pPr>
        <w:pStyle w:val="ListParagraph"/>
        <w:numPr>
          <w:ilvl w:val="0"/>
          <w:numId w:val="49"/>
        </w:numPr>
        <w:ind w:left="360"/>
      </w:pPr>
      <w:r w:rsidRPr="00EE1A77">
        <w:rPr>
          <w:rtl/>
        </w:rPr>
        <w:t>بایاس</w:t>
      </w:r>
      <w:r w:rsidRPr="00EE1A77">
        <w:t xml:space="preserve"> - Bias:</w:t>
      </w:r>
    </w:p>
    <w:p w14:paraId="670203FB" w14:textId="77777777" w:rsidR="009E3921" w:rsidRPr="00EE1A77" w:rsidRDefault="009E3921" w:rsidP="009A2AC0">
      <w:pPr>
        <w:pStyle w:val="ListParagraph"/>
        <w:numPr>
          <w:ilvl w:val="0"/>
          <w:numId w:val="49"/>
        </w:numPr>
        <w:ind w:left="360"/>
      </w:pPr>
      <w:r w:rsidRPr="00EE1A77">
        <w:rPr>
          <w:rtl/>
        </w:rPr>
        <w:t>کوپلینگ</w:t>
      </w:r>
      <w:r w:rsidRPr="00EE1A77">
        <w:t xml:space="preserve"> - Coupling:</w:t>
      </w:r>
    </w:p>
    <w:p w14:paraId="535F9225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۴۸</w:t>
      </w:r>
      <w:r w:rsidRPr="00EE1A77">
        <w:t xml:space="preserve">. </w:t>
      </w:r>
      <w:r w:rsidRPr="00EE1A77">
        <w:rPr>
          <w:rtl/>
        </w:rPr>
        <w:t>تقویت‌کننده صوتی</w:t>
      </w:r>
      <w:r w:rsidRPr="00EE1A77">
        <w:t xml:space="preserve"> - Audio Amplifiers:</w:t>
      </w:r>
    </w:p>
    <w:p w14:paraId="147666BE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t>تقویت‌کننده</w:t>
      </w:r>
      <w:r w:rsidRPr="00EE1A77">
        <w:t xml:space="preserve"> LM386 - LM386 Amplifier:</w:t>
      </w:r>
    </w:p>
    <w:p w14:paraId="1D503D93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t>تقویت‌کننده کلاس</w:t>
      </w:r>
      <w:r w:rsidRPr="00EE1A77">
        <w:t xml:space="preserve"> A - Class A Amplifier:</w:t>
      </w:r>
    </w:p>
    <w:p w14:paraId="2A56ECDF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t>تقویت‌کننده کلاس</w:t>
      </w:r>
      <w:r w:rsidRPr="00EE1A77">
        <w:t xml:space="preserve"> B - Class B Amplifier:</w:t>
      </w:r>
    </w:p>
    <w:p w14:paraId="63C9F0E4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t>تقویت‌کننده کلاس</w:t>
      </w:r>
      <w:r w:rsidRPr="00EE1A77">
        <w:t xml:space="preserve"> AB - Class AB Amplifier:</w:t>
      </w:r>
    </w:p>
    <w:p w14:paraId="552B386A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t>تقویت‌کننده کلاس</w:t>
      </w:r>
      <w:r w:rsidRPr="00EE1A77">
        <w:t xml:space="preserve"> D - Class D Amplifier:</w:t>
      </w:r>
    </w:p>
    <w:p w14:paraId="76200F53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lastRenderedPageBreak/>
        <w:t>امپدانس بلندگو</w:t>
      </w:r>
      <w:r w:rsidRPr="00EE1A77">
        <w:t xml:space="preserve"> - Speaker Impedance:</w:t>
      </w:r>
    </w:p>
    <w:p w14:paraId="46F8D4AB" w14:textId="77777777" w:rsidR="009E3921" w:rsidRPr="00EE1A77" w:rsidRDefault="009E3921" w:rsidP="009A2AC0">
      <w:pPr>
        <w:pStyle w:val="ListParagraph"/>
        <w:numPr>
          <w:ilvl w:val="0"/>
          <w:numId w:val="50"/>
        </w:numPr>
        <w:ind w:left="360"/>
      </w:pPr>
      <w:r w:rsidRPr="00EE1A77">
        <w:rPr>
          <w:rtl/>
        </w:rPr>
        <w:t>توان خروجی</w:t>
      </w:r>
      <w:r w:rsidRPr="00EE1A77">
        <w:t xml:space="preserve"> - Output Power:</w:t>
      </w:r>
    </w:p>
    <w:p w14:paraId="5303852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۴۹</w:t>
      </w:r>
      <w:r w:rsidRPr="00EE1A77">
        <w:t xml:space="preserve">. </w:t>
      </w:r>
      <w:r w:rsidRPr="00EE1A77">
        <w:rPr>
          <w:rtl/>
        </w:rPr>
        <w:t>پردازش صوت</w:t>
      </w:r>
      <w:r w:rsidRPr="00EE1A77">
        <w:t xml:space="preserve"> - Audio Processing:</w:t>
      </w:r>
    </w:p>
    <w:p w14:paraId="49180BA0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کنترل حجم صدا</w:t>
      </w:r>
      <w:r w:rsidRPr="00EE1A77">
        <w:t xml:space="preserve"> - Volume Control:</w:t>
      </w:r>
    </w:p>
    <w:p w14:paraId="3A82C687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کنترل تن صدا</w:t>
      </w:r>
      <w:r w:rsidRPr="00EE1A77">
        <w:t xml:space="preserve"> - Tone Control:</w:t>
      </w:r>
    </w:p>
    <w:p w14:paraId="4606F4DF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بیس</w:t>
      </w:r>
      <w:r w:rsidRPr="00EE1A77">
        <w:t xml:space="preserve"> - Bass:</w:t>
      </w:r>
    </w:p>
    <w:p w14:paraId="13ECE1F6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تریبل</w:t>
      </w:r>
      <w:r w:rsidRPr="00EE1A77">
        <w:t xml:space="preserve"> - Treble:</w:t>
      </w:r>
    </w:p>
    <w:p w14:paraId="01A550C5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فیلتر صوتی</w:t>
      </w:r>
      <w:r w:rsidRPr="00EE1A77">
        <w:t xml:space="preserve"> - Audio Filtering:</w:t>
      </w:r>
    </w:p>
    <w:p w14:paraId="3E184419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نویز صوتی</w:t>
      </w:r>
      <w:r w:rsidRPr="00EE1A77">
        <w:t xml:space="preserve"> - Audio Noise:</w:t>
      </w:r>
    </w:p>
    <w:p w14:paraId="43F94534" w14:textId="77777777" w:rsidR="009E3921" w:rsidRPr="00EE1A77" w:rsidRDefault="009E3921" w:rsidP="009A2AC0">
      <w:pPr>
        <w:pStyle w:val="ListParagraph"/>
        <w:numPr>
          <w:ilvl w:val="0"/>
          <w:numId w:val="51"/>
        </w:numPr>
        <w:ind w:left="360"/>
      </w:pPr>
      <w:r w:rsidRPr="00EE1A77">
        <w:rPr>
          <w:rtl/>
        </w:rPr>
        <w:t>اعوجاج صوتی</w:t>
      </w:r>
      <w:r w:rsidRPr="00EE1A77">
        <w:t xml:space="preserve"> - Audio Distortion:</w:t>
      </w:r>
    </w:p>
    <w:p w14:paraId="65D35FA5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فاز ۱۴: الکترونیک قدرت</w:t>
      </w:r>
      <w:r w:rsidRPr="00EE1A77">
        <w:t xml:space="preserve"> - Power Electronics:</w:t>
      </w:r>
    </w:p>
    <w:p w14:paraId="79092098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۵۰</w:t>
      </w:r>
      <w:r w:rsidRPr="00EE1A77">
        <w:t xml:space="preserve">. </w:t>
      </w:r>
      <w:r w:rsidRPr="00EE1A77">
        <w:rPr>
          <w:rtl/>
        </w:rPr>
        <w:t>منابع تغذیه خطی</w:t>
      </w:r>
      <w:r w:rsidRPr="00EE1A77">
        <w:t xml:space="preserve"> - Linear Power Supplies:</w:t>
      </w:r>
    </w:p>
    <w:p w14:paraId="6E345762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ترانسفورماتور</w:t>
      </w:r>
      <w:r w:rsidRPr="00EE1A77">
        <w:t xml:space="preserve"> - Transformer:</w:t>
      </w:r>
    </w:p>
    <w:p w14:paraId="690947A8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یکسوساز</w:t>
      </w:r>
      <w:r w:rsidRPr="00EE1A77">
        <w:t xml:space="preserve"> - Rectifier:</w:t>
      </w:r>
    </w:p>
    <w:p w14:paraId="240ED804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خازن صافی</w:t>
      </w:r>
      <w:r w:rsidRPr="00EE1A77">
        <w:t xml:space="preserve"> - Filter Capacitor:</w:t>
      </w:r>
    </w:p>
    <w:p w14:paraId="6881DF14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رگولاتور</w:t>
      </w:r>
      <w:r w:rsidRPr="00EE1A77">
        <w:t xml:space="preserve"> - Regulator:</w:t>
      </w:r>
    </w:p>
    <w:p w14:paraId="5957E2FF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رگولاتور</w:t>
      </w:r>
      <w:r w:rsidRPr="00EE1A77">
        <w:t xml:space="preserve"> LM78xx - LM78xx Regulator:</w:t>
      </w:r>
    </w:p>
    <w:p w14:paraId="1BAC3D96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رگولاتور</w:t>
      </w:r>
      <w:r w:rsidRPr="00EE1A77">
        <w:t xml:space="preserve"> LM317 - LM317 Regulator:</w:t>
      </w:r>
    </w:p>
    <w:p w14:paraId="39C35B04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ریپل</w:t>
      </w:r>
      <w:r w:rsidRPr="00EE1A77">
        <w:t xml:space="preserve"> - Ripple:</w:t>
      </w:r>
    </w:p>
    <w:p w14:paraId="168772C9" w14:textId="77777777" w:rsidR="009E3921" w:rsidRPr="00EE1A77" w:rsidRDefault="009E3921" w:rsidP="009A2AC0">
      <w:pPr>
        <w:pStyle w:val="ListParagraph"/>
        <w:numPr>
          <w:ilvl w:val="0"/>
          <w:numId w:val="52"/>
        </w:numPr>
        <w:ind w:left="360"/>
      </w:pPr>
      <w:r w:rsidRPr="00EE1A77">
        <w:rPr>
          <w:rtl/>
        </w:rPr>
        <w:t>اتلاف حرارتی</w:t>
      </w:r>
      <w:r w:rsidRPr="00EE1A77">
        <w:t xml:space="preserve"> - Thermal Dissipation:</w:t>
      </w:r>
    </w:p>
    <w:p w14:paraId="654B43B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۵۱</w:t>
      </w:r>
      <w:r w:rsidRPr="00EE1A77">
        <w:t xml:space="preserve">. </w:t>
      </w:r>
      <w:r w:rsidRPr="00EE1A77">
        <w:rPr>
          <w:rtl/>
        </w:rPr>
        <w:t>مبانی منابع تغذیه سوئیچینگ</w:t>
      </w:r>
      <w:r w:rsidRPr="00EE1A77">
        <w:t xml:space="preserve"> - Switching Power Supply Fundamentals:</w:t>
      </w:r>
    </w:p>
    <w:p w14:paraId="13709965" w14:textId="77777777" w:rsidR="009E3921" w:rsidRPr="00EE1A77" w:rsidRDefault="009E3921" w:rsidP="009A2AC0">
      <w:pPr>
        <w:pStyle w:val="ListParagraph"/>
        <w:numPr>
          <w:ilvl w:val="0"/>
          <w:numId w:val="53"/>
        </w:numPr>
        <w:ind w:left="360"/>
      </w:pPr>
      <w:r w:rsidRPr="00EE1A77">
        <w:rPr>
          <w:rtl/>
        </w:rPr>
        <w:t>سوئیچینگ</w:t>
      </w:r>
      <w:r w:rsidRPr="00EE1A77">
        <w:t xml:space="preserve"> - Switching:</w:t>
      </w:r>
    </w:p>
    <w:p w14:paraId="61B98517" w14:textId="77777777" w:rsidR="009E3921" w:rsidRPr="00EE1A77" w:rsidRDefault="009E3921" w:rsidP="009A2AC0">
      <w:pPr>
        <w:pStyle w:val="ListParagraph"/>
        <w:numPr>
          <w:ilvl w:val="0"/>
          <w:numId w:val="53"/>
        </w:numPr>
        <w:ind w:left="360"/>
      </w:pPr>
      <w:r w:rsidRPr="00EE1A77">
        <w:rPr>
          <w:rtl/>
        </w:rPr>
        <w:lastRenderedPageBreak/>
        <w:t>کنترل</w:t>
      </w:r>
      <w:r w:rsidRPr="00EE1A77">
        <w:t xml:space="preserve"> PWM - PWM Control:</w:t>
      </w:r>
    </w:p>
    <w:p w14:paraId="2533B58C" w14:textId="77777777" w:rsidR="009E3921" w:rsidRPr="00EE1A77" w:rsidRDefault="009E3921" w:rsidP="009A2AC0">
      <w:pPr>
        <w:pStyle w:val="ListParagraph"/>
        <w:numPr>
          <w:ilvl w:val="0"/>
          <w:numId w:val="53"/>
        </w:numPr>
        <w:ind w:left="360"/>
      </w:pPr>
      <w:r w:rsidRPr="00EE1A77">
        <w:rPr>
          <w:rtl/>
        </w:rPr>
        <w:t>فیدبک</w:t>
      </w:r>
      <w:r w:rsidRPr="00EE1A77">
        <w:t xml:space="preserve"> - Feedback:</w:t>
      </w:r>
    </w:p>
    <w:p w14:paraId="4BC88ECE" w14:textId="77777777" w:rsidR="009E3921" w:rsidRPr="00EE1A77" w:rsidRDefault="009E3921" w:rsidP="009A2AC0">
      <w:pPr>
        <w:pStyle w:val="ListParagraph"/>
        <w:numPr>
          <w:ilvl w:val="0"/>
          <w:numId w:val="53"/>
        </w:numPr>
        <w:ind w:left="360"/>
      </w:pPr>
      <w:r w:rsidRPr="00EE1A77">
        <w:rPr>
          <w:rtl/>
        </w:rPr>
        <w:t>فرکانس سوئیچینگ</w:t>
      </w:r>
      <w:r w:rsidRPr="00EE1A77">
        <w:t xml:space="preserve"> - Switching Frequency:</w:t>
      </w:r>
    </w:p>
    <w:p w14:paraId="681B5198" w14:textId="77777777" w:rsidR="009E3921" w:rsidRPr="00EE1A77" w:rsidRDefault="009E3921" w:rsidP="009A2AC0">
      <w:pPr>
        <w:pStyle w:val="ListParagraph"/>
        <w:numPr>
          <w:ilvl w:val="0"/>
          <w:numId w:val="53"/>
        </w:numPr>
        <w:ind w:left="360"/>
      </w:pPr>
      <w:r w:rsidRPr="00EE1A77">
        <w:rPr>
          <w:rtl/>
        </w:rPr>
        <w:t>دیوتی سایکل</w:t>
      </w:r>
      <w:r w:rsidRPr="00EE1A77">
        <w:t xml:space="preserve"> - Duty Cycle:</w:t>
      </w:r>
    </w:p>
    <w:p w14:paraId="7B162F79" w14:textId="77777777" w:rsidR="009E3921" w:rsidRPr="00EE1A77" w:rsidRDefault="009E3921" w:rsidP="009A2AC0">
      <w:pPr>
        <w:pStyle w:val="ListParagraph"/>
        <w:numPr>
          <w:ilvl w:val="0"/>
          <w:numId w:val="53"/>
        </w:numPr>
        <w:ind w:left="360"/>
      </w:pPr>
      <w:r w:rsidRPr="00EE1A77">
        <w:rPr>
          <w:rtl/>
        </w:rPr>
        <w:t>نمونه‌برداری جریان</w:t>
      </w:r>
      <w:r w:rsidRPr="00EE1A77">
        <w:t xml:space="preserve"> - Current Sensing:</w:t>
      </w:r>
    </w:p>
    <w:p w14:paraId="1D282D7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۵۲</w:t>
      </w:r>
      <w:r w:rsidRPr="00EE1A77">
        <w:t xml:space="preserve">. </w:t>
      </w:r>
      <w:r w:rsidRPr="00EE1A77">
        <w:rPr>
          <w:rtl/>
        </w:rPr>
        <w:t>مبدل‌های</w:t>
      </w:r>
      <w:r w:rsidRPr="00EE1A77">
        <w:t xml:space="preserve"> DC-DC - DC-DC Converters:</w:t>
      </w:r>
    </w:p>
    <w:p w14:paraId="296424E3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مبدل باک</w:t>
      </w:r>
      <w:r w:rsidRPr="00EE1A77">
        <w:t xml:space="preserve"> - Buck Converter:</w:t>
      </w:r>
    </w:p>
    <w:p w14:paraId="01E7F455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مبدل بوست</w:t>
      </w:r>
      <w:r w:rsidRPr="00EE1A77">
        <w:t xml:space="preserve"> - Boost Converter:</w:t>
      </w:r>
    </w:p>
    <w:p w14:paraId="3A950884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مبدل باک-بوست</w:t>
      </w:r>
      <w:r w:rsidRPr="00EE1A77">
        <w:t xml:space="preserve"> - Buck-Boost Converter:</w:t>
      </w:r>
    </w:p>
    <w:p w14:paraId="02748D2C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حالت هدایت پیوسته</w:t>
      </w:r>
      <w:r w:rsidRPr="00EE1A77">
        <w:t xml:space="preserve"> - Continuous Conduction Mode (CCM):</w:t>
      </w:r>
    </w:p>
    <w:p w14:paraId="4C58739A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حالت هدایت ناپیوسته</w:t>
      </w:r>
      <w:r w:rsidRPr="00EE1A77">
        <w:t xml:space="preserve"> - Discontinuous Conduction Mode (DCM):</w:t>
      </w:r>
    </w:p>
    <w:p w14:paraId="7857B1A3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جریان سلف</w:t>
      </w:r>
      <w:r w:rsidRPr="00EE1A77">
        <w:t xml:space="preserve"> - Inductor Current:</w:t>
      </w:r>
    </w:p>
    <w:p w14:paraId="5746B120" w14:textId="77777777" w:rsidR="009E3921" w:rsidRPr="00EE1A77" w:rsidRDefault="009E3921" w:rsidP="009A2AC0">
      <w:pPr>
        <w:pStyle w:val="ListParagraph"/>
        <w:numPr>
          <w:ilvl w:val="0"/>
          <w:numId w:val="54"/>
        </w:numPr>
        <w:ind w:left="360"/>
      </w:pPr>
      <w:r w:rsidRPr="00EE1A77">
        <w:rPr>
          <w:rtl/>
        </w:rPr>
        <w:t>راندمان</w:t>
      </w:r>
      <w:r w:rsidRPr="00EE1A77">
        <w:t xml:space="preserve"> - Efficiency:</w:t>
      </w:r>
    </w:p>
    <w:p w14:paraId="4E05FCA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۵۳</w:t>
      </w:r>
      <w:r w:rsidRPr="00EE1A77">
        <w:t xml:space="preserve">. </w:t>
      </w:r>
      <w:r w:rsidRPr="00EE1A77">
        <w:rPr>
          <w:rtl/>
        </w:rPr>
        <w:t>توپولوژی‌های منابع تغذیه سوئیچینگ</w:t>
      </w:r>
      <w:r w:rsidRPr="00EE1A77">
        <w:t xml:space="preserve"> - SMPS Topologies:</w:t>
      </w:r>
    </w:p>
    <w:p w14:paraId="56BA7F50" w14:textId="77777777" w:rsidR="009E3921" w:rsidRPr="00EE1A77" w:rsidRDefault="009E3921" w:rsidP="009A2AC0">
      <w:pPr>
        <w:pStyle w:val="ListParagraph"/>
        <w:numPr>
          <w:ilvl w:val="0"/>
          <w:numId w:val="55"/>
        </w:numPr>
        <w:ind w:left="360"/>
      </w:pPr>
      <w:r w:rsidRPr="00EE1A77">
        <w:rPr>
          <w:rtl/>
        </w:rPr>
        <w:t>فلای‌بک</w:t>
      </w:r>
      <w:r w:rsidRPr="00EE1A77">
        <w:t xml:space="preserve"> - Flyback:</w:t>
      </w:r>
    </w:p>
    <w:p w14:paraId="4BB30870" w14:textId="77777777" w:rsidR="009E3921" w:rsidRPr="00EE1A77" w:rsidRDefault="009E3921" w:rsidP="009A2AC0">
      <w:pPr>
        <w:pStyle w:val="ListParagraph"/>
        <w:numPr>
          <w:ilvl w:val="0"/>
          <w:numId w:val="55"/>
        </w:numPr>
        <w:ind w:left="360"/>
      </w:pPr>
      <w:r w:rsidRPr="00EE1A77">
        <w:rPr>
          <w:rtl/>
        </w:rPr>
        <w:t>فوروارد</w:t>
      </w:r>
      <w:r w:rsidRPr="00EE1A77">
        <w:t xml:space="preserve"> - Forward:</w:t>
      </w:r>
    </w:p>
    <w:p w14:paraId="2E578B81" w14:textId="77777777" w:rsidR="009E3921" w:rsidRPr="00EE1A77" w:rsidRDefault="009E3921" w:rsidP="009A2AC0">
      <w:pPr>
        <w:pStyle w:val="ListParagraph"/>
        <w:numPr>
          <w:ilvl w:val="0"/>
          <w:numId w:val="55"/>
        </w:numPr>
        <w:ind w:left="360"/>
      </w:pPr>
      <w:r w:rsidRPr="00EE1A77">
        <w:rPr>
          <w:rtl/>
        </w:rPr>
        <w:t>پوش-پول</w:t>
      </w:r>
      <w:r w:rsidRPr="00EE1A77">
        <w:t xml:space="preserve"> - Push-Pull:</w:t>
      </w:r>
    </w:p>
    <w:p w14:paraId="6F8F8D08" w14:textId="77777777" w:rsidR="009E3921" w:rsidRPr="00EE1A77" w:rsidRDefault="009E3921" w:rsidP="009A2AC0">
      <w:pPr>
        <w:pStyle w:val="ListParagraph"/>
        <w:numPr>
          <w:ilvl w:val="0"/>
          <w:numId w:val="55"/>
        </w:numPr>
        <w:ind w:left="360"/>
      </w:pPr>
      <w:r w:rsidRPr="00EE1A77">
        <w:rPr>
          <w:rtl/>
        </w:rPr>
        <w:t>نیم‌پل</w:t>
      </w:r>
      <w:r w:rsidRPr="00EE1A77">
        <w:t xml:space="preserve"> - Half-Bridge:</w:t>
      </w:r>
    </w:p>
    <w:p w14:paraId="71225C72" w14:textId="77777777" w:rsidR="009E3921" w:rsidRPr="00EE1A77" w:rsidRDefault="009E3921" w:rsidP="009A2AC0">
      <w:pPr>
        <w:pStyle w:val="ListParagraph"/>
        <w:numPr>
          <w:ilvl w:val="0"/>
          <w:numId w:val="55"/>
        </w:numPr>
        <w:ind w:left="360"/>
      </w:pPr>
      <w:r w:rsidRPr="00EE1A77">
        <w:rPr>
          <w:rtl/>
        </w:rPr>
        <w:t>تمام‌پل</w:t>
      </w:r>
      <w:r w:rsidRPr="00EE1A77">
        <w:t xml:space="preserve"> - Full-Bridge:</w:t>
      </w:r>
    </w:p>
    <w:p w14:paraId="4E417B0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۵۴</w:t>
      </w:r>
      <w:r w:rsidRPr="00EE1A77">
        <w:t xml:space="preserve">. </w:t>
      </w:r>
      <w:r w:rsidRPr="00EE1A77">
        <w:rPr>
          <w:rtl/>
        </w:rPr>
        <w:t>طراحی عملی</w:t>
      </w:r>
      <w:r w:rsidRPr="00EE1A77">
        <w:t xml:space="preserve"> SMPS - Practical SMPS Design:</w:t>
      </w:r>
    </w:p>
    <w:p w14:paraId="41196787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انتخاب</w:t>
      </w:r>
      <w:r w:rsidRPr="00EE1A77">
        <w:t xml:space="preserve"> MOSFET - MOSFET Selection:</w:t>
      </w:r>
    </w:p>
    <w:p w14:paraId="06A5716D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درایور گیت</w:t>
      </w:r>
      <w:r w:rsidRPr="00EE1A77">
        <w:t xml:space="preserve"> - Gate Driver:</w:t>
      </w:r>
    </w:p>
    <w:p w14:paraId="13FD0BBC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اسنابر</w:t>
      </w:r>
      <w:r w:rsidRPr="00EE1A77">
        <w:t xml:space="preserve"> - Snubber:</w:t>
      </w:r>
    </w:p>
    <w:p w14:paraId="6DB7FA6B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lastRenderedPageBreak/>
        <w:t>تلفات سوئیچینگ</w:t>
      </w:r>
      <w:r w:rsidRPr="00EE1A77">
        <w:t xml:space="preserve"> - Switching Loss:</w:t>
      </w:r>
    </w:p>
    <w:p w14:paraId="460ED3E1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تلفات هدایتی</w:t>
      </w:r>
      <w:r w:rsidRPr="00EE1A77">
        <w:t xml:space="preserve"> - Conduction Loss:</w:t>
      </w:r>
    </w:p>
    <w:p w14:paraId="41E34611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حلقه فیدبک</w:t>
      </w:r>
      <w:r w:rsidRPr="00EE1A77">
        <w:t xml:space="preserve"> - Feedback Loop:</w:t>
      </w:r>
    </w:p>
    <w:p w14:paraId="4703C029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طراحی حرارتی</w:t>
      </w:r>
      <w:r w:rsidRPr="00EE1A77">
        <w:t xml:space="preserve"> - Thermal Design:</w:t>
      </w:r>
    </w:p>
    <w:p w14:paraId="75EFB165" w14:textId="77777777" w:rsidR="009E3921" w:rsidRPr="00EE1A77" w:rsidRDefault="009E3921" w:rsidP="009A2AC0">
      <w:pPr>
        <w:pStyle w:val="ListParagraph"/>
        <w:numPr>
          <w:ilvl w:val="0"/>
          <w:numId w:val="56"/>
        </w:numPr>
        <w:ind w:left="360"/>
      </w:pPr>
      <w:r w:rsidRPr="00EE1A77">
        <w:rPr>
          <w:rtl/>
        </w:rPr>
        <w:t>هیت‌سینک</w:t>
      </w:r>
      <w:r w:rsidRPr="00EE1A77">
        <w:t xml:space="preserve"> - Heat Sink:</w:t>
      </w:r>
    </w:p>
    <w:p w14:paraId="3C3079F2" w14:textId="77777777" w:rsidR="009E3921" w:rsidRPr="00EE1A77" w:rsidRDefault="009E3921" w:rsidP="00205EA3">
      <w:pPr>
        <w:pStyle w:val="Heading2"/>
      </w:pPr>
      <w:r w:rsidRPr="00EE1A77">
        <w:rPr>
          <w:rtl/>
        </w:rPr>
        <w:t>فاز ۱۵: باتری و مدیریت توان</w:t>
      </w:r>
      <w:r w:rsidRPr="00EE1A77">
        <w:t xml:space="preserve"> - Batteries &amp; Power Management:</w:t>
      </w:r>
    </w:p>
    <w:p w14:paraId="2AC3112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۵۵</w:t>
      </w:r>
      <w:r w:rsidRPr="00EE1A77">
        <w:t xml:space="preserve">. </w:t>
      </w:r>
      <w:r w:rsidRPr="00EE1A77">
        <w:rPr>
          <w:rtl/>
        </w:rPr>
        <w:t>فناوری باتری</w:t>
      </w:r>
      <w:r w:rsidRPr="00EE1A77">
        <w:t xml:space="preserve"> - Battery Technologies:</w:t>
      </w:r>
    </w:p>
    <w:p w14:paraId="1876EA81" w14:textId="77777777" w:rsidR="009E3921" w:rsidRPr="00EE1A77" w:rsidRDefault="009E3921" w:rsidP="009A2AC0">
      <w:pPr>
        <w:pStyle w:val="ListParagraph"/>
        <w:numPr>
          <w:ilvl w:val="0"/>
          <w:numId w:val="57"/>
        </w:numPr>
        <w:ind w:left="360"/>
      </w:pPr>
      <w:r w:rsidRPr="00EE1A77">
        <w:rPr>
          <w:rtl/>
        </w:rPr>
        <w:t>لیتیوم-یون</w:t>
      </w:r>
      <w:r w:rsidRPr="00EE1A77">
        <w:t xml:space="preserve"> - Lithium-Ion (Li-ion):</w:t>
      </w:r>
    </w:p>
    <w:p w14:paraId="250F13B5" w14:textId="77777777" w:rsidR="009E3921" w:rsidRPr="00EE1A77" w:rsidRDefault="009E3921" w:rsidP="009A2AC0">
      <w:pPr>
        <w:pStyle w:val="ListParagraph"/>
        <w:numPr>
          <w:ilvl w:val="0"/>
          <w:numId w:val="57"/>
        </w:numPr>
        <w:ind w:left="360"/>
      </w:pPr>
      <w:r w:rsidRPr="00EE1A77">
        <w:rPr>
          <w:rtl/>
        </w:rPr>
        <w:t>لیتیوم آهن فسفات</w:t>
      </w:r>
      <w:r w:rsidRPr="00EE1A77">
        <w:t xml:space="preserve"> - Lithium Iron Phosphate (LiFePO4):</w:t>
      </w:r>
    </w:p>
    <w:p w14:paraId="4E73CD1C" w14:textId="77777777" w:rsidR="009E3921" w:rsidRPr="00EE1A77" w:rsidRDefault="009E3921" w:rsidP="009A2AC0">
      <w:pPr>
        <w:pStyle w:val="ListParagraph"/>
        <w:numPr>
          <w:ilvl w:val="0"/>
          <w:numId w:val="57"/>
        </w:numPr>
        <w:ind w:left="360"/>
      </w:pPr>
      <w:r w:rsidRPr="00EE1A77">
        <w:rPr>
          <w:rtl/>
        </w:rPr>
        <w:t>نیکل متال هیدرید</w:t>
      </w:r>
      <w:r w:rsidRPr="00EE1A77">
        <w:t xml:space="preserve"> - Nickel-Metal Hydride (NiMH):</w:t>
      </w:r>
    </w:p>
    <w:p w14:paraId="4B909A84" w14:textId="77777777" w:rsidR="009E3921" w:rsidRPr="00EE1A77" w:rsidRDefault="009E3921" w:rsidP="009A2AC0">
      <w:pPr>
        <w:pStyle w:val="ListParagraph"/>
        <w:numPr>
          <w:ilvl w:val="0"/>
          <w:numId w:val="57"/>
        </w:numPr>
        <w:ind w:left="360"/>
      </w:pPr>
      <w:r w:rsidRPr="00EE1A77">
        <w:rPr>
          <w:rtl/>
        </w:rPr>
        <w:t>سرب-اسید</w:t>
      </w:r>
      <w:r w:rsidRPr="00EE1A77">
        <w:t xml:space="preserve"> - Lead-Acid:</w:t>
      </w:r>
    </w:p>
    <w:p w14:paraId="058490A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۵۶</w:t>
      </w:r>
      <w:r w:rsidRPr="00EE1A77">
        <w:t xml:space="preserve">. </w:t>
      </w:r>
      <w:r w:rsidRPr="00EE1A77">
        <w:rPr>
          <w:rtl/>
        </w:rPr>
        <w:t>مشخصات باتری</w:t>
      </w:r>
      <w:r w:rsidRPr="00EE1A77">
        <w:t xml:space="preserve"> - Battery Characteristics:</w:t>
      </w:r>
    </w:p>
    <w:p w14:paraId="49ADE9D9" w14:textId="77777777" w:rsidR="009E3921" w:rsidRPr="00EE1A77" w:rsidRDefault="009E3921" w:rsidP="009A2AC0">
      <w:pPr>
        <w:pStyle w:val="ListParagraph"/>
        <w:numPr>
          <w:ilvl w:val="0"/>
          <w:numId w:val="58"/>
        </w:numPr>
        <w:ind w:left="360"/>
      </w:pPr>
      <w:r w:rsidRPr="00EE1A77">
        <w:rPr>
          <w:rtl/>
        </w:rPr>
        <w:t>ولتاژ</w:t>
      </w:r>
      <w:r w:rsidRPr="00EE1A77">
        <w:t xml:space="preserve"> - Voltage:</w:t>
      </w:r>
    </w:p>
    <w:p w14:paraId="2FF116DB" w14:textId="77777777" w:rsidR="009E3921" w:rsidRPr="00EE1A77" w:rsidRDefault="009E3921" w:rsidP="009A2AC0">
      <w:pPr>
        <w:pStyle w:val="ListParagraph"/>
        <w:numPr>
          <w:ilvl w:val="0"/>
          <w:numId w:val="58"/>
        </w:numPr>
        <w:ind w:left="360"/>
      </w:pPr>
      <w:r w:rsidRPr="00EE1A77">
        <w:rPr>
          <w:rtl/>
        </w:rPr>
        <w:t>ظرفیت</w:t>
      </w:r>
      <w:r w:rsidRPr="00EE1A77">
        <w:t xml:space="preserve"> - Capacity:</w:t>
      </w:r>
    </w:p>
    <w:p w14:paraId="4F068E0C" w14:textId="77777777" w:rsidR="009E3921" w:rsidRPr="00EE1A77" w:rsidRDefault="009E3921" w:rsidP="009A2AC0">
      <w:pPr>
        <w:pStyle w:val="ListParagraph"/>
        <w:numPr>
          <w:ilvl w:val="0"/>
          <w:numId w:val="58"/>
        </w:numPr>
        <w:ind w:left="360"/>
      </w:pPr>
      <w:r w:rsidRPr="00EE1A77">
        <w:rPr>
          <w:rtl/>
        </w:rPr>
        <w:t>آمپرساعت</w:t>
      </w:r>
      <w:r w:rsidRPr="00EE1A77">
        <w:t xml:space="preserve"> - Ampere-Hour (Ah):</w:t>
      </w:r>
    </w:p>
    <w:p w14:paraId="49844EEE" w14:textId="77777777" w:rsidR="009E3921" w:rsidRPr="00EE1A77" w:rsidRDefault="009E3921" w:rsidP="009A2AC0">
      <w:pPr>
        <w:pStyle w:val="ListParagraph"/>
        <w:numPr>
          <w:ilvl w:val="0"/>
          <w:numId w:val="58"/>
        </w:numPr>
        <w:ind w:left="360"/>
      </w:pPr>
      <w:r w:rsidRPr="00EE1A77">
        <w:rPr>
          <w:rtl/>
        </w:rPr>
        <w:t>نرخ</w:t>
      </w:r>
      <w:r w:rsidRPr="00EE1A77">
        <w:t xml:space="preserve"> C - C-Rate:</w:t>
      </w:r>
    </w:p>
    <w:p w14:paraId="73D4E1DD" w14:textId="77777777" w:rsidR="009E3921" w:rsidRPr="00EE1A77" w:rsidRDefault="009E3921" w:rsidP="009A2AC0">
      <w:pPr>
        <w:pStyle w:val="ListParagraph"/>
        <w:numPr>
          <w:ilvl w:val="0"/>
          <w:numId w:val="58"/>
        </w:numPr>
        <w:ind w:left="360"/>
      </w:pPr>
      <w:r w:rsidRPr="00EE1A77">
        <w:rPr>
          <w:rtl/>
        </w:rPr>
        <w:t>مقاومت داخلی</w:t>
      </w:r>
      <w:r w:rsidRPr="00EE1A77">
        <w:t xml:space="preserve"> - Internal Resistance:</w:t>
      </w:r>
    </w:p>
    <w:p w14:paraId="48E9E095" w14:textId="77777777" w:rsidR="009E3921" w:rsidRPr="00EE1A77" w:rsidRDefault="009E3921" w:rsidP="009A2AC0">
      <w:pPr>
        <w:pStyle w:val="ListParagraph"/>
        <w:numPr>
          <w:ilvl w:val="0"/>
          <w:numId w:val="58"/>
        </w:numPr>
        <w:ind w:left="360"/>
      </w:pPr>
      <w:r w:rsidRPr="00EE1A77">
        <w:rPr>
          <w:rtl/>
        </w:rPr>
        <w:t>منحنی شارژ و دشارژ</w:t>
      </w:r>
      <w:r w:rsidRPr="00EE1A77">
        <w:t xml:space="preserve"> - Charge / Discharge Curve:</w:t>
      </w:r>
    </w:p>
    <w:p w14:paraId="4F59935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۵۷</w:t>
      </w:r>
      <w:r w:rsidRPr="00EE1A77">
        <w:t xml:space="preserve">. </w:t>
      </w:r>
      <w:r w:rsidRPr="00EE1A77">
        <w:rPr>
          <w:rtl/>
        </w:rPr>
        <w:t>سیستم مدیریت باتری</w:t>
      </w:r>
      <w:r w:rsidRPr="00EE1A77">
        <w:t xml:space="preserve"> - Battery Management System (BMS):</w:t>
      </w:r>
    </w:p>
    <w:p w14:paraId="3A772B74" w14:textId="77777777" w:rsidR="009E3921" w:rsidRPr="00EE1A77" w:rsidRDefault="009E3921" w:rsidP="009A2AC0">
      <w:pPr>
        <w:pStyle w:val="ListParagraph"/>
        <w:numPr>
          <w:ilvl w:val="0"/>
          <w:numId w:val="59"/>
        </w:numPr>
        <w:ind w:left="360"/>
      </w:pPr>
      <w:r w:rsidRPr="00EE1A77">
        <w:rPr>
          <w:rtl/>
        </w:rPr>
        <w:t>حفاظت اضافه‌ولتاژ</w:t>
      </w:r>
      <w:r w:rsidRPr="00EE1A77">
        <w:t xml:space="preserve"> - Overvoltage Protection:</w:t>
      </w:r>
    </w:p>
    <w:p w14:paraId="08CAE4B9" w14:textId="77777777" w:rsidR="009E3921" w:rsidRPr="00EE1A77" w:rsidRDefault="009E3921" w:rsidP="009A2AC0">
      <w:pPr>
        <w:pStyle w:val="ListParagraph"/>
        <w:numPr>
          <w:ilvl w:val="0"/>
          <w:numId w:val="59"/>
        </w:numPr>
        <w:ind w:left="360"/>
      </w:pPr>
      <w:r w:rsidRPr="00EE1A77">
        <w:rPr>
          <w:rtl/>
        </w:rPr>
        <w:lastRenderedPageBreak/>
        <w:t>حفاظت کم‌ولتاژ</w:t>
      </w:r>
      <w:r w:rsidRPr="00EE1A77">
        <w:t xml:space="preserve"> - Undervoltage Protection:</w:t>
      </w:r>
    </w:p>
    <w:p w14:paraId="6AB5500A" w14:textId="77777777" w:rsidR="009E3921" w:rsidRPr="00EE1A77" w:rsidRDefault="009E3921" w:rsidP="009A2AC0">
      <w:pPr>
        <w:pStyle w:val="ListParagraph"/>
        <w:numPr>
          <w:ilvl w:val="0"/>
          <w:numId w:val="59"/>
        </w:numPr>
        <w:ind w:left="360"/>
      </w:pPr>
      <w:r w:rsidRPr="00EE1A77">
        <w:rPr>
          <w:rtl/>
        </w:rPr>
        <w:t>حفاظت اضافه‌جریان</w:t>
      </w:r>
      <w:r w:rsidRPr="00EE1A77">
        <w:t xml:space="preserve"> - Overcurrent Protection:</w:t>
      </w:r>
    </w:p>
    <w:p w14:paraId="48CC90BC" w14:textId="77777777" w:rsidR="009E3921" w:rsidRPr="00EE1A77" w:rsidRDefault="009E3921" w:rsidP="009A2AC0">
      <w:pPr>
        <w:pStyle w:val="ListParagraph"/>
        <w:numPr>
          <w:ilvl w:val="0"/>
          <w:numId w:val="59"/>
        </w:numPr>
        <w:ind w:left="360"/>
      </w:pPr>
      <w:r w:rsidRPr="00EE1A77">
        <w:rPr>
          <w:rtl/>
        </w:rPr>
        <w:t>حفاظت اتصال کوتاه</w:t>
      </w:r>
      <w:r w:rsidRPr="00EE1A77">
        <w:t xml:space="preserve"> - Short-Circuit Protection:</w:t>
      </w:r>
    </w:p>
    <w:p w14:paraId="6AD954DC" w14:textId="77777777" w:rsidR="009E3921" w:rsidRPr="00EE1A77" w:rsidRDefault="009E3921" w:rsidP="009A2AC0">
      <w:pPr>
        <w:pStyle w:val="ListParagraph"/>
        <w:numPr>
          <w:ilvl w:val="0"/>
          <w:numId w:val="59"/>
        </w:numPr>
        <w:ind w:left="360"/>
      </w:pPr>
      <w:r w:rsidRPr="00EE1A77">
        <w:rPr>
          <w:rtl/>
        </w:rPr>
        <w:t>حفاظت دمایی</w:t>
      </w:r>
      <w:r w:rsidRPr="00EE1A77">
        <w:t xml:space="preserve"> - Thermal Protection:</w:t>
      </w:r>
    </w:p>
    <w:p w14:paraId="2E997096" w14:textId="77777777" w:rsidR="009E3921" w:rsidRPr="00EE1A77" w:rsidRDefault="009E3921" w:rsidP="009A2AC0">
      <w:pPr>
        <w:pStyle w:val="ListParagraph"/>
        <w:numPr>
          <w:ilvl w:val="0"/>
          <w:numId w:val="59"/>
        </w:numPr>
        <w:ind w:left="360"/>
      </w:pPr>
      <w:r w:rsidRPr="00EE1A77">
        <w:rPr>
          <w:rtl/>
        </w:rPr>
        <w:t>بالانس سلول‌ها</w:t>
      </w:r>
      <w:r w:rsidRPr="00EE1A77">
        <w:t xml:space="preserve"> - Cell Balancing:</w:t>
      </w:r>
    </w:p>
    <w:p w14:paraId="4F80FD4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۵۸</w:t>
      </w:r>
      <w:r w:rsidRPr="00EE1A77">
        <w:t xml:space="preserve">. </w:t>
      </w:r>
      <w:r w:rsidRPr="00EE1A77">
        <w:rPr>
          <w:rtl/>
        </w:rPr>
        <w:t>شارژ باتری</w:t>
      </w:r>
      <w:r w:rsidRPr="00EE1A77">
        <w:t xml:space="preserve"> - Battery Charging:</w:t>
      </w:r>
    </w:p>
    <w:p w14:paraId="2281CEB6" w14:textId="77777777" w:rsidR="009E3921" w:rsidRPr="00EE1A77" w:rsidRDefault="009E3921" w:rsidP="009A2AC0">
      <w:pPr>
        <w:pStyle w:val="ListParagraph"/>
        <w:numPr>
          <w:ilvl w:val="0"/>
          <w:numId w:val="60"/>
        </w:numPr>
        <w:ind w:left="360"/>
      </w:pPr>
      <w:r w:rsidRPr="00EE1A77">
        <w:rPr>
          <w:rtl/>
        </w:rPr>
        <w:t>جریان ثابت</w:t>
      </w:r>
      <w:r w:rsidRPr="00EE1A77">
        <w:t xml:space="preserve"> - Constant Current (CC):</w:t>
      </w:r>
    </w:p>
    <w:p w14:paraId="68E3D2E3" w14:textId="77777777" w:rsidR="009E3921" w:rsidRPr="00EE1A77" w:rsidRDefault="009E3921" w:rsidP="009A2AC0">
      <w:pPr>
        <w:pStyle w:val="ListParagraph"/>
        <w:numPr>
          <w:ilvl w:val="0"/>
          <w:numId w:val="60"/>
        </w:numPr>
        <w:ind w:left="360"/>
      </w:pPr>
      <w:r w:rsidRPr="00EE1A77">
        <w:rPr>
          <w:rtl/>
        </w:rPr>
        <w:t>ولتاژ ثابت</w:t>
      </w:r>
      <w:r w:rsidRPr="00EE1A77">
        <w:t xml:space="preserve"> - Constant Voltage (CV):</w:t>
      </w:r>
    </w:p>
    <w:p w14:paraId="071E4634" w14:textId="77777777" w:rsidR="009E3921" w:rsidRPr="00EE1A77" w:rsidRDefault="009E3921" w:rsidP="009A2AC0">
      <w:pPr>
        <w:pStyle w:val="ListParagraph"/>
        <w:numPr>
          <w:ilvl w:val="0"/>
          <w:numId w:val="60"/>
        </w:numPr>
        <w:ind w:left="360"/>
      </w:pPr>
      <w:r w:rsidRPr="00EE1A77">
        <w:rPr>
          <w:rtl/>
        </w:rPr>
        <w:t>پروفایل شارژ</w:t>
      </w:r>
      <w:r w:rsidRPr="00EE1A77">
        <w:t xml:space="preserve"> - Charging Profile:</w:t>
      </w:r>
    </w:p>
    <w:p w14:paraId="2F77F668" w14:textId="77777777" w:rsidR="009E3921" w:rsidRPr="00EE1A77" w:rsidRDefault="009E3921" w:rsidP="009A2AC0">
      <w:pPr>
        <w:pStyle w:val="ListParagraph"/>
        <w:numPr>
          <w:ilvl w:val="0"/>
          <w:numId w:val="60"/>
        </w:numPr>
        <w:ind w:left="360"/>
      </w:pPr>
      <w:r w:rsidRPr="00EE1A77">
        <w:rPr>
          <w:rtl/>
        </w:rPr>
        <w:t>انتخاب شارژر</w:t>
      </w:r>
      <w:r w:rsidRPr="00EE1A77">
        <w:t xml:space="preserve"> - Charger Selection:</w:t>
      </w:r>
    </w:p>
    <w:p w14:paraId="0D7BF608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۱۶: </w:t>
      </w:r>
      <w:r w:rsidRPr="00EE1A77">
        <w:rPr>
          <w:rtl/>
        </w:rPr>
        <w:t>الکترونیک دیجیتال</w:t>
      </w:r>
      <w:r w:rsidRPr="00EE1A77">
        <w:t xml:space="preserve"> - Digital Electronics:</w:t>
      </w:r>
    </w:p>
    <w:p w14:paraId="679A449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۵۹</w:t>
      </w:r>
      <w:r w:rsidRPr="00EE1A77">
        <w:t xml:space="preserve">. </w:t>
      </w:r>
      <w:r w:rsidRPr="00EE1A77">
        <w:rPr>
          <w:rtl/>
        </w:rPr>
        <w:t>سیستم‌های عددی</w:t>
      </w:r>
      <w:r w:rsidRPr="00EE1A77">
        <w:t xml:space="preserve"> - Number Systems:</w:t>
      </w:r>
    </w:p>
    <w:p w14:paraId="2446D4E3" w14:textId="77777777" w:rsidR="009E3921" w:rsidRPr="00EE1A77" w:rsidRDefault="009E3921" w:rsidP="009A2AC0">
      <w:pPr>
        <w:pStyle w:val="ListParagraph"/>
        <w:numPr>
          <w:ilvl w:val="0"/>
          <w:numId w:val="61"/>
        </w:numPr>
        <w:ind w:left="360"/>
      </w:pPr>
      <w:r w:rsidRPr="00EE1A77">
        <w:rPr>
          <w:rtl/>
        </w:rPr>
        <w:t>سیستم دودویی</w:t>
      </w:r>
      <w:r w:rsidRPr="00EE1A77">
        <w:t xml:space="preserve"> - Binary:</w:t>
      </w:r>
    </w:p>
    <w:p w14:paraId="4C61D57E" w14:textId="77777777" w:rsidR="009E3921" w:rsidRPr="00EE1A77" w:rsidRDefault="009E3921" w:rsidP="009A2AC0">
      <w:pPr>
        <w:pStyle w:val="ListParagraph"/>
        <w:numPr>
          <w:ilvl w:val="0"/>
          <w:numId w:val="61"/>
        </w:numPr>
        <w:ind w:left="360"/>
      </w:pPr>
      <w:r w:rsidRPr="00EE1A77">
        <w:rPr>
          <w:rtl/>
        </w:rPr>
        <w:t>سیستم ده‌دهی</w:t>
      </w:r>
      <w:r w:rsidRPr="00EE1A77">
        <w:t xml:space="preserve"> - Decimal:</w:t>
      </w:r>
    </w:p>
    <w:p w14:paraId="6048121F" w14:textId="77777777" w:rsidR="009E3921" w:rsidRPr="00EE1A77" w:rsidRDefault="009E3921" w:rsidP="009A2AC0">
      <w:pPr>
        <w:pStyle w:val="ListParagraph"/>
        <w:numPr>
          <w:ilvl w:val="0"/>
          <w:numId w:val="61"/>
        </w:numPr>
        <w:ind w:left="360"/>
      </w:pPr>
      <w:r w:rsidRPr="00EE1A77">
        <w:rPr>
          <w:rtl/>
        </w:rPr>
        <w:t>سیستم هگزادسیمال</w:t>
      </w:r>
      <w:r w:rsidRPr="00EE1A77">
        <w:t xml:space="preserve"> - Hexadecimal:</w:t>
      </w:r>
    </w:p>
    <w:p w14:paraId="47EC16D0" w14:textId="77777777" w:rsidR="009E3921" w:rsidRPr="00EE1A77" w:rsidRDefault="009E3921" w:rsidP="009A2AC0">
      <w:pPr>
        <w:pStyle w:val="ListParagraph"/>
        <w:numPr>
          <w:ilvl w:val="0"/>
          <w:numId w:val="61"/>
        </w:numPr>
        <w:ind w:left="360"/>
      </w:pPr>
      <w:r w:rsidRPr="00EE1A77">
        <w:rPr>
          <w:rtl/>
        </w:rPr>
        <w:t>تبدیل مبنا</w:t>
      </w:r>
      <w:r w:rsidRPr="00EE1A77">
        <w:t xml:space="preserve"> - Base Conversion:</w:t>
      </w:r>
    </w:p>
    <w:p w14:paraId="47340473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۶۰</w:t>
      </w:r>
      <w:r w:rsidRPr="00EE1A77">
        <w:t xml:space="preserve">. </w:t>
      </w:r>
      <w:r w:rsidRPr="00EE1A77">
        <w:rPr>
          <w:rtl/>
        </w:rPr>
        <w:t>جبر بول</w:t>
      </w:r>
      <w:r w:rsidRPr="00EE1A77">
        <w:t xml:space="preserve"> - Boolean Algebra:</w:t>
      </w:r>
    </w:p>
    <w:p w14:paraId="319B9648" w14:textId="77777777" w:rsidR="009E3921" w:rsidRPr="00EE1A77" w:rsidRDefault="009E3921" w:rsidP="009A2AC0">
      <w:pPr>
        <w:pStyle w:val="ListParagraph"/>
        <w:numPr>
          <w:ilvl w:val="0"/>
          <w:numId w:val="62"/>
        </w:numPr>
        <w:ind w:left="360"/>
      </w:pPr>
      <w:r w:rsidRPr="00EE1A77">
        <w:rPr>
          <w:rtl/>
        </w:rPr>
        <w:t>جبر بول</w:t>
      </w:r>
      <w:r w:rsidRPr="00EE1A77">
        <w:t xml:space="preserve"> - Boolean Algebra:</w:t>
      </w:r>
    </w:p>
    <w:p w14:paraId="38E10E37" w14:textId="77777777" w:rsidR="009E3921" w:rsidRPr="00EE1A77" w:rsidRDefault="009E3921" w:rsidP="009A2AC0">
      <w:pPr>
        <w:pStyle w:val="ListParagraph"/>
        <w:numPr>
          <w:ilvl w:val="0"/>
          <w:numId w:val="62"/>
        </w:numPr>
        <w:ind w:left="360"/>
      </w:pPr>
      <w:r w:rsidRPr="00EE1A77">
        <w:rPr>
          <w:rtl/>
        </w:rPr>
        <w:t>جدول صحت</w:t>
      </w:r>
      <w:r w:rsidRPr="00EE1A77">
        <w:t xml:space="preserve"> - Truth Table:</w:t>
      </w:r>
    </w:p>
    <w:p w14:paraId="2CEB2774" w14:textId="77777777" w:rsidR="009E3921" w:rsidRPr="00EE1A77" w:rsidRDefault="009E3921" w:rsidP="009A2AC0">
      <w:pPr>
        <w:pStyle w:val="ListParagraph"/>
        <w:numPr>
          <w:ilvl w:val="0"/>
          <w:numId w:val="62"/>
        </w:numPr>
        <w:ind w:left="360"/>
      </w:pPr>
      <w:r w:rsidRPr="00EE1A77">
        <w:rPr>
          <w:rtl/>
        </w:rPr>
        <w:t>سطوح منطقی</w:t>
      </w:r>
      <w:r w:rsidRPr="00EE1A77">
        <w:t xml:space="preserve"> - Logic Levels:</w:t>
      </w:r>
    </w:p>
    <w:p w14:paraId="54554DF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۶۱</w:t>
      </w:r>
      <w:r w:rsidRPr="00EE1A77">
        <w:t xml:space="preserve">. </w:t>
      </w:r>
      <w:r w:rsidRPr="00EE1A77">
        <w:rPr>
          <w:rtl/>
        </w:rPr>
        <w:t>گیت‌های منطقی</w:t>
      </w:r>
      <w:r w:rsidRPr="00EE1A77">
        <w:t xml:space="preserve"> - Logic Gates:</w:t>
      </w:r>
    </w:p>
    <w:p w14:paraId="679C680C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lastRenderedPageBreak/>
        <w:t>گیت</w:t>
      </w:r>
      <w:r w:rsidRPr="00EE1A77">
        <w:t xml:space="preserve"> AND - AND Gate:</w:t>
      </w:r>
    </w:p>
    <w:p w14:paraId="76508F77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t>گیت</w:t>
      </w:r>
      <w:r w:rsidRPr="00EE1A77">
        <w:t xml:space="preserve"> OR - OR Gate:</w:t>
      </w:r>
    </w:p>
    <w:p w14:paraId="0B9CB2C8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t>گیت</w:t>
      </w:r>
      <w:r w:rsidRPr="00EE1A77">
        <w:t xml:space="preserve"> NOT - NOT Gate:</w:t>
      </w:r>
    </w:p>
    <w:p w14:paraId="15836186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t>گیت</w:t>
      </w:r>
      <w:r w:rsidRPr="00EE1A77">
        <w:t xml:space="preserve"> NAND - NAND Gate:</w:t>
      </w:r>
    </w:p>
    <w:p w14:paraId="6C41145D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t>گیت</w:t>
      </w:r>
      <w:r w:rsidRPr="00EE1A77">
        <w:t xml:space="preserve"> NOR - NOR Gate:</w:t>
      </w:r>
    </w:p>
    <w:p w14:paraId="17B726F4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t>گیت</w:t>
      </w:r>
      <w:r w:rsidRPr="00EE1A77">
        <w:t xml:space="preserve"> XOR - XOR Gate:</w:t>
      </w:r>
    </w:p>
    <w:p w14:paraId="685E1928" w14:textId="77777777" w:rsidR="009E3921" w:rsidRPr="00EE1A77" w:rsidRDefault="009E3921" w:rsidP="009A2AC0">
      <w:pPr>
        <w:pStyle w:val="ListParagraph"/>
        <w:numPr>
          <w:ilvl w:val="0"/>
          <w:numId w:val="63"/>
        </w:numPr>
        <w:ind w:left="360"/>
      </w:pPr>
      <w:r w:rsidRPr="00EE1A77">
        <w:rPr>
          <w:rtl/>
        </w:rPr>
        <w:t>گیت</w:t>
      </w:r>
      <w:r w:rsidRPr="00EE1A77">
        <w:t xml:space="preserve"> XNOR - XNOR Gate:</w:t>
      </w:r>
    </w:p>
    <w:p w14:paraId="7CF80E6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۶۲</w:t>
      </w:r>
      <w:r w:rsidRPr="00EE1A77">
        <w:t xml:space="preserve">. </w:t>
      </w:r>
      <w:r w:rsidRPr="00EE1A77">
        <w:rPr>
          <w:rtl/>
        </w:rPr>
        <w:t>منطق ترکیبی</w:t>
      </w:r>
      <w:r w:rsidRPr="00EE1A77">
        <w:t xml:space="preserve"> - Combinational Logic:</w:t>
      </w:r>
    </w:p>
    <w:p w14:paraId="534DCE26" w14:textId="77777777" w:rsidR="009E3921" w:rsidRPr="00EE1A77" w:rsidRDefault="009E3921" w:rsidP="009A2AC0">
      <w:pPr>
        <w:pStyle w:val="ListParagraph"/>
        <w:numPr>
          <w:ilvl w:val="0"/>
          <w:numId w:val="64"/>
        </w:numPr>
        <w:ind w:left="360"/>
      </w:pPr>
      <w:r w:rsidRPr="00EE1A77">
        <w:rPr>
          <w:rtl/>
        </w:rPr>
        <w:t>نقشه کارنو</w:t>
      </w:r>
      <w:r w:rsidRPr="00EE1A77">
        <w:t xml:space="preserve"> - Karnaugh Map:</w:t>
      </w:r>
    </w:p>
    <w:p w14:paraId="6AEA7952" w14:textId="77777777" w:rsidR="009E3921" w:rsidRPr="00EE1A77" w:rsidRDefault="009E3921" w:rsidP="009A2AC0">
      <w:pPr>
        <w:pStyle w:val="ListParagraph"/>
        <w:numPr>
          <w:ilvl w:val="0"/>
          <w:numId w:val="64"/>
        </w:numPr>
        <w:ind w:left="360"/>
      </w:pPr>
      <w:r w:rsidRPr="00EE1A77">
        <w:rPr>
          <w:rtl/>
        </w:rPr>
        <w:t>مالتی‌پلکسر</w:t>
      </w:r>
      <w:r w:rsidRPr="00EE1A77">
        <w:t xml:space="preserve"> - Multiplexer:</w:t>
      </w:r>
    </w:p>
    <w:p w14:paraId="403D1FBF" w14:textId="77777777" w:rsidR="009E3921" w:rsidRPr="00EE1A77" w:rsidRDefault="009E3921" w:rsidP="009A2AC0">
      <w:pPr>
        <w:pStyle w:val="ListParagraph"/>
        <w:numPr>
          <w:ilvl w:val="0"/>
          <w:numId w:val="64"/>
        </w:numPr>
        <w:ind w:left="360"/>
      </w:pPr>
      <w:r w:rsidRPr="00EE1A77">
        <w:rPr>
          <w:rtl/>
        </w:rPr>
        <w:t>دی‌مالتی‌پلکسر</w:t>
      </w:r>
      <w:r w:rsidRPr="00EE1A77">
        <w:t xml:space="preserve"> - Demultiplexer:</w:t>
      </w:r>
    </w:p>
    <w:p w14:paraId="03F7BE07" w14:textId="77777777" w:rsidR="009E3921" w:rsidRPr="00EE1A77" w:rsidRDefault="009E3921" w:rsidP="009A2AC0">
      <w:pPr>
        <w:pStyle w:val="ListParagraph"/>
        <w:numPr>
          <w:ilvl w:val="0"/>
          <w:numId w:val="64"/>
        </w:numPr>
        <w:ind w:left="360"/>
      </w:pPr>
      <w:r w:rsidRPr="00EE1A77">
        <w:rPr>
          <w:rtl/>
        </w:rPr>
        <w:t>انکودر</w:t>
      </w:r>
      <w:r w:rsidRPr="00EE1A77">
        <w:t xml:space="preserve"> - Encoder:</w:t>
      </w:r>
    </w:p>
    <w:p w14:paraId="5241CBA3" w14:textId="77777777" w:rsidR="009E3921" w:rsidRPr="00EE1A77" w:rsidRDefault="009E3921" w:rsidP="009A2AC0">
      <w:pPr>
        <w:pStyle w:val="ListParagraph"/>
        <w:numPr>
          <w:ilvl w:val="0"/>
          <w:numId w:val="64"/>
        </w:numPr>
        <w:ind w:left="360"/>
      </w:pPr>
      <w:r w:rsidRPr="00EE1A77">
        <w:rPr>
          <w:rtl/>
        </w:rPr>
        <w:t>دیکودر</w:t>
      </w:r>
      <w:r w:rsidRPr="00EE1A77">
        <w:t xml:space="preserve"> - Decoder:</w:t>
      </w:r>
    </w:p>
    <w:p w14:paraId="412E15C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۶۳</w:t>
      </w:r>
      <w:r w:rsidRPr="00EE1A77">
        <w:t xml:space="preserve">. </w:t>
      </w:r>
      <w:r w:rsidRPr="00EE1A77">
        <w:rPr>
          <w:rtl/>
        </w:rPr>
        <w:t>منطق ترتیبی</w:t>
      </w:r>
      <w:r w:rsidRPr="00EE1A77">
        <w:t xml:space="preserve"> - Sequential Logic:</w:t>
      </w:r>
    </w:p>
    <w:p w14:paraId="2006BD9A" w14:textId="77777777" w:rsidR="009E3921" w:rsidRPr="00EE1A77" w:rsidRDefault="009E3921" w:rsidP="009A2AC0">
      <w:pPr>
        <w:pStyle w:val="ListParagraph"/>
        <w:numPr>
          <w:ilvl w:val="0"/>
          <w:numId w:val="65"/>
        </w:numPr>
        <w:ind w:left="360"/>
      </w:pPr>
      <w:r w:rsidRPr="00EE1A77">
        <w:rPr>
          <w:rtl/>
        </w:rPr>
        <w:t>لچ</w:t>
      </w:r>
      <w:r w:rsidRPr="00EE1A77">
        <w:t xml:space="preserve"> - Latch:</w:t>
      </w:r>
    </w:p>
    <w:p w14:paraId="3DA480E8" w14:textId="77777777" w:rsidR="009E3921" w:rsidRPr="00EE1A77" w:rsidRDefault="009E3921" w:rsidP="009A2AC0">
      <w:pPr>
        <w:pStyle w:val="ListParagraph"/>
        <w:numPr>
          <w:ilvl w:val="0"/>
          <w:numId w:val="65"/>
        </w:numPr>
        <w:ind w:left="360"/>
      </w:pPr>
      <w:r w:rsidRPr="00EE1A77">
        <w:rPr>
          <w:rtl/>
        </w:rPr>
        <w:t>فلیپ‌فلاپ</w:t>
      </w:r>
      <w:r w:rsidRPr="00EE1A77">
        <w:t xml:space="preserve"> - Flip-Flop:</w:t>
      </w:r>
    </w:p>
    <w:p w14:paraId="6AF21474" w14:textId="77777777" w:rsidR="009E3921" w:rsidRPr="00EE1A77" w:rsidRDefault="009E3921" w:rsidP="009A2AC0">
      <w:pPr>
        <w:pStyle w:val="ListParagraph"/>
        <w:numPr>
          <w:ilvl w:val="0"/>
          <w:numId w:val="65"/>
        </w:numPr>
        <w:ind w:left="360"/>
      </w:pPr>
      <w:r w:rsidRPr="00EE1A77">
        <w:rPr>
          <w:rtl/>
        </w:rPr>
        <w:t>شمارنده</w:t>
      </w:r>
      <w:r w:rsidRPr="00EE1A77">
        <w:t xml:space="preserve"> - Counter:</w:t>
      </w:r>
    </w:p>
    <w:p w14:paraId="64078D9D" w14:textId="77777777" w:rsidR="009E3921" w:rsidRPr="00EE1A77" w:rsidRDefault="009E3921" w:rsidP="009A2AC0">
      <w:pPr>
        <w:pStyle w:val="ListParagraph"/>
        <w:numPr>
          <w:ilvl w:val="0"/>
          <w:numId w:val="65"/>
        </w:numPr>
        <w:ind w:left="360"/>
      </w:pPr>
      <w:r w:rsidRPr="00EE1A77">
        <w:rPr>
          <w:rtl/>
        </w:rPr>
        <w:t>شیفت رجیستر</w:t>
      </w:r>
      <w:r w:rsidRPr="00EE1A77">
        <w:t xml:space="preserve"> - Shift Register:</w:t>
      </w:r>
    </w:p>
    <w:p w14:paraId="10D0BA65" w14:textId="77777777" w:rsidR="009E3921" w:rsidRPr="00EE1A77" w:rsidRDefault="009E3921" w:rsidP="009A2AC0">
      <w:pPr>
        <w:pStyle w:val="ListParagraph"/>
        <w:numPr>
          <w:ilvl w:val="0"/>
          <w:numId w:val="65"/>
        </w:numPr>
        <w:ind w:left="360"/>
      </w:pPr>
      <w:r w:rsidRPr="00EE1A77">
        <w:rPr>
          <w:rtl/>
        </w:rPr>
        <w:t>کلاک</w:t>
      </w:r>
      <w:r w:rsidRPr="00EE1A77">
        <w:t xml:space="preserve"> - Clock:</w:t>
      </w:r>
    </w:p>
    <w:p w14:paraId="328B7FE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۶۴</w:t>
      </w:r>
      <w:r w:rsidRPr="00EE1A77">
        <w:t xml:space="preserve">. </w:t>
      </w:r>
      <w:r w:rsidRPr="00EE1A77">
        <w:rPr>
          <w:rtl/>
        </w:rPr>
        <w:t>مدارهای نمایشگر</w:t>
      </w:r>
      <w:r w:rsidRPr="00EE1A77">
        <w:t xml:space="preserve"> - Display Circuits:</w:t>
      </w:r>
    </w:p>
    <w:p w14:paraId="2CB7424C" w14:textId="77777777" w:rsidR="009E3921" w:rsidRPr="00EE1A77" w:rsidRDefault="009E3921" w:rsidP="009A2AC0">
      <w:pPr>
        <w:pStyle w:val="ListParagraph"/>
        <w:numPr>
          <w:ilvl w:val="0"/>
          <w:numId w:val="66"/>
        </w:numPr>
        <w:ind w:left="360"/>
      </w:pPr>
      <w:r w:rsidRPr="00EE1A77">
        <w:rPr>
          <w:rtl/>
        </w:rPr>
        <w:t>سون‌سگمنت</w:t>
      </w:r>
      <w:r w:rsidRPr="00EE1A77">
        <w:t xml:space="preserve"> - Seven-Segment Display:</w:t>
      </w:r>
    </w:p>
    <w:p w14:paraId="0D7734FB" w14:textId="77777777" w:rsidR="009E3921" w:rsidRPr="00EE1A77" w:rsidRDefault="009E3921" w:rsidP="009A2AC0">
      <w:pPr>
        <w:pStyle w:val="ListParagraph"/>
        <w:numPr>
          <w:ilvl w:val="0"/>
          <w:numId w:val="66"/>
        </w:numPr>
        <w:ind w:left="360"/>
      </w:pPr>
      <w:r w:rsidRPr="00EE1A77">
        <w:rPr>
          <w:rtl/>
        </w:rPr>
        <w:t>کد</w:t>
      </w:r>
      <w:r w:rsidRPr="00EE1A77">
        <w:t xml:space="preserve"> BCD - Binary-Coded Decimal (BCD):</w:t>
      </w:r>
    </w:p>
    <w:p w14:paraId="31382CB8" w14:textId="77777777" w:rsidR="009E3921" w:rsidRPr="00EE1A77" w:rsidRDefault="009E3921" w:rsidP="009A2AC0">
      <w:pPr>
        <w:pStyle w:val="ListParagraph"/>
        <w:numPr>
          <w:ilvl w:val="0"/>
          <w:numId w:val="66"/>
        </w:numPr>
        <w:ind w:left="360"/>
      </w:pPr>
      <w:r w:rsidRPr="00EE1A77">
        <w:rPr>
          <w:rtl/>
        </w:rPr>
        <w:t>دیکودر</w:t>
      </w:r>
      <w:r w:rsidRPr="00EE1A77">
        <w:t xml:space="preserve"> BCD - BCD Decoder:</w:t>
      </w:r>
    </w:p>
    <w:p w14:paraId="531856C6" w14:textId="77777777" w:rsidR="009E3921" w:rsidRPr="00EE1A77" w:rsidRDefault="009E3921" w:rsidP="009A2AC0">
      <w:pPr>
        <w:pStyle w:val="ListParagraph"/>
        <w:numPr>
          <w:ilvl w:val="0"/>
          <w:numId w:val="66"/>
        </w:numPr>
        <w:ind w:left="360"/>
      </w:pPr>
      <w:r w:rsidRPr="00EE1A77">
        <w:rPr>
          <w:rtl/>
        </w:rPr>
        <w:t>درایور نمایشگر</w:t>
      </w:r>
      <w:r w:rsidRPr="00EE1A77">
        <w:t xml:space="preserve"> - Display Driver:</w:t>
      </w:r>
    </w:p>
    <w:p w14:paraId="67C5D22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۶۵</w:t>
      </w:r>
      <w:r w:rsidRPr="00EE1A77">
        <w:t xml:space="preserve">. </w:t>
      </w:r>
      <w:r w:rsidRPr="00EE1A77">
        <w:rPr>
          <w:rtl/>
        </w:rPr>
        <w:t>مفاهیم عملی منطق دیجیتال</w:t>
      </w:r>
      <w:r w:rsidRPr="00EE1A77">
        <w:t xml:space="preserve"> - Practical Digital Logic:</w:t>
      </w:r>
    </w:p>
    <w:p w14:paraId="2B1C1569" w14:textId="77777777" w:rsidR="009E3921" w:rsidRPr="00611E93" w:rsidRDefault="009E3921" w:rsidP="009A2AC0">
      <w:pPr>
        <w:pStyle w:val="ListParagraph"/>
        <w:numPr>
          <w:ilvl w:val="0"/>
          <w:numId w:val="67"/>
        </w:numPr>
        <w:ind w:left="360"/>
        <w:rPr>
          <w:lang w:val="es-ES"/>
        </w:rPr>
      </w:pPr>
      <w:r w:rsidRPr="00611E93">
        <w:rPr>
          <w:lang w:val="es-ES"/>
        </w:rPr>
        <w:t>CMOS - Complementary Metal-Oxide-Semiconductor (CMOS):</w:t>
      </w:r>
    </w:p>
    <w:p w14:paraId="6F6E1E8E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t>TTL - Transistor-Transistor Logic (TTL):</w:t>
      </w:r>
    </w:p>
    <w:p w14:paraId="6E971D60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تأخیر انتشار</w:t>
      </w:r>
      <w:r w:rsidRPr="00EE1A77">
        <w:t xml:space="preserve"> - Propagation Delay:</w:t>
      </w:r>
    </w:p>
    <w:p w14:paraId="364EEC61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زمان تنظیم</w:t>
      </w:r>
      <w:r w:rsidRPr="00EE1A77">
        <w:t xml:space="preserve"> - Setup Time:</w:t>
      </w:r>
    </w:p>
    <w:p w14:paraId="0CCF0C80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زمان نگهداری</w:t>
      </w:r>
      <w:r w:rsidRPr="00EE1A77">
        <w:t xml:space="preserve"> - Hold Time:</w:t>
      </w:r>
    </w:p>
    <w:p w14:paraId="7E1F3402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حاشیه نویز</w:t>
      </w:r>
      <w:r w:rsidRPr="00EE1A77">
        <w:t xml:space="preserve"> - Noise Margin:</w:t>
      </w:r>
    </w:p>
    <w:p w14:paraId="0E1B22B2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خروجی سه‌حالته</w:t>
      </w:r>
      <w:r w:rsidRPr="00EE1A77">
        <w:t xml:space="preserve"> - Tri-State Output:</w:t>
      </w:r>
    </w:p>
    <w:p w14:paraId="420EC4C8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خروجی درین باز</w:t>
      </w:r>
      <w:r w:rsidRPr="00EE1A77">
        <w:t xml:space="preserve"> - Open-Drain:</w:t>
      </w:r>
    </w:p>
    <w:p w14:paraId="4B9FF663" w14:textId="77777777" w:rsidR="009E3921" w:rsidRPr="00EE1A77" w:rsidRDefault="009E3921" w:rsidP="009A2AC0">
      <w:pPr>
        <w:pStyle w:val="ListParagraph"/>
        <w:numPr>
          <w:ilvl w:val="0"/>
          <w:numId w:val="67"/>
        </w:numPr>
        <w:ind w:left="360"/>
      </w:pPr>
      <w:r w:rsidRPr="00EE1A77">
        <w:rPr>
          <w:rtl/>
        </w:rPr>
        <w:t>خروجی کلکتور باز</w:t>
      </w:r>
      <w:r w:rsidRPr="00EE1A77">
        <w:t xml:space="preserve"> - Open-Collector:</w:t>
      </w:r>
    </w:p>
    <w:p w14:paraId="11E37B19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۱۷: </w:t>
      </w:r>
      <w:r w:rsidRPr="00EE1A77">
        <w:rPr>
          <w:rtl/>
        </w:rPr>
        <w:t>سیستم‌های دیجیتال و ارتباطات</w:t>
      </w:r>
      <w:r w:rsidRPr="00EE1A77">
        <w:t xml:space="preserve"> - Digital Systems &amp; Communication:</w:t>
      </w:r>
    </w:p>
    <w:p w14:paraId="5EF6387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۶۶</w:t>
      </w:r>
      <w:r w:rsidRPr="00EE1A77">
        <w:t xml:space="preserve">. </w:t>
      </w:r>
      <w:r w:rsidRPr="00EE1A77">
        <w:rPr>
          <w:rtl/>
        </w:rPr>
        <w:t>ارتباطات سریال</w:t>
      </w:r>
      <w:r w:rsidRPr="00EE1A77">
        <w:t xml:space="preserve"> - Serial Communication:</w:t>
      </w:r>
    </w:p>
    <w:p w14:paraId="26E1D50D" w14:textId="77777777" w:rsidR="009E3921" w:rsidRPr="00EE1A77" w:rsidRDefault="009E3921" w:rsidP="009A2AC0">
      <w:pPr>
        <w:pStyle w:val="ListParagraph"/>
        <w:numPr>
          <w:ilvl w:val="0"/>
          <w:numId w:val="68"/>
        </w:numPr>
        <w:ind w:left="360"/>
      </w:pPr>
      <w:r w:rsidRPr="00EE1A77">
        <w:t>UART - Universal Asynchronous Receiver-Transmitter:</w:t>
      </w:r>
    </w:p>
    <w:p w14:paraId="40B70BB2" w14:textId="77777777" w:rsidR="009E3921" w:rsidRPr="00EE1A77" w:rsidRDefault="009E3921" w:rsidP="009A2AC0">
      <w:pPr>
        <w:pStyle w:val="ListParagraph"/>
        <w:numPr>
          <w:ilvl w:val="0"/>
          <w:numId w:val="68"/>
        </w:numPr>
        <w:ind w:left="360"/>
      </w:pPr>
      <w:r w:rsidRPr="00EE1A77">
        <w:t>RS-232 - Recommended Standard 232:</w:t>
      </w:r>
    </w:p>
    <w:p w14:paraId="49487970" w14:textId="77777777" w:rsidR="009E3921" w:rsidRPr="00EE1A77" w:rsidRDefault="009E3921" w:rsidP="009A2AC0">
      <w:pPr>
        <w:pStyle w:val="ListParagraph"/>
        <w:numPr>
          <w:ilvl w:val="0"/>
          <w:numId w:val="68"/>
        </w:numPr>
        <w:ind w:left="360"/>
      </w:pPr>
      <w:r w:rsidRPr="00EE1A77">
        <w:t>RS-485 - Recommended Standard 485:</w:t>
      </w:r>
    </w:p>
    <w:p w14:paraId="7C67AC5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۶۷</w:t>
      </w:r>
      <w:r w:rsidRPr="00EE1A77">
        <w:t xml:space="preserve">. </w:t>
      </w:r>
      <w:r w:rsidRPr="00EE1A77">
        <w:rPr>
          <w:rtl/>
        </w:rPr>
        <w:t>ارتباطات سنکرون</w:t>
      </w:r>
      <w:r w:rsidRPr="00EE1A77">
        <w:t xml:space="preserve"> - Synchronous Communication:</w:t>
      </w:r>
    </w:p>
    <w:p w14:paraId="304C03C3" w14:textId="77777777" w:rsidR="009E3921" w:rsidRPr="00EE1A77" w:rsidRDefault="009E3921" w:rsidP="009A2AC0">
      <w:pPr>
        <w:pStyle w:val="ListParagraph"/>
        <w:numPr>
          <w:ilvl w:val="0"/>
          <w:numId w:val="69"/>
        </w:numPr>
        <w:ind w:left="360"/>
      </w:pPr>
      <w:r w:rsidRPr="00EE1A77">
        <w:t>I²C - Inter-Integrated Circuit:</w:t>
      </w:r>
    </w:p>
    <w:p w14:paraId="6F392E79" w14:textId="77777777" w:rsidR="009E3921" w:rsidRPr="00EE1A77" w:rsidRDefault="009E3921" w:rsidP="009A2AC0">
      <w:pPr>
        <w:pStyle w:val="ListParagraph"/>
        <w:numPr>
          <w:ilvl w:val="0"/>
          <w:numId w:val="69"/>
        </w:numPr>
        <w:ind w:left="360"/>
      </w:pPr>
      <w:r w:rsidRPr="00EE1A77">
        <w:t>SPI - Serial Peripheral Interface:</w:t>
      </w:r>
    </w:p>
    <w:p w14:paraId="7FB8C19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۶۸</w:t>
      </w:r>
      <w:r w:rsidRPr="00EE1A77">
        <w:t xml:space="preserve">. </w:t>
      </w:r>
      <w:r w:rsidRPr="00EE1A77">
        <w:rPr>
          <w:rtl/>
        </w:rPr>
        <w:t>گذرگاه‌های صنعتی</w:t>
      </w:r>
      <w:r w:rsidRPr="00EE1A77">
        <w:t xml:space="preserve"> - Industrial Buses:</w:t>
      </w:r>
    </w:p>
    <w:p w14:paraId="6DE835A4" w14:textId="77777777" w:rsidR="009E3921" w:rsidRPr="00EE1A77" w:rsidRDefault="009E3921" w:rsidP="009A2AC0">
      <w:pPr>
        <w:pStyle w:val="ListParagraph"/>
        <w:numPr>
          <w:ilvl w:val="0"/>
          <w:numId w:val="70"/>
        </w:numPr>
        <w:ind w:left="360"/>
      </w:pPr>
      <w:r w:rsidRPr="00EE1A77">
        <w:t>CAN - Controller Area Network:</w:t>
      </w:r>
    </w:p>
    <w:p w14:paraId="005EC8CC" w14:textId="77777777" w:rsidR="009E3921" w:rsidRPr="00EE1A77" w:rsidRDefault="009E3921" w:rsidP="009A2AC0">
      <w:pPr>
        <w:pStyle w:val="ListParagraph"/>
        <w:numPr>
          <w:ilvl w:val="0"/>
          <w:numId w:val="70"/>
        </w:numPr>
        <w:ind w:left="360"/>
      </w:pPr>
      <w:r w:rsidRPr="00EE1A77">
        <w:rPr>
          <w:rtl/>
        </w:rPr>
        <w:t>ساختار فریم</w:t>
      </w:r>
      <w:r w:rsidRPr="00EE1A77">
        <w:t xml:space="preserve"> - Frame Structure:</w:t>
      </w:r>
    </w:p>
    <w:p w14:paraId="4F49E318" w14:textId="77777777" w:rsidR="009E3921" w:rsidRPr="00EE1A77" w:rsidRDefault="009E3921" w:rsidP="009A2AC0">
      <w:pPr>
        <w:pStyle w:val="ListParagraph"/>
        <w:numPr>
          <w:ilvl w:val="0"/>
          <w:numId w:val="70"/>
        </w:numPr>
        <w:ind w:left="360"/>
      </w:pPr>
      <w:r w:rsidRPr="00EE1A77">
        <w:rPr>
          <w:rtl/>
        </w:rPr>
        <w:t>داوری گذرگاه</w:t>
      </w:r>
      <w:r w:rsidRPr="00EE1A77">
        <w:t xml:space="preserve"> - Bus Arbitration:</w:t>
      </w:r>
    </w:p>
    <w:p w14:paraId="6099F745" w14:textId="77777777" w:rsidR="009E3921" w:rsidRPr="00EE1A77" w:rsidRDefault="009E3921" w:rsidP="009A2AC0">
      <w:pPr>
        <w:pStyle w:val="ListParagraph"/>
        <w:numPr>
          <w:ilvl w:val="0"/>
          <w:numId w:val="70"/>
        </w:numPr>
        <w:ind w:left="360"/>
      </w:pPr>
      <w:r w:rsidRPr="00EE1A77">
        <w:rPr>
          <w:rtl/>
        </w:rPr>
        <w:t>تشخیص خطا</w:t>
      </w:r>
      <w:r w:rsidRPr="00EE1A77">
        <w:t xml:space="preserve"> - Error Detection:</w:t>
      </w:r>
    </w:p>
    <w:p w14:paraId="0DAFFB58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۶۹</w:t>
      </w:r>
      <w:r w:rsidRPr="00EE1A77">
        <w:t xml:space="preserve">. </w:t>
      </w:r>
      <w:r w:rsidRPr="00EE1A77">
        <w:rPr>
          <w:rtl/>
        </w:rPr>
        <w:t>گذرگاه</w:t>
      </w:r>
      <w:r w:rsidRPr="00EE1A77">
        <w:t xml:space="preserve"> USB - Universal Serial Bus:</w:t>
      </w:r>
    </w:p>
    <w:p w14:paraId="334A1A50" w14:textId="77777777" w:rsidR="009E3921" w:rsidRPr="00EE1A77" w:rsidRDefault="009E3921" w:rsidP="009A2AC0">
      <w:pPr>
        <w:pStyle w:val="ListParagraph"/>
        <w:numPr>
          <w:ilvl w:val="0"/>
          <w:numId w:val="71"/>
        </w:numPr>
        <w:ind w:left="360"/>
      </w:pPr>
      <w:r w:rsidRPr="00EE1A77">
        <w:rPr>
          <w:rtl/>
        </w:rPr>
        <w:t>میزبان</w:t>
      </w:r>
      <w:r w:rsidRPr="00EE1A77">
        <w:t xml:space="preserve"> - Host:</w:t>
      </w:r>
    </w:p>
    <w:p w14:paraId="3CE04382" w14:textId="77777777" w:rsidR="009E3921" w:rsidRPr="00EE1A77" w:rsidRDefault="009E3921" w:rsidP="009A2AC0">
      <w:pPr>
        <w:pStyle w:val="ListParagraph"/>
        <w:numPr>
          <w:ilvl w:val="0"/>
          <w:numId w:val="71"/>
        </w:numPr>
        <w:ind w:left="360"/>
      </w:pPr>
      <w:r w:rsidRPr="00EE1A77">
        <w:rPr>
          <w:rtl/>
        </w:rPr>
        <w:t>دستگاه</w:t>
      </w:r>
      <w:r w:rsidRPr="00EE1A77">
        <w:t xml:space="preserve"> - Device:</w:t>
      </w:r>
    </w:p>
    <w:p w14:paraId="028AA0E8" w14:textId="77777777" w:rsidR="009E3921" w:rsidRPr="00EE1A77" w:rsidRDefault="009E3921" w:rsidP="009A2AC0">
      <w:pPr>
        <w:pStyle w:val="ListParagraph"/>
        <w:numPr>
          <w:ilvl w:val="0"/>
          <w:numId w:val="71"/>
        </w:numPr>
        <w:ind w:left="360"/>
      </w:pPr>
      <w:r w:rsidRPr="00EE1A77">
        <w:rPr>
          <w:rtl/>
        </w:rPr>
        <w:t>انتقال داده</w:t>
      </w:r>
      <w:r w:rsidRPr="00EE1A77">
        <w:t xml:space="preserve"> - Data Transfer:</w:t>
      </w:r>
    </w:p>
    <w:p w14:paraId="1B4B8D1F" w14:textId="77777777" w:rsidR="009E3921" w:rsidRPr="00EE1A77" w:rsidRDefault="009E3921" w:rsidP="009A2AC0">
      <w:pPr>
        <w:pStyle w:val="ListParagraph"/>
        <w:numPr>
          <w:ilvl w:val="0"/>
          <w:numId w:val="71"/>
        </w:numPr>
        <w:ind w:left="360"/>
      </w:pPr>
      <w:r w:rsidRPr="00EE1A77">
        <w:rPr>
          <w:rtl/>
        </w:rPr>
        <w:t>تأمین توان</w:t>
      </w:r>
      <w:r w:rsidRPr="00EE1A77">
        <w:t xml:space="preserve"> - Power Delivery:</w:t>
      </w:r>
    </w:p>
    <w:p w14:paraId="3C71918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۷۰</w:t>
      </w:r>
      <w:r w:rsidRPr="00EE1A77">
        <w:t xml:space="preserve">. </w:t>
      </w:r>
      <w:r w:rsidRPr="00EE1A77">
        <w:rPr>
          <w:rtl/>
        </w:rPr>
        <w:t>دیباگ ارتباطات دیجیتال</w:t>
      </w:r>
      <w:r w:rsidRPr="00EE1A77">
        <w:t xml:space="preserve"> - Digital Communication Debugging:</w:t>
      </w:r>
    </w:p>
    <w:p w14:paraId="6BE848B8" w14:textId="77777777" w:rsidR="009E3921" w:rsidRPr="00EE1A77" w:rsidRDefault="009E3921" w:rsidP="009A2AC0">
      <w:pPr>
        <w:pStyle w:val="ListParagraph"/>
        <w:numPr>
          <w:ilvl w:val="0"/>
          <w:numId w:val="72"/>
        </w:numPr>
        <w:ind w:left="360"/>
      </w:pPr>
      <w:r w:rsidRPr="00EE1A77">
        <w:rPr>
          <w:rtl/>
        </w:rPr>
        <w:t>دیباگ</w:t>
      </w:r>
      <w:r w:rsidRPr="00EE1A77">
        <w:t xml:space="preserve"> UART - UART Debugging:</w:t>
      </w:r>
    </w:p>
    <w:p w14:paraId="493ABDE5" w14:textId="77777777" w:rsidR="009E3921" w:rsidRPr="00EE1A77" w:rsidRDefault="009E3921" w:rsidP="009A2AC0">
      <w:pPr>
        <w:pStyle w:val="ListParagraph"/>
        <w:numPr>
          <w:ilvl w:val="0"/>
          <w:numId w:val="72"/>
        </w:numPr>
        <w:ind w:left="360"/>
      </w:pPr>
      <w:r w:rsidRPr="00EE1A77">
        <w:rPr>
          <w:rtl/>
        </w:rPr>
        <w:t>دیباگ</w:t>
      </w:r>
      <w:r w:rsidRPr="00EE1A77">
        <w:t xml:space="preserve"> I²C - I²C Debugging:</w:t>
      </w:r>
    </w:p>
    <w:p w14:paraId="6D93C830" w14:textId="77777777" w:rsidR="009E3921" w:rsidRPr="00EE1A77" w:rsidRDefault="009E3921" w:rsidP="009A2AC0">
      <w:pPr>
        <w:pStyle w:val="ListParagraph"/>
        <w:numPr>
          <w:ilvl w:val="0"/>
          <w:numId w:val="72"/>
        </w:numPr>
        <w:ind w:left="360"/>
      </w:pPr>
      <w:r w:rsidRPr="00EE1A77">
        <w:rPr>
          <w:rtl/>
        </w:rPr>
        <w:t>دیباگ</w:t>
      </w:r>
      <w:r w:rsidRPr="00EE1A77">
        <w:t xml:space="preserve"> SPI - SPI Debugging:</w:t>
      </w:r>
    </w:p>
    <w:p w14:paraId="5973DD03" w14:textId="77777777" w:rsidR="009E3921" w:rsidRPr="00EE1A77" w:rsidRDefault="009E3921" w:rsidP="009A2AC0">
      <w:pPr>
        <w:pStyle w:val="ListParagraph"/>
        <w:numPr>
          <w:ilvl w:val="0"/>
          <w:numId w:val="72"/>
        </w:numPr>
        <w:ind w:left="360"/>
      </w:pPr>
      <w:r w:rsidRPr="00EE1A77">
        <w:rPr>
          <w:rtl/>
        </w:rPr>
        <w:t>تحلیل</w:t>
      </w:r>
      <w:r w:rsidRPr="00EE1A77">
        <w:t xml:space="preserve"> CAN - CAN Analysis:</w:t>
      </w:r>
    </w:p>
    <w:p w14:paraId="4CF2946E" w14:textId="77777777" w:rsidR="009E3921" w:rsidRPr="00EE1A77" w:rsidRDefault="009E3921" w:rsidP="009A2AC0">
      <w:pPr>
        <w:pStyle w:val="ListParagraph"/>
        <w:numPr>
          <w:ilvl w:val="0"/>
          <w:numId w:val="72"/>
        </w:numPr>
        <w:ind w:left="360"/>
      </w:pPr>
      <w:r w:rsidRPr="00EE1A77">
        <w:rPr>
          <w:rtl/>
        </w:rPr>
        <w:t>تحلیل با</w:t>
      </w:r>
      <w:r w:rsidRPr="00EE1A77">
        <w:t xml:space="preserve"> Logic Analyzer - Logic Analyzer Analysis:</w:t>
      </w:r>
    </w:p>
    <w:p w14:paraId="3E0EB4EE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>۱۸</w:t>
      </w:r>
      <w:r w:rsidRPr="00EE1A77">
        <w:t xml:space="preserve">: RF </w:t>
      </w:r>
      <w:r w:rsidRPr="00EE1A77">
        <w:rPr>
          <w:rtl/>
        </w:rPr>
        <w:t>و مدارهای فرکانس بالا</w:t>
      </w:r>
      <w:r w:rsidRPr="00EE1A77">
        <w:t xml:space="preserve"> - RF &amp; High-Frequency Electronics:</w:t>
      </w:r>
    </w:p>
    <w:p w14:paraId="553FD531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۷۱</w:t>
      </w:r>
      <w:r w:rsidRPr="00EE1A77">
        <w:t xml:space="preserve">. </w:t>
      </w:r>
      <w:r w:rsidRPr="00EE1A77">
        <w:rPr>
          <w:rtl/>
        </w:rPr>
        <w:t>مبانی</w:t>
      </w:r>
      <w:r w:rsidRPr="00EE1A77">
        <w:t xml:space="preserve"> RF - RF Fundamentals:</w:t>
      </w:r>
    </w:p>
    <w:p w14:paraId="0CE2A4A0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طیف الکترومغناطیسی</w:t>
      </w:r>
      <w:r w:rsidRPr="00EE1A77">
        <w:t xml:space="preserve"> - Electromagnetic Spectrum:</w:t>
      </w:r>
    </w:p>
    <w:p w14:paraId="6DD25036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فرکانس</w:t>
      </w:r>
      <w:r w:rsidRPr="00EE1A77">
        <w:t xml:space="preserve"> - Frequency:</w:t>
      </w:r>
    </w:p>
    <w:p w14:paraId="385C0966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طول موج</w:t>
      </w:r>
      <w:r w:rsidRPr="00EE1A77">
        <w:t xml:space="preserve"> - Wavelength:</w:t>
      </w:r>
    </w:p>
    <w:p w14:paraId="3DE1698B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دسی‌بل</w:t>
      </w:r>
      <w:r w:rsidRPr="00EE1A77">
        <w:t xml:space="preserve"> - Decibel (dB):</w:t>
      </w:r>
    </w:p>
    <w:p w14:paraId="0B9ACB06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دسی‌بل میلی‌وات</w:t>
      </w:r>
      <w:r w:rsidRPr="00EE1A77">
        <w:t xml:space="preserve"> - dBm:</w:t>
      </w:r>
    </w:p>
    <w:p w14:paraId="4C6B4A45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امپدانس ۵۰ اهم - 50</w:t>
      </w:r>
      <w:r w:rsidRPr="00EE1A77">
        <w:t>Ω Impedance:</w:t>
      </w:r>
    </w:p>
    <w:p w14:paraId="4B0D0F89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امپدانس ۷۵ اهم - 75</w:t>
      </w:r>
      <w:r w:rsidRPr="00EE1A77">
        <w:t>Ω Impedance:</w:t>
      </w:r>
    </w:p>
    <w:p w14:paraId="4F19C5C6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t>تشدید</w:t>
      </w:r>
      <w:r w:rsidRPr="00EE1A77">
        <w:t xml:space="preserve"> - Resonance:</w:t>
      </w:r>
    </w:p>
    <w:p w14:paraId="2AC50FF4" w14:textId="77777777" w:rsidR="009E3921" w:rsidRPr="00EE1A77" w:rsidRDefault="009E3921" w:rsidP="009A2AC0">
      <w:pPr>
        <w:pStyle w:val="ListParagraph"/>
        <w:numPr>
          <w:ilvl w:val="0"/>
          <w:numId w:val="73"/>
        </w:numPr>
        <w:ind w:left="360"/>
      </w:pPr>
      <w:r w:rsidRPr="00EE1A77">
        <w:rPr>
          <w:rtl/>
        </w:rPr>
        <w:lastRenderedPageBreak/>
        <w:t>ضریب کیفیت</w:t>
      </w:r>
      <w:r w:rsidRPr="00EE1A77">
        <w:t xml:space="preserve"> - Q Factor:</w:t>
      </w:r>
    </w:p>
    <w:p w14:paraId="6501C101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۷۲</w:t>
      </w:r>
      <w:r w:rsidRPr="00EE1A77">
        <w:t xml:space="preserve">. </w:t>
      </w:r>
      <w:r w:rsidRPr="00EE1A77">
        <w:rPr>
          <w:rtl/>
        </w:rPr>
        <w:t>مدارهای</w:t>
      </w:r>
      <w:r w:rsidRPr="00EE1A77">
        <w:t xml:space="preserve"> RF - RF Circuits:</w:t>
      </w:r>
    </w:p>
    <w:p w14:paraId="0F563A81" w14:textId="77777777" w:rsidR="009E3921" w:rsidRPr="00EE1A77" w:rsidRDefault="009E3921" w:rsidP="009A2AC0">
      <w:pPr>
        <w:pStyle w:val="ListParagraph"/>
        <w:numPr>
          <w:ilvl w:val="0"/>
          <w:numId w:val="74"/>
        </w:numPr>
        <w:ind w:left="360"/>
      </w:pPr>
      <w:r w:rsidRPr="00EE1A77">
        <w:rPr>
          <w:rtl/>
        </w:rPr>
        <w:t>تقویت‌کننده</w:t>
      </w:r>
      <w:r w:rsidRPr="00EE1A77">
        <w:t xml:space="preserve"> RF - RF Amplifier:</w:t>
      </w:r>
    </w:p>
    <w:p w14:paraId="7A0F12FE" w14:textId="77777777" w:rsidR="009E3921" w:rsidRPr="00EE1A77" w:rsidRDefault="009E3921" w:rsidP="009A2AC0">
      <w:pPr>
        <w:pStyle w:val="ListParagraph"/>
        <w:numPr>
          <w:ilvl w:val="0"/>
          <w:numId w:val="74"/>
        </w:numPr>
        <w:ind w:left="360"/>
      </w:pPr>
      <w:r w:rsidRPr="00EE1A77">
        <w:rPr>
          <w:rtl/>
        </w:rPr>
        <w:t>تقویت‌کننده کم‌نویز</w:t>
      </w:r>
      <w:r w:rsidRPr="00EE1A77">
        <w:t xml:space="preserve"> - Low-Noise Amplifier (LNA):</w:t>
      </w:r>
    </w:p>
    <w:p w14:paraId="2F5899F4" w14:textId="77777777" w:rsidR="009E3921" w:rsidRPr="00EE1A77" w:rsidRDefault="009E3921" w:rsidP="009A2AC0">
      <w:pPr>
        <w:pStyle w:val="ListParagraph"/>
        <w:numPr>
          <w:ilvl w:val="0"/>
          <w:numId w:val="74"/>
        </w:numPr>
        <w:ind w:left="360"/>
      </w:pPr>
      <w:r w:rsidRPr="00EE1A77">
        <w:rPr>
          <w:rtl/>
        </w:rPr>
        <w:t>تقویت‌کننده توان</w:t>
      </w:r>
      <w:r w:rsidRPr="00EE1A77">
        <w:t xml:space="preserve"> - Power Amplifier (PA):</w:t>
      </w:r>
    </w:p>
    <w:p w14:paraId="7516ECE5" w14:textId="77777777" w:rsidR="009E3921" w:rsidRPr="00EE1A77" w:rsidRDefault="009E3921" w:rsidP="009A2AC0">
      <w:pPr>
        <w:pStyle w:val="ListParagraph"/>
        <w:numPr>
          <w:ilvl w:val="0"/>
          <w:numId w:val="74"/>
        </w:numPr>
        <w:ind w:left="360"/>
      </w:pPr>
      <w:r w:rsidRPr="00EE1A77">
        <w:rPr>
          <w:rtl/>
        </w:rPr>
        <w:t>میکسر</w:t>
      </w:r>
      <w:r w:rsidRPr="00EE1A77">
        <w:t xml:space="preserve"> - Mixer:</w:t>
      </w:r>
    </w:p>
    <w:p w14:paraId="0B8B036F" w14:textId="77777777" w:rsidR="009E3921" w:rsidRPr="00611E93" w:rsidRDefault="009E3921" w:rsidP="009A2AC0">
      <w:pPr>
        <w:pStyle w:val="ListParagraph"/>
        <w:numPr>
          <w:ilvl w:val="0"/>
          <w:numId w:val="74"/>
        </w:numPr>
        <w:ind w:left="360"/>
        <w:rPr>
          <w:lang w:val="es-ES"/>
        </w:rPr>
      </w:pPr>
      <w:r w:rsidRPr="00EE1A77">
        <w:rPr>
          <w:rtl/>
        </w:rPr>
        <w:t>نوسان‌ساز محلی</w:t>
      </w:r>
      <w:r w:rsidRPr="00611E93">
        <w:rPr>
          <w:lang w:val="es-ES"/>
        </w:rPr>
        <w:t xml:space="preserve"> - Local Oscillator (LO):</w:t>
      </w:r>
    </w:p>
    <w:p w14:paraId="6F0F5EB6" w14:textId="77777777" w:rsidR="009E3921" w:rsidRPr="00EE1A77" w:rsidRDefault="009E3921" w:rsidP="009A2AC0">
      <w:pPr>
        <w:pStyle w:val="ListParagraph"/>
        <w:numPr>
          <w:ilvl w:val="0"/>
          <w:numId w:val="74"/>
        </w:numPr>
        <w:ind w:left="360"/>
      </w:pPr>
      <w:r w:rsidRPr="00EE1A77">
        <w:rPr>
          <w:rtl/>
        </w:rPr>
        <w:t>فیلتر</w:t>
      </w:r>
      <w:r w:rsidRPr="00EE1A77">
        <w:t xml:space="preserve"> RF - RF Filter:</w:t>
      </w:r>
    </w:p>
    <w:p w14:paraId="3BB15E75" w14:textId="77777777" w:rsidR="009E3921" w:rsidRPr="00EE1A77" w:rsidRDefault="009E3921" w:rsidP="009A2AC0">
      <w:pPr>
        <w:pStyle w:val="ListParagraph"/>
        <w:numPr>
          <w:ilvl w:val="0"/>
          <w:numId w:val="74"/>
        </w:numPr>
        <w:ind w:left="360"/>
      </w:pPr>
      <w:r w:rsidRPr="00EE1A77">
        <w:rPr>
          <w:rtl/>
        </w:rPr>
        <w:t>بخش ورودی</w:t>
      </w:r>
      <w:r w:rsidRPr="00EE1A77">
        <w:t xml:space="preserve"> RF - RF Front-End:</w:t>
      </w:r>
    </w:p>
    <w:p w14:paraId="1E818F8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۷۳</w:t>
      </w:r>
      <w:r w:rsidRPr="00EE1A77">
        <w:t xml:space="preserve">. </w:t>
      </w:r>
      <w:r w:rsidRPr="00EE1A77">
        <w:rPr>
          <w:rtl/>
        </w:rPr>
        <w:t>خطوط انتقال</w:t>
      </w:r>
      <w:r w:rsidRPr="00EE1A77">
        <w:t xml:space="preserve"> - Transmission Lines:</w:t>
      </w:r>
    </w:p>
    <w:p w14:paraId="6B6C5D39" w14:textId="77777777" w:rsidR="009E3921" w:rsidRPr="00EE1A77" w:rsidRDefault="009E3921" w:rsidP="009A2AC0">
      <w:pPr>
        <w:pStyle w:val="ListParagraph"/>
        <w:numPr>
          <w:ilvl w:val="0"/>
          <w:numId w:val="75"/>
        </w:numPr>
        <w:ind w:left="360"/>
      </w:pPr>
      <w:r w:rsidRPr="00EE1A77">
        <w:rPr>
          <w:rtl/>
        </w:rPr>
        <w:t>خط انتقال</w:t>
      </w:r>
      <w:r w:rsidRPr="00EE1A77">
        <w:t xml:space="preserve"> - Transmission Line:</w:t>
      </w:r>
    </w:p>
    <w:p w14:paraId="37414779" w14:textId="77777777" w:rsidR="009E3921" w:rsidRPr="00EE1A77" w:rsidRDefault="009E3921" w:rsidP="009A2AC0">
      <w:pPr>
        <w:pStyle w:val="ListParagraph"/>
        <w:numPr>
          <w:ilvl w:val="0"/>
          <w:numId w:val="75"/>
        </w:numPr>
        <w:ind w:left="360"/>
      </w:pPr>
      <w:r w:rsidRPr="00EE1A77">
        <w:rPr>
          <w:rtl/>
        </w:rPr>
        <w:t>کابل کواکسیال</w:t>
      </w:r>
      <w:r w:rsidRPr="00EE1A77">
        <w:t xml:space="preserve"> - Coaxial Cable:</w:t>
      </w:r>
    </w:p>
    <w:p w14:paraId="5E5FB8DC" w14:textId="77777777" w:rsidR="009E3921" w:rsidRPr="00EE1A77" w:rsidRDefault="009E3921" w:rsidP="009A2AC0">
      <w:pPr>
        <w:pStyle w:val="ListParagraph"/>
        <w:numPr>
          <w:ilvl w:val="0"/>
          <w:numId w:val="75"/>
        </w:numPr>
        <w:ind w:left="360"/>
      </w:pPr>
      <w:r w:rsidRPr="00EE1A77">
        <w:rPr>
          <w:rtl/>
        </w:rPr>
        <w:t>امپدانس مشخصه</w:t>
      </w:r>
      <w:r w:rsidRPr="00EE1A77">
        <w:t xml:space="preserve"> - Characteristic Impedance:</w:t>
      </w:r>
    </w:p>
    <w:p w14:paraId="1943A9D7" w14:textId="77777777" w:rsidR="009E3921" w:rsidRPr="00EE1A77" w:rsidRDefault="009E3921" w:rsidP="009A2AC0">
      <w:pPr>
        <w:pStyle w:val="ListParagraph"/>
        <w:numPr>
          <w:ilvl w:val="0"/>
          <w:numId w:val="75"/>
        </w:numPr>
        <w:ind w:left="360"/>
      </w:pPr>
      <w:r w:rsidRPr="00EE1A77">
        <w:rPr>
          <w:rtl/>
        </w:rPr>
        <w:t>بازتاب</w:t>
      </w:r>
      <w:r w:rsidRPr="00EE1A77">
        <w:t xml:space="preserve"> - Reflection:</w:t>
      </w:r>
    </w:p>
    <w:p w14:paraId="53D74F62" w14:textId="77777777" w:rsidR="009E3921" w:rsidRPr="00EE1A77" w:rsidRDefault="009E3921" w:rsidP="009A2AC0">
      <w:pPr>
        <w:pStyle w:val="ListParagraph"/>
        <w:numPr>
          <w:ilvl w:val="0"/>
          <w:numId w:val="75"/>
        </w:numPr>
        <w:ind w:left="360"/>
      </w:pPr>
      <w:r w:rsidRPr="00EE1A77">
        <w:rPr>
          <w:rtl/>
        </w:rPr>
        <w:t>موج ایستاده</w:t>
      </w:r>
      <w:r w:rsidRPr="00EE1A77">
        <w:t xml:space="preserve"> - Standing Wave:</w:t>
      </w:r>
    </w:p>
    <w:p w14:paraId="060D37E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۷۴</w:t>
      </w:r>
      <w:r w:rsidRPr="00EE1A77">
        <w:t xml:space="preserve">. </w:t>
      </w:r>
      <w:r w:rsidRPr="00EE1A77">
        <w:rPr>
          <w:rtl/>
        </w:rPr>
        <w:t>آنتن‌ها</w:t>
      </w:r>
      <w:r w:rsidRPr="00EE1A77">
        <w:t xml:space="preserve"> - Antennas:</w:t>
      </w:r>
    </w:p>
    <w:p w14:paraId="4425349D" w14:textId="77777777" w:rsidR="009E3921" w:rsidRPr="00EE1A77" w:rsidRDefault="009E3921" w:rsidP="009A2AC0">
      <w:pPr>
        <w:pStyle w:val="ListParagraph"/>
        <w:numPr>
          <w:ilvl w:val="0"/>
          <w:numId w:val="76"/>
        </w:numPr>
        <w:ind w:left="360"/>
      </w:pPr>
      <w:r w:rsidRPr="00EE1A77">
        <w:rPr>
          <w:rtl/>
        </w:rPr>
        <w:t>آنتن ربع‌موج</w:t>
      </w:r>
      <w:r w:rsidRPr="00EE1A77">
        <w:t xml:space="preserve"> - Quarter-Wave Antenna:</w:t>
      </w:r>
    </w:p>
    <w:p w14:paraId="62603344" w14:textId="77777777" w:rsidR="009E3921" w:rsidRPr="00EE1A77" w:rsidRDefault="009E3921" w:rsidP="009A2AC0">
      <w:pPr>
        <w:pStyle w:val="ListParagraph"/>
        <w:numPr>
          <w:ilvl w:val="0"/>
          <w:numId w:val="76"/>
        </w:numPr>
        <w:ind w:left="360"/>
      </w:pPr>
      <w:r w:rsidRPr="00EE1A77">
        <w:rPr>
          <w:rtl/>
        </w:rPr>
        <w:t>دیپل نیم‌موج</w:t>
      </w:r>
      <w:r w:rsidRPr="00EE1A77">
        <w:t xml:space="preserve"> - Half-Wave Dipole:</w:t>
      </w:r>
    </w:p>
    <w:p w14:paraId="1F9B9571" w14:textId="77777777" w:rsidR="009E3921" w:rsidRPr="00EE1A77" w:rsidRDefault="009E3921" w:rsidP="009A2AC0">
      <w:pPr>
        <w:pStyle w:val="ListParagraph"/>
        <w:numPr>
          <w:ilvl w:val="0"/>
          <w:numId w:val="76"/>
        </w:numPr>
        <w:ind w:left="360"/>
      </w:pPr>
      <w:r w:rsidRPr="00EE1A77">
        <w:rPr>
          <w:rtl/>
        </w:rPr>
        <w:t>آنتن</w:t>
      </w:r>
      <w:r w:rsidRPr="00EE1A77">
        <w:t xml:space="preserve"> PCB - PCB Antenna:</w:t>
      </w:r>
    </w:p>
    <w:p w14:paraId="2EC0CC72" w14:textId="77777777" w:rsidR="009E3921" w:rsidRPr="00EE1A77" w:rsidRDefault="009E3921" w:rsidP="009A2AC0">
      <w:pPr>
        <w:pStyle w:val="ListParagraph"/>
        <w:numPr>
          <w:ilvl w:val="0"/>
          <w:numId w:val="76"/>
        </w:numPr>
        <w:ind w:left="360"/>
      </w:pPr>
      <w:r w:rsidRPr="00EE1A77">
        <w:rPr>
          <w:rtl/>
        </w:rPr>
        <w:t>بهره آنتن</w:t>
      </w:r>
      <w:r w:rsidRPr="00EE1A77">
        <w:t xml:space="preserve"> - Antenna Gain:</w:t>
      </w:r>
    </w:p>
    <w:p w14:paraId="356FF453" w14:textId="77777777" w:rsidR="009E3921" w:rsidRPr="00EE1A77" w:rsidRDefault="009E3921" w:rsidP="009A2AC0">
      <w:pPr>
        <w:pStyle w:val="ListParagraph"/>
        <w:numPr>
          <w:ilvl w:val="0"/>
          <w:numId w:val="76"/>
        </w:numPr>
        <w:ind w:left="360"/>
      </w:pPr>
      <w:r w:rsidRPr="00EE1A77">
        <w:rPr>
          <w:rtl/>
        </w:rPr>
        <w:t>الگوی تشعشع</w:t>
      </w:r>
      <w:r w:rsidRPr="00EE1A77">
        <w:t xml:space="preserve"> - Radiation Pattern:</w:t>
      </w:r>
    </w:p>
    <w:p w14:paraId="22FCF5D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۷۵</w:t>
      </w:r>
      <w:r w:rsidRPr="00EE1A77">
        <w:t xml:space="preserve">. </w:t>
      </w:r>
      <w:r w:rsidRPr="00EE1A77">
        <w:rPr>
          <w:rtl/>
        </w:rPr>
        <w:t>تطبیق امپدانس</w:t>
      </w:r>
      <w:r w:rsidRPr="00EE1A77">
        <w:t xml:space="preserve"> - Impedance Matching:</w:t>
      </w:r>
    </w:p>
    <w:p w14:paraId="5D70CD5D" w14:textId="77777777" w:rsidR="009E3921" w:rsidRPr="00EE1A77" w:rsidRDefault="009E3921" w:rsidP="009A2AC0">
      <w:pPr>
        <w:pStyle w:val="ListParagraph"/>
        <w:numPr>
          <w:ilvl w:val="0"/>
          <w:numId w:val="77"/>
        </w:numPr>
        <w:ind w:left="360"/>
      </w:pPr>
      <w:r w:rsidRPr="00EE1A77">
        <w:rPr>
          <w:rtl/>
        </w:rPr>
        <w:lastRenderedPageBreak/>
        <w:t>تطبیق امپدانس</w:t>
      </w:r>
      <w:r w:rsidRPr="00EE1A77">
        <w:t xml:space="preserve"> - Impedance Matching:</w:t>
      </w:r>
    </w:p>
    <w:p w14:paraId="4B835DD3" w14:textId="77777777" w:rsidR="009E3921" w:rsidRPr="00EE1A77" w:rsidRDefault="009E3921" w:rsidP="009A2AC0">
      <w:pPr>
        <w:pStyle w:val="ListParagraph"/>
        <w:numPr>
          <w:ilvl w:val="0"/>
          <w:numId w:val="77"/>
        </w:numPr>
        <w:ind w:left="360"/>
      </w:pPr>
      <w:r w:rsidRPr="00EE1A77">
        <w:rPr>
          <w:rtl/>
        </w:rPr>
        <w:t>نسبت موج ایستاده</w:t>
      </w:r>
      <w:r w:rsidRPr="00EE1A77">
        <w:t xml:space="preserve"> - Standing Wave Ratio (SWR):</w:t>
      </w:r>
    </w:p>
    <w:p w14:paraId="09B336DB" w14:textId="77777777" w:rsidR="009E3921" w:rsidRPr="00EE1A77" w:rsidRDefault="009E3921" w:rsidP="009A2AC0">
      <w:pPr>
        <w:pStyle w:val="ListParagraph"/>
        <w:numPr>
          <w:ilvl w:val="0"/>
          <w:numId w:val="77"/>
        </w:numPr>
        <w:ind w:left="360"/>
      </w:pPr>
      <w:r w:rsidRPr="00EE1A77">
        <w:rPr>
          <w:rtl/>
        </w:rPr>
        <w:t>تلفات بازگشتی</w:t>
      </w:r>
      <w:r w:rsidRPr="00EE1A77">
        <w:t xml:space="preserve"> - Return Loss:</w:t>
      </w:r>
    </w:p>
    <w:p w14:paraId="3B4C22CF" w14:textId="77777777" w:rsidR="009E3921" w:rsidRPr="00EE1A77" w:rsidRDefault="009E3921" w:rsidP="009A2AC0">
      <w:pPr>
        <w:pStyle w:val="ListParagraph"/>
        <w:numPr>
          <w:ilvl w:val="0"/>
          <w:numId w:val="77"/>
        </w:numPr>
        <w:ind w:left="360"/>
      </w:pPr>
      <w:r w:rsidRPr="00EE1A77">
        <w:rPr>
          <w:rtl/>
        </w:rPr>
        <w:t>شبکه تطبیق</w:t>
      </w:r>
      <w:r w:rsidRPr="00EE1A77">
        <w:t xml:space="preserve"> - Matching Network:</w:t>
      </w:r>
    </w:p>
    <w:p w14:paraId="72E0425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۷۶</w:t>
      </w:r>
      <w:r w:rsidRPr="00EE1A77">
        <w:t xml:space="preserve">. </w:t>
      </w:r>
      <w:r w:rsidRPr="00EE1A77">
        <w:rPr>
          <w:rtl/>
        </w:rPr>
        <w:t>مدولاسیون</w:t>
      </w:r>
      <w:r w:rsidRPr="00EE1A77">
        <w:t xml:space="preserve"> - Modulation:</w:t>
      </w:r>
    </w:p>
    <w:p w14:paraId="205D7645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مدولاسیون دامنه</w:t>
      </w:r>
      <w:r w:rsidRPr="00EE1A77">
        <w:t xml:space="preserve"> - Amplitude Modulation (AM):</w:t>
      </w:r>
    </w:p>
    <w:p w14:paraId="3C8F0251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مدولاسیون فرکانس</w:t>
      </w:r>
      <w:r w:rsidRPr="00EE1A77">
        <w:t xml:space="preserve"> - Frequency Modulation (FM):</w:t>
      </w:r>
    </w:p>
    <w:p w14:paraId="5558C1AE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مدولاسیون فاز</w:t>
      </w:r>
      <w:r w:rsidRPr="00EE1A77">
        <w:t xml:space="preserve"> - Phase Modulation (PM):</w:t>
      </w:r>
    </w:p>
    <w:p w14:paraId="490B0B66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کلیدزنی تغییر دامنه</w:t>
      </w:r>
      <w:r w:rsidRPr="00EE1A77">
        <w:t xml:space="preserve"> - Amplitude Shift Keying (ASK):</w:t>
      </w:r>
    </w:p>
    <w:p w14:paraId="47C12411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کلیدزنی تغییر فرکانس</w:t>
      </w:r>
      <w:r w:rsidRPr="00EE1A77">
        <w:t xml:space="preserve"> - Frequency Shift Keying (FSK):</w:t>
      </w:r>
    </w:p>
    <w:p w14:paraId="57917C1D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کلیدزنی تغییر فاز</w:t>
      </w:r>
      <w:r w:rsidRPr="00EE1A77">
        <w:t xml:space="preserve"> - Phase Shift Keying (PSK):</w:t>
      </w:r>
    </w:p>
    <w:p w14:paraId="03533982" w14:textId="77777777" w:rsidR="009E3921" w:rsidRPr="00EE1A77" w:rsidRDefault="009E3921" w:rsidP="009A2AC0">
      <w:pPr>
        <w:pStyle w:val="ListParagraph"/>
        <w:numPr>
          <w:ilvl w:val="0"/>
          <w:numId w:val="78"/>
        </w:numPr>
        <w:ind w:left="360"/>
      </w:pPr>
      <w:r w:rsidRPr="00EE1A77">
        <w:rPr>
          <w:rtl/>
        </w:rPr>
        <w:t>مدولاسیون دامنه مربعی</w:t>
      </w:r>
      <w:r w:rsidRPr="00EE1A77">
        <w:t xml:space="preserve"> - Quadrature Amplitude Modulation (QAM):</w:t>
      </w:r>
    </w:p>
    <w:p w14:paraId="2AD1E2F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۷۷</w:t>
      </w:r>
      <w:r w:rsidRPr="00EE1A77">
        <w:t xml:space="preserve">. </w:t>
      </w:r>
      <w:r w:rsidRPr="00EE1A77">
        <w:rPr>
          <w:rtl/>
        </w:rPr>
        <w:t>معماری گیرنده و فرستنده</w:t>
      </w:r>
      <w:r w:rsidRPr="00EE1A77">
        <w:t xml:space="preserve"> - Receiver &amp; Transmitter Architecture:</w:t>
      </w:r>
    </w:p>
    <w:p w14:paraId="50FC835B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زنجیره فرستنده</w:t>
      </w:r>
      <w:r w:rsidRPr="00EE1A77">
        <w:t xml:space="preserve"> - Transmitter Chain:</w:t>
      </w:r>
    </w:p>
    <w:p w14:paraId="02482D4D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باند پایه</w:t>
      </w:r>
      <w:r w:rsidRPr="00EE1A77">
        <w:t xml:space="preserve"> - Baseband:</w:t>
      </w:r>
    </w:p>
    <w:p w14:paraId="25FEA463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مدولاتور</w:t>
      </w:r>
      <w:r w:rsidRPr="00EE1A77">
        <w:t xml:space="preserve"> - Modulator:</w:t>
      </w:r>
    </w:p>
    <w:p w14:paraId="34F53366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میکسر</w:t>
      </w:r>
      <w:r w:rsidRPr="00EE1A77">
        <w:t xml:space="preserve"> - Mixer:</w:t>
      </w:r>
    </w:p>
    <w:p w14:paraId="3DC19AD5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تقویت‌کننده</w:t>
      </w:r>
      <w:r w:rsidRPr="00EE1A77">
        <w:t xml:space="preserve"> RF - RF Amplifier:</w:t>
      </w:r>
    </w:p>
    <w:p w14:paraId="475DC1DC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فیلتر</w:t>
      </w:r>
      <w:r w:rsidRPr="00EE1A77">
        <w:t xml:space="preserve"> - Filter:</w:t>
      </w:r>
    </w:p>
    <w:p w14:paraId="72E2DEA6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آنتن</w:t>
      </w:r>
      <w:r w:rsidRPr="00EE1A77">
        <w:t xml:space="preserve"> - Antenna:</w:t>
      </w:r>
    </w:p>
    <w:p w14:paraId="04847C52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زنجیره گیرنده</w:t>
      </w:r>
      <w:r w:rsidRPr="00EE1A77">
        <w:t xml:space="preserve"> - Receiver Chain:</w:t>
      </w:r>
    </w:p>
    <w:p w14:paraId="69A20C8F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تقویت‌کننده کم‌نویز</w:t>
      </w:r>
      <w:r w:rsidRPr="00EE1A77">
        <w:t xml:space="preserve"> - LNA:</w:t>
      </w:r>
    </w:p>
    <w:p w14:paraId="08C8C1B0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فرکانس میانی</w:t>
      </w:r>
      <w:r w:rsidRPr="00EE1A77">
        <w:t xml:space="preserve"> - Intermediate Frequency (IF):</w:t>
      </w:r>
    </w:p>
    <w:p w14:paraId="18BB3A75" w14:textId="77777777" w:rsidR="009E3921" w:rsidRPr="00EE1A77" w:rsidRDefault="009E3921" w:rsidP="009A2AC0">
      <w:pPr>
        <w:pStyle w:val="ListParagraph"/>
        <w:numPr>
          <w:ilvl w:val="0"/>
          <w:numId w:val="79"/>
        </w:numPr>
        <w:ind w:left="360"/>
      </w:pPr>
      <w:r w:rsidRPr="00EE1A77">
        <w:rPr>
          <w:rtl/>
        </w:rPr>
        <w:t>دمدولاتور</w:t>
      </w:r>
      <w:r w:rsidRPr="00EE1A77">
        <w:t xml:space="preserve"> - Demodulator:</w:t>
      </w:r>
    </w:p>
    <w:p w14:paraId="61BE52D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۷۸</w:t>
      </w:r>
      <w:r w:rsidRPr="00EE1A77">
        <w:t xml:space="preserve">. </w:t>
      </w:r>
      <w:r w:rsidRPr="00EE1A77">
        <w:rPr>
          <w:rtl/>
        </w:rPr>
        <w:t>نوسان‌سازها و</w:t>
      </w:r>
      <w:r w:rsidRPr="00EE1A77">
        <w:t xml:space="preserve"> PLL - Oscillators &amp; Phase-Locked Loop:</w:t>
      </w:r>
    </w:p>
    <w:p w14:paraId="5D7D3F73" w14:textId="77777777" w:rsidR="009E3921" w:rsidRPr="00EE1A77" w:rsidRDefault="009E3921" w:rsidP="009A2AC0">
      <w:pPr>
        <w:pStyle w:val="ListParagraph"/>
        <w:numPr>
          <w:ilvl w:val="0"/>
          <w:numId w:val="80"/>
        </w:numPr>
        <w:ind w:left="360"/>
      </w:pPr>
      <w:r w:rsidRPr="00EE1A77">
        <w:rPr>
          <w:rtl/>
        </w:rPr>
        <w:t>نوسان‌ساز</w:t>
      </w:r>
      <w:r w:rsidRPr="00EE1A77">
        <w:t xml:space="preserve"> LC - LC Oscillator:</w:t>
      </w:r>
    </w:p>
    <w:p w14:paraId="28F7F8D8" w14:textId="77777777" w:rsidR="009E3921" w:rsidRPr="00EE1A77" w:rsidRDefault="009E3921" w:rsidP="009A2AC0">
      <w:pPr>
        <w:pStyle w:val="ListParagraph"/>
        <w:numPr>
          <w:ilvl w:val="0"/>
          <w:numId w:val="80"/>
        </w:numPr>
        <w:ind w:left="360"/>
      </w:pPr>
      <w:r w:rsidRPr="00EE1A77">
        <w:rPr>
          <w:rtl/>
        </w:rPr>
        <w:t>نوسان‌ساز هارتلی</w:t>
      </w:r>
      <w:r w:rsidRPr="00EE1A77">
        <w:t xml:space="preserve"> - Hartley Oscillator:</w:t>
      </w:r>
    </w:p>
    <w:p w14:paraId="4C1236AF" w14:textId="77777777" w:rsidR="009E3921" w:rsidRPr="00EE1A77" w:rsidRDefault="009E3921" w:rsidP="009A2AC0">
      <w:pPr>
        <w:pStyle w:val="ListParagraph"/>
        <w:numPr>
          <w:ilvl w:val="0"/>
          <w:numId w:val="80"/>
        </w:numPr>
        <w:ind w:left="360"/>
      </w:pPr>
      <w:r w:rsidRPr="00EE1A77">
        <w:rPr>
          <w:rtl/>
        </w:rPr>
        <w:t>نوسان‌ساز کولپیتس</w:t>
      </w:r>
      <w:r w:rsidRPr="00EE1A77">
        <w:t xml:space="preserve"> - Colpitts Oscillator:</w:t>
      </w:r>
    </w:p>
    <w:p w14:paraId="71C8A499" w14:textId="77777777" w:rsidR="009E3921" w:rsidRPr="00EE1A77" w:rsidRDefault="009E3921" w:rsidP="009A2AC0">
      <w:pPr>
        <w:pStyle w:val="ListParagraph"/>
        <w:numPr>
          <w:ilvl w:val="0"/>
          <w:numId w:val="80"/>
        </w:numPr>
        <w:ind w:left="360"/>
      </w:pPr>
      <w:r w:rsidRPr="00EE1A77">
        <w:rPr>
          <w:rtl/>
        </w:rPr>
        <w:t>نوسان‌ساز کریستالی</w:t>
      </w:r>
      <w:r w:rsidRPr="00EE1A77">
        <w:t xml:space="preserve"> - Crystal Oscillator:</w:t>
      </w:r>
    </w:p>
    <w:p w14:paraId="395F774C" w14:textId="77777777" w:rsidR="009E3921" w:rsidRPr="00EE1A77" w:rsidRDefault="009E3921" w:rsidP="009A2AC0">
      <w:pPr>
        <w:pStyle w:val="ListParagraph"/>
        <w:numPr>
          <w:ilvl w:val="0"/>
          <w:numId w:val="80"/>
        </w:numPr>
        <w:ind w:left="360"/>
      </w:pPr>
      <w:r w:rsidRPr="00EE1A77">
        <w:rPr>
          <w:rtl/>
        </w:rPr>
        <w:t>حلقه قفل فاز</w:t>
      </w:r>
      <w:r w:rsidRPr="00EE1A77">
        <w:t xml:space="preserve"> - Phase-Locked Loop (PLL):</w:t>
      </w:r>
    </w:p>
    <w:p w14:paraId="1E705FE0" w14:textId="77777777" w:rsidR="009E3921" w:rsidRPr="00EE1A77" w:rsidRDefault="009E3921" w:rsidP="009A2AC0">
      <w:pPr>
        <w:pStyle w:val="ListParagraph"/>
        <w:numPr>
          <w:ilvl w:val="0"/>
          <w:numId w:val="80"/>
        </w:numPr>
        <w:ind w:left="360"/>
      </w:pPr>
      <w:r w:rsidRPr="00EE1A77">
        <w:rPr>
          <w:rtl/>
        </w:rPr>
        <w:t>سنتزکننده فرکانس</w:t>
      </w:r>
      <w:r w:rsidRPr="00EE1A77">
        <w:t xml:space="preserve"> - Frequency Synthesizer:</w:t>
      </w:r>
    </w:p>
    <w:p w14:paraId="581ACFDE" w14:textId="77777777" w:rsidR="009E3921" w:rsidRPr="00EE1A77" w:rsidRDefault="009E3921" w:rsidP="00205EA3">
      <w:pPr>
        <w:pStyle w:val="Heading2"/>
      </w:pPr>
      <w:r w:rsidRPr="00EE1A77">
        <w:rPr>
          <w:rtl/>
        </w:rPr>
        <w:t>۷۹</w:t>
      </w:r>
      <w:r w:rsidRPr="00EE1A77">
        <w:t xml:space="preserve">. </w:t>
      </w:r>
      <w:r w:rsidRPr="00EE1A77">
        <w:rPr>
          <w:rtl/>
        </w:rPr>
        <w:t>تجهیزات تست</w:t>
      </w:r>
      <w:r w:rsidRPr="00EE1A77">
        <w:t xml:space="preserve"> RF - RF Test Equipment:</w:t>
      </w:r>
    </w:p>
    <w:p w14:paraId="17A55A08" w14:textId="77777777" w:rsidR="009E3921" w:rsidRPr="00EE1A77" w:rsidRDefault="009E3921" w:rsidP="009A2AC0">
      <w:pPr>
        <w:pStyle w:val="ListParagraph"/>
        <w:numPr>
          <w:ilvl w:val="0"/>
          <w:numId w:val="81"/>
        </w:numPr>
        <w:ind w:left="360"/>
      </w:pPr>
      <w:r w:rsidRPr="00EE1A77">
        <w:rPr>
          <w:rtl/>
        </w:rPr>
        <w:t>اسپکتروم آنالایزر</w:t>
      </w:r>
      <w:r w:rsidRPr="00EE1A77">
        <w:t xml:space="preserve"> - Spectrum Analyzer:</w:t>
      </w:r>
    </w:p>
    <w:p w14:paraId="3D7BAB57" w14:textId="77777777" w:rsidR="009E3921" w:rsidRPr="00EE1A77" w:rsidRDefault="009E3921" w:rsidP="009A2AC0">
      <w:pPr>
        <w:pStyle w:val="ListParagraph"/>
        <w:numPr>
          <w:ilvl w:val="0"/>
          <w:numId w:val="81"/>
        </w:numPr>
        <w:ind w:left="360"/>
      </w:pPr>
      <w:r w:rsidRPr="00EE1A77">
        <w:rPr>
          <w:rtl/>
        </w:rPr>
        <w:t>توان‌سنج</w:t>
      </w:r>
      <w:r w:rsidRPr="00EE1A77">
        <w:t xml:space="preserve"> RF - RF Power Meter:</w:t>
      </w:r>
    </w:p>
    <w:p w14:paraId="4C68F88E" w14:textId="77777777" w:rsidR="009E3921" w:rsidRPr="00EE1A77" w:rsidRDefault="009E3921" w:rsidP="009A2AC0">
      <w:pPr>
        <w:pStyle w:val="ListParagraph"/>
        <w:numPr>
          <w:ilvl w:val="0"/>
          <w:numId w:val="81"/>
        </w:numPr>
        <w:ind w:left="360"/>
      </w:pPr>
      <w:r w:rsidRPr="00EE1A77">
        <w:t xml:space="preserve">SWR </w:t>
      </w:r>
      <w:r w:rsidRPr="00EE1A77">
        <w:rPr>
          <w:rtl/>
        </w:rPr>
        <w:t>متر</w:t>
      </w:r>
      <w:r w:rsidRPr="00EE1A77">
        <w:t xml:space="preserve"> - SWR Meter:</w:t>
      </w:r>
    </w:p>
    <w:p w14:paraId="72143227" w14:textId="77777777" w:rsidR="009E3921" w:rsidRPr="00EE1A77" w:rsidRDefault="009E3921" w:rsidP="009A2AC0">
      <w:pPr>
        <w:pStyle w:val="ListParagraph"/>
        <w:numPr>
          <w:ilvl w:val="0"/>
          <w:numId w:val="81"/>
        </w:numPr>
        <w:ind w:left="360"/>
      </w:pPr>
      <w:r w:rsidRPr="00EE1A77">
        <w:rPr>
          <w:rtl/>
        </w:rPr>
        <w:t>آنالایزر آنتن</w:t>
      </w:r>
      <w:r w:rsidRPr="00EE1A77">
        <w:t xml:space="preserve"> - Antenna Analyzer:</w:t>
      </w:r>
    </w:p>
    <w:p w14:paraId="06BFFD24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۱۹: </w:t>
      </w:r>
      <w:r w:rsidRPr="00EE1A77">
        <w:rPr>
          <w:rtl/>
        </w:rPr>
        <w:t>محاسبه و طراحی مهندسی مدار</w:t>
      </w:r>
      <w:r w:rsidRPr="00EE1A77">
        <w:t xml:space="preserve"> - Practical Circuit Calculation &amp; Engineering Design:</w:t>
      </w:r>
    </w:p>
    <w:p w14:paraId="0E5EFEEF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۸۰</w:t>
      </w:r>
      <w:r w:rsidRPr="00EE1A77">
        <w:t xml:space="preserve">. </w:t>
      </w:r>
      <w:r w:rsidRPr="00EE1A77">
        <w:rPr>
          <w:rtl/>
        </w:rPr>
        <w:t>محاسبات و تبدیل واحد</w:t>
      </w:r>
      <w:r w:rsidRPr="00EE1A77">
        <w:t xml:space="preserve"> - Calculations &amp; Unit Conversion:</w:t>
      </w:r>
    </w:p>
    <w:p w14:paraId="6D66DAC8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پیشوندهای</w:t>
      </w:r>
      <w:r w:rsidRPr="00EE1A77">
        <w:t xml:space="preserve"> SI - SI Prefixes:</w:t>
      </w:r>
    </w:p>
    <w:p w14:paraId="1DE42132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میلی</w:t>
      </w:r>
      <w:r w:rsidRPr="00EE1A77">
        <w:t xml:space="preserve"> - Milli:</w:t>
      </w:r>
    </w:p>
    <w:p w14:paraId="53DA3C6D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میکرو</w:t>
      </w:r>
      <w:r w:rsidRPr="00EE1A77">
        <w:t xml:space="preserve"> - Micro:</w:t>
      </w:r>
    </w:p>
    <w:p w14:paraId="764D0373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نانو</w:t>
      </w:r>
      <w:r w:rsidRPr="00EE1A77">
        <w:t xml:space="preserve"> - Nano:</w:t>
      </w:r>
    </w:p>
    <w:p w14:paraId="038A5B87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پیکو</w:t>
      </w:r>
      <w:r w:rsidRPr="00EE1A77">
        <w:t xml:space="preserve"> - Pico:</w:t>
      </w:r>
    </w:p>
    <w:p w14:paraId="6DE5EA2F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کیلو</w:t>
      </w:r>
      <w:r w:rsidRPr="00EE1A77">
        <w:t xml:space="preserve"> - Kilo:</w:t>
      </w:r>
    </w:p>
    <w:p w14:paraId="28560A5B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lastRenderedPageBreak/>
        <w:t>مگا</w:t>
      </w:r>
      <w:r w:rsidRPr="00EE1A77">
        <w:t xml:space="preserve"> - Mega:</w:t>
      </w:r>
    </w:p>
    <w:p w14:paraId="07D81383" w14:textId="77777777" w:rsidR="009E3921" w:rsidRPr="00EE1A77" w:rsidRDefault="009E3921" w:rsidP="009A2AC0">
      <w:pPr>
        <w:pStyle w:val="ListParagraph"/>
        <w:numPr>
          <w:ilvl w:val="0"/>
          <w:numId w:val="82"/>
        </w:numPr>
        <w:ind w:left="360"/>
      </w:pPr>
      <w:r w:rsidRPr="00EE1A77">
        <w:rPr>
          <w:rtl/>
        </w:rPr>
        <w:t>گیگا</w:t>
      </w:r>
      <w:r w:rsidRPr="00EE1A77">
        <w:t xml:space="preserve"> - Giga:</w:t>
      </w:r>
    </w:p>
    <w:p w14:paraId="077142E3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۸۱</w:t>
      </w:r>
      <w:r w:rsidRPr="00EE1A77">
        <w:t xml:space="preserve">. </w:t>
      </w:r>
      <w:r w:rsidRPr="00EE1A77">
        <w:rPr>
          <w:rtl/>
        </w:rPr>
        <w:t>محاسبات طراحی مدار</w:t>
      </w:r>
      <w:r w:rsidRPr="00EE1A77">
        <w:t xml:space="preserve"> - Circuit Design Calculations:</w:t>
      </w:r>
    </w:p>
    <w:p w14:paraId="1F1FBE15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قانون اهم</w:t>
      </w:r>
      <w:r w:rsidRPr="00EE1A77">
        <w:t xml:space="preserve"> - Ohm's Law:</w:t>
      </w:r>
    </w:p>
    <w:p w14:paraId="1FCBE746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مقاومت</w:t>
      </w:r>
      <w:r w:rsidRPr="00EE1A77">
        <w:t xml:space="preserve"> LED - LED Resistor:</w:t>
      </w:r>
    </w:p>
    <w:p w14:paraId="6C743262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توان</w:t>
      </w:r>
      <w:r w:rsidRPr="00EE1A77">
        <w:t xml:space="preserve"> - Power:</w:t>
      </w:r>
    </w:p>
    <w:p w14:paraId="40BDBE28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مدار سری و موازی</w:t>
      </w:r>
      <w:r w:rsidRPr="00EE1A77">
        <w:t xml:space="preserve"> - Series &amp; Parallel:</w:t>
      </w:r>
    </w:p>
    <w:p w14:paraId="4A34D561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تقسیم‌کننده ولتاژ</w:t>
      </w:r>
      <w:r w:rsidRPr="00EE1A77">
        <w:t xml:space="preserve"> - Voltage Divider:</w:t>
      </w:r>
    </w:p>
    <w:p w14:paraId="67EAC3B3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t xml:space="preserve">Pull-up </w:t>
      </w:r>
      <w:r w:rsidRPr="00EE1A77">
        <w:rPr>
          <w:rtl/>
        </w:rPr>
        <w:t>و</w:t>
      </w:r>
      <w:r w:rsidRPr="00EE1A77">
        <w:t xml:space="preserve"> Pull-down - Pull-up &amp; Pull-down:</w:t>
      </w:r>
    </w:p>
    <w:p w14:paraId="3462A596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ثابت زمانی</w:t>
      </w:r>
      <w:r w:rsidRPr="00EE1A77">
        <w:t xml:space="preserve"> RC - RC Time Constant:</w:t>
      </w:r>
    </w:p>
    <w:p w14:paraId="47773320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دیوتی سایکل</w:t>
      </w:r>
      <w:r w:rsidRPr="00EE1A77">
        <w:t xml:space="preserve"> - Duty Cycle:</w:t>
      </w:r>
    </w:p>
    <w:p w14:paraId="42F11EFA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فرکانس</w:t>
      </w:r>
      <w:r w:rsidRPr="00EE1A77">
        <w:t xml:space="preserve"> - Frequency:</w:t>
      </w:r>
    </w:p>
    <w:p w14:paraId="373E3A2F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راکتانس خازنی</w:t>
      </w:r>
      <w:r w:rsidRPr="00EE1A77">
        <w:t xml:space="preserve"> - Capacitive Reactance:</w:t>
      </w:r>
    </w:p>
    <w:p w14:paraId="694ADCFC" w14:textId="77777777" w:rsidR="009E3921" w:rsidRPr="00EE1A77" w:rsidRDefault="009E3921" w:rsidP="009A2AC0">
      <w:pPr>
        <w:pStyle w:val="ListParagraph"/>
        <w:numPr>
          <w:ilvl w:val="0"/>
          <w:numId w:val="83"/>
        </w:numPr>
        <w:ind w:left="360"/>
      </w:pPr>
      <w:r w:rsidRPr="00EE1A77">
        <w:rPr>
          <w:rtl/>
        </w:rPr>
        <w:t>راکتانس سلفی</w:t>
      </w:r>
      <w:r w:rsidRPr="00EE1A77">
        <w:t xml:space="preserve"> - Inductive Reactance:</w:t>
      </w:r>
    </w:p>
    <w:p w14:paraId="780CAD6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۸۲</w:t>
      </w:r>
      <w:r w:rsidRPr="00EE1A77">
        <w:t xml:space="preserve">. </w:t>
      </w:r>
      <w:r w:rsidRPr="00EE1A77">
        <w:rPr>
          <w:rtl/>
        </w:rPr>
        <w:t>انتخاب قطعات</w:t>
      </w:r>
      <w:r w:rsidRPr="00EE1A77">
        <w:t xml:space="preserve"> - Component Selection:</w:t>
      </w:r>
    </w:p>
    <w:p w14:paraId="19660E6F" w14:textId="77777777" w:rsidR="009E3921" w:rsidRPr="00EE1A77" w:rsidRDefault="009E3921" w:rsidP="009A2AC0">
      <w:pPr>
        <w:pStyle w:val="ListParagraph"/>
        <w:numPr>
          <w:ilvl w:val="0"/>
          <w:numId w:val="84"/>
        </w:numPr>
        <w:ind w:left="360"/>
      </w:pPr>
      <w:r w:rsidRPr="00EE1A77">
        <w:rPr>
          <w:rtl/>
        </w:rPr>
        <w:t>مقدار استاندارد قطعات</w:t>
      </w:r>
      <w:r w:rsidRPr="00EE1A77">
        <w:t xml:space="preserve"> - Standard Component Values:</w:t>
      </w:r>
    </w:p>
    <w:p w14:paraId="7B447816" w14:textId="77777777" w:rsidR="009E3921" w:rsidRPr="00EE1A77" w:rsidRDefault="009E3921" w:rsidP="009A2AC0">
      <w:pPr>
        <w:pStyle w:val="ListParagraph"/>
        <w:numPr>
          <w:ilvl w:val="0"/>
          <w:numId w:val="84"/>
        </w:numPr>
        <w:ind w:left="360"/>
      </w:pPr>
      <w:r w:rsidRPr="00EE1A77">
        <w:rPr>
          <w:rtl/>
        </w:rPr>
        <w:t>تلرانس</w:t>
      </w:r>
      <w:r w:rsidRPr="00EE1A77">
        <w:t xml:space="preserve"> - Tolerance:</w:t>
      </w:r>
    </w:p>
    <w:p w14:paraId="0CBFD3F0" w14:textId="77777777" w:rsidR="009E3921" w:rsidRPr="00EE1A77" w:rsidRDefault="009E3921" w:rsidP="009A2AC0">
      <w:pPr>
        <w:pStyle w:val="ListParagraph"/>
        <w:numPr>
          <w:ilvl w:val="0"/>
          <w:numId w:val="84"/>
        </w:numPr>
        <w:ind w:left="360"/>
      </w:pPr>
      <w:r w:rsidRPr="00EE1A77">
        <w:rPr>
          <w:rtl/>
        </w:rPr>
        <w:t>ولتاژ نامی</w:t>
      </w:r>
      <w:r w:rsidRPr="00EE1A77">
        <w:t xml:space="preserve"> - Voltage Rating:</w:t>
      </w:r>
    </w:p>
    <w:p w14:paraId="3632600D" w14:textId="77777777" w:rsidR="009E3921" w:rsidRPr="00EE1A77" w:rsidRDefault="009E3921" w:rsidP="009A2AC0">
      <w:pPr>
        <w:pStyle w:val="ListParagraph"/>
        <w:numPr>
          <w:ilvl w:val="0"/>
          <w:numId w:val="84"/>
        </w:numPr>
        <w:ind w:left="360"/>
      </w:pPr>
      <w:r w:rsidRPr="00EE1A77">
        <w:rPr>
          <w:rtl/>
        </w:rPr>
        <w:t>جریان نامی</w:t>
      </w:r>
      <w:r w:rsidRPr="00EE1A77">
        <w:t xml:space="preserve"> - Current Rating:</w:t>
      </w:r>
    </w:p>
    <w:p w14:paraId="459B9F99" w14:textId="77777777" w:rsidR="009E3921" w:rsidRPr="00EE1A77" w:rsidRDefault="009E3921" w:rsidP="009A2AC0">
      <w:pPr>
        <w:pStyle w:val="ListParagraph"/>
        <w:numPr>
          <w:ilvl w:val="0"/>
          <w:numId w:val="84"/>
        </w:numPr>
        <w:ind w:left="360"/>
      </w:pPr>
      <w:r w:rsidRPr="00EE1A77">
        <w:rPr>
          <w:rtl/>
        </w:rPr>
        <w:t>توان نامی</w:t>
      </w:r>
      <w:r w:rsidRPr="00EE1A77">
        <w:t xml:space="preserve"> - Power Rating:</w:t>
      </w:r>
    </w:p>
    <w:p w14:paraId="7E46985B" w14:textId="77777777" w:rsidR="009E3921" w:rsidRPr="00EE1A77" w:rsidRDefault="009E3921" w:rsidP="009A2AC0">
      <w:pPr>
        <w:pStyle w:val="ListParagraph"/>
        <w:numPr>
          <w:ilvl w:val="0"/>
          <w:numId w:val="84"/>
        </w:numPr>
        <w:ind w:left="360"/>
      </w:pPr>
      <w:r w:rsidRPr="00EE1A77">
        <w:rPr>
          <w:rtl/>
        </w:rPr>
        <w:t>محدوده دمایی</w:t>
      </w:r>
      <w:r w:rsidRPr="00EE1A77">
        <w:t xml:space="preserve"> - Temperature Rating:</w:t>
      </w:r>
    </w:p>
    <w:p w14:paraId="754FCAD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۸۳</w:t>
      </w:r>
      <w:r w:rsidRPr="00EE1A77">
        <w:t xml:space="preserve">. </w:t>
      </w:r>
      <w:r w:rsidRPr="00EE1A77">
        <w:rPr>
          <w:rtl/>
        </w:rPr>
        <w:t>طراحی بر اساس نیازمندی</w:t>
      </w:r>
      <w:r w:rsidRPr="00EE1A77">
        <w:t xml:space="preserve"> - Requirements-Based Design:</w:t>
      </w:r>
    </w:p>
    <w:p w14:paraId="1125E756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نیازمندی‌های عملکردی</w:t>
      </w:r>
      <w:r w:rsidRPr="00EE1A77">
        <w:t xml:space="preserve"> - Functional Requirements:</w:t>
      </w:r>
    </w:p>
    <w:p w14:paraId="7628957F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lastRenderedPageBreak/>
        <w:t>ورودی</w:t>
      </w:r>
      <w:r w:rsidRPr="00EE1A77">
        <w:t xml:space="preserve"> - Input:</w:t>
      </w:r>
    </w:p>
    <w:p w14:paraId="0DFC1F61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خروجی</w:t>
      </w:r>
      <w:r w:rsidRPr="00EE1A77">
        <w:t xml:space="preserve"> - Output:</w:t>
      </w:r>
    </w:p>
    <w:p w14:paraId="1C4C71A1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ولتاژ</w:t>
      </w:r>
      <w:r w:rsidRPr="00EE1A77">
        <w:t xml:space="preserve"> - Voltage:</w:t>
      </w:r>
    </w:p>
    <w:p w14:paraId="3BAFF977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جریان</w:t>
      </w:r>
      <w:r w:rsidRPr="00EE1A77">
        <w:t xml:space="preserve"> - Current:</w:t>
      </w:r>
    </w:p>
    <w:p w14:paraId="69022B1C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توان</w:t>
      </w:r>
      <w:r w:rsidRPr="00EE1A77">
        <w:t xml:space="preserve"> - Power:</w:t>
      </w:r>
    </w:p>
    <w:p w14:paraId="133CCC0F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محدودیت‌ها</w:t>
      </w:r>
      <w:r w:rsidRPr="00EE1A77">
        <w:t xml:space="preserve"> - Constraints:</w:t>
      </w:r>
    </w:p>
    <w:p w14:paraId="1E6D0ABB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انتخاب معماری مدار</w:t>
      </w:r>
      <w:r w:rsidRPr="00EE1A77">
        <w:t xml:space="preserve"> - Circuit Architecture Selection:</w:t>
      </w:r>
    </w:p>
    <w:p w14:paraId="58417303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انتخاب قطعات</w:t>
      </w:r>
      <w:r w:rsidRPr="00EE1A77">
        <w:t xml:space="preserve"> - Component Selection:</w:t>
      </w:r>
    </w:p>
    <w:p w14:paraId="61E61414" w14:textId="77777777" w:rsidR="009E3921" w:rsidRPr="00EE1A77" w:rsidRDefault="009E3921" w:rsidP="009A2AC0">
      <w:pPr>
        <w:pStyle w:val="ListParagraph"/>
        <w:numPr>
          <w:ilvl w:val="0"/>
          <w:numId w:val="85"/>
        </w:numPr>
        <w:ind w:left="360"/>
      </w:pPr>
      <w:r w:rsidRPr="00EE1A77">
        <w:rPr>
          <w:rtl/>
        </w:rPr>
        <w:t>محاسبه مقادیر قطعات</w:t>
      </w:r>
      <w:r w:rsidRPr="00EE1A77">
        <w:t xml:space="preserve"> - Component Value Calculation:</w:t>
      </w:r>
    </w:p>
    <w:p w14:paraId="529D22E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۸۴</w:t>
      </w:r>
      <w:r w:rsidRPr="00EE1A77">
        <w:t xml:space="preserve">. </w:t>
      </w:r>
      <w:r w:rsidRPr="00EE1A77">
        <w:rPr>
          <w:rtl/>
        </w:rPr>
        <w:t>تحلیل بدترین حالت</w:t>
      </w:r>
      <w:r w:rsidRPr="00EE1A77">
        <w:t xml:space="preserve"> - Worst-Case Analysis:</w:t>
      </w:r>
    </w:p>
    <w:p w14:paraId="714FBC85" w14:textId="77777777" w:rsidR="009E3921" w:rsidRPr="00EE1A77" w:rsidRDefault="009E3921" w:rsidP="009A2AC0">
      <w:pPr>
        <w:pStyle w:val="ListParagraph"/>
        <w:numPr>
          <w:ilvl w:val="0"/>
          <w:numId w:val="86"/>
        </w:numPr>
        <w:ind w:left="360"/>
      </w:pPr>
      <w:r w:rsidRPr="00EE1A77">
        <w:rPr>
          <w:rtl/>
        </w:rPr>
        <w:t>تحلیل تلرانس</w:t>
      </w:r>
      <w:r w:rsidRPr="00EE1A77">
        <w:t xml:space="preserve"> - Tolerance Analysis:</w:t>
      </w:r>
    </w:p>
    <w:p w14:paraId="1B002FA8" w14:textId="77777777" w:rsidR="009E3921" w:rsidRPr="00EE1A77" w:rsidRDefault="009E3921" w:rsidP="009A2AC0">
      <w:pPr>
        <w:pStyle w:val="ListParagraph"/>
        <w:numPr>
          <w:ilvl w:val="0"/>
          <w:numId w:val="86"/>
        </w:numPr>
        <w:ind w:left="360"/>
      </w:pPr>
      <w:r w:rsidRPr="00EE1A77">
        <w:rPr>
          <w:rtl/>
        </w:rPr>
        <w:t>تغییرات قطعات</w:t>
      </w:r>
      <w:r w:rsidRPr="00EE1A77">
        <w:t xml:space="preserve"> - Component Variation:</w:t>
      </w:r>
    </w:p>
    <w:p w14:paraId="713104E3" w14:textId="77777777" w:rsidR="009E3921" w:rsidRPr="00EE1A77" w:rsidRDefault="009E3921" w:rsidP="009A2AC0">
      <w:pPr>
        <w:pStyle w:val="ListParagraph"/>
        <w:numPr>
          <w:ilvl w:val="0"/>
          <w:numId w:val="86"/>
        </w:numPr>
        <w:ind w:left="360"/>
      </w:pPr>
      <w:r w:rsidRPr="00EE1A77">
        <w:rPr>
          <w:rtl/>
        </w:rPr>
        <w:t>تغییرات دمایی</w:t>
      </w:r>
      <w:r w:rsidRPr="00EE1A77">
        <w:t xml:space="preserve"> - Thermal Variation:</w:t>
      </w:r>
    </w:p>
    <w:p w14:paraId="009575E6" w14:textId="77777777" w:rsidR="009E3921" w:rsidRPr="00EE1A77" w:rsidRDefault="009E3921" w:rsidP="009A2AC0">
      <w:pPr>
        <w:pStyle w:val="ListParagraph"/>
        <w:numPr>
          <w:ilvl w:val="0"/>
          <w:numId w:val="86"/>
        </w:numPr>
        <w:ind w:left="360"/>
      </w:pPr>
      <w:r w:rsidRPr="00EE1A77">
        <w:rPr>
          <w:rtl/>
        </w:rPr>
        <w:t>حاشیه اطمینان</w:t>
      </w:r>
      <w:r w:rsidRPr="00EE1A77">
        <w:t xml:space="preserve"> - Safety Margin:</w:t>
      </w:r>
    </w:p>
    <w:p w14:paraId="00D8AEBB" w14:textId="77777777" w:rsidR="009E3921" w:rsidRPr="00EE1A77" w:rsidRDefault="009E3921" w:rsidP="009A2AC0">
      <w:pPr>
        <w:pStyle w:val="ListParagraph"/>
        <w:numPr>
          <w:ilvl w:val="0"/>
          <w:numId w:val="86"/>
        </w:numPr>
        <w:ind w:left="360"/>
      </w:pPr>
      <w:r w:rsidRPr="00EE1A77">
        <w:rPr>
          <w:rtl/>
        </w:rPr>
        <w:t>کاهش توان مجاز</w:t>
      </w:r>
      <w:r w:rsidRPr="00EE1A77">
        <w:t xml:space="preserve"> - Derating:</w:t>
      </w:r>
    </w:p>
    <w:p w14:paraId="13B3FBE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۸۵</w:t>
      </w:r>
      <w:r w:rsidRPr="00EE1A77">
        <w:t xml:space="preserve">. </w:t>
      </w:r>
      <w:r w:rsidRPr="00EE1A77">
        <w:rPr>
          <w:rtl/>
        </w:rPr>
        <w:t>لیست قطعات</w:t>
      </w:r>
      <w:r w:rsidRPr="00EE1A77">
        <w:t xml:space="preserve"> - Bill of Materials:</w:t>
      </w:r>
    </w:p>
    <w:p w14:paraId="7AD476B7" w14:textId="77777777" w:rsidR="009E3921" w:rsidRPr="00EE1A77" w:rsidRDefault="009E3921" w:rsidP="009A2AC0">
      <w:pPr>
        <w:pStyle w:val="ListParagraph"/>
        <w:numPr>
          <w:ilvl w:val="0"/>
          <w:numId w:val="87"/>
        </w:numPr>
        <w:ind w:left="360"/>
      </w:pPr>
      <w:r w:rsidRPr="00EE1A77">
        <w:rPr>
          <w:rtl/>
        </w:rPr>
        <w:t>شماره قطعه</w:t>
      </w:r>
      <w:r w:rsidRPr="00EE1A77">
        <w:t xml:space="preserve"> - Part Number:</w:t>
      </w:r>
    </w:p>
    <w:p w14:paraId="43DB4434" w14:textId="77777777" w:rsidR="009E3921" w:rsidRPr="00EE1A77" w:rsidRDefault="009E3921" w:rsidP="009A2AC0">
      <w:pPr>
        <w:pStyle w:val="ListParagraph"/>
        <w:numPr>
          <w:ilvl w:val="0"/>
          <w:numId w:val="87"/>
        </w:numPr>
        <w:ind w:left="360"/>
      </w:pPr>
      <w:r w:rsidRPr="00EE1A77">
        <w:rPr>
          <w:rtl/>
        </w:rPr>
        <w:t>سازنده</w:t>
      </w:r>
      <w:r w:rsidRPr="00EE1A77">
        <w:t xml:space="preserve"> - Manufacturer:</w:t>
      </w:r>
    </w:p>
    <w:p w14:paraId="4DD4488B" w14:textId="77777777" w:rsidR="009E3921" w:rsidRPr="00EE1A77" w:rsidRDefault="009E3921" w:rsidP="009A2AC0">
      <w:pPr>
        <w:pStyle w:val="ListParagraph"/>
        <w:numPr>
          <w:ilvl w:val="0"/>
          <w:numId w:val="87"/>
        </w:numPr>
        <w:ind w:left="360"/>
      </w:pPr>
      <w:r w:rsidRPr="00EE1A77">
        <w:rPr>
          <w:rtl/>
        </w:rPr>
        <w:t>پکیج</w:t>
      </w:r>
      <w:r w:rsidRPr="00EE1A77">
        <w:t xml:space="preserve"> - Package:</w:t>
      </w:r>
    </w:p>
    <w:p w14:paraId="63EFEB8A" w14:textId="77777777" w:rsidR="009E3921" w:rsidRPr="00EE1A77" w:rsidRDefault="009E3921" w:rsidP="009A2AC0">
      <w:pPr>
        <w:pStyle w:val="ListParagraph"/>
        <w:numPr>
          <w:ilvl w:val="0"/>
          <w:numId w:val="87"/>
        </w:numPr>
        <w:ind w:left="360"/>
      </w:pPr>
      <w:r w:rsidRPr="00EE1A77">
        <w:rPr>
          <w:rtl/>
        </w:rPr>
        <w:t>تعداد</w:t>
      </w:r>
      <w:r w:rsidRPr="00EE1A77">
        <w:t xml:space="preserve"> - Quantity:</w:t>
      </w:r>
    </w:p>
    <w:p w14:paraId="062BEE52" w14:textId="77777777" w:rsidR="009E3921" w:rsidRPr="00EE1A77" w:rsidRDefault="009E3921" w:rsidP="009A2AC0">
      <w:pPr>
        <w:pStyle w:val="ListParagraph"/>
        <w:numPr>
          <w:ilvl w:val="0"/>
          <w:numId w:val="87"/>
        </w:numPr>
        <w:ind w:left="360"/>
      </w:pPr>
      <w:r w:rsidRPr="00EE1A77">
        <w:rPr>
          <w:rtl/>
        </w:rPr>
        <w:t>قیمت</w:t>
      </w:r>
      <w:r w:rsidRPr="00EE1A77">
        <w:t xml:space="preserve"> - Cost:</w:t>
      </w:r>
    </w:p>
    <w:p w14:paraId="5E626374" w14:textId="77777777" w:rsidR="009E3921" w:rsidRPr="00EE1A77" w:rsidRDefault="009E3921" w:rsidP="009A2AC0">
      <w:pPr>
        <w:pStyle w:val="ListParagraph"/>
        <w:numPr>
          <w:ilvl w:val="0"/>
          <w:numId w:val="87"/>
        </w:numPr>
        <w:ind w:left="360"/>
      </w:pPr>
      <w:r w:rsidRPr="00EE1A77">
        <w:rPr>
          <w:rtl/>
        </w:rPr>
        <w:t>قطعات جایگزین</w:t>
      </w:r>
      <w:r w:rsidRPr="00EE1A77">
        <w:t xml:space="preserve"> - Alternative Components:</w:t>
      </w:r>
    </w:p>
    <w:p w14:paraId="0FECFA56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۲۰: </w:t>
      </w:r>
      <w:r w:rsidRPr="00EE1A77">
        <w:rPr>
          <w:rtl/>
        </w:rPr>
        <w:t>دیتاشیت و مستندات فنی</w:t>
      </w:r>
      <w:r w:rsidRPr="00EE1A77">
        <w:t xml:space="preserve"> - Datasheets &amp; Technical Documentation:</w:t>
      </w:r>
    </w:p>
    <w:p w14:paraId="114C814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۸۶</w:t>
      </w:r>
      <w:r w:rsidRPr="00EE1A77">
        <w:t xml:space="preserve">. </w:t>
      </w:r>
      <w:r w:rsidRPr="00EE1A77">
        <w:rPr>
          <w:rtl/>
        </w:rPr>
        <w:t>خواندن دیتاشیت</w:t>
      </w:r>
      <w:r w:rsidRPr="00EE1A77">
        <w:t xml:space="preserve"> - Datasheet Reading:</w:t>
      </w:r>
    </w:p>
    <w:p w14:paraId="3F090219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حداکثر مقادیر مطلق</w:t>
      </w:r>
      <w:r w:rsidRPr="00EE1A77">
        <w:t xml:space="preserve"> - Absolute Maximum Ratings:</w:t>
      </w:r>
    </w:p>
    <w:p w14:paraId="57A2497B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شرایط کاری پیشنهادی</w:t>
      </w:r>
      <w:r w:rsidRPr="00EE1A77">
        <w:t xml:space="preserve"> - Recommended Operating Conditions:</w:t>
      </w:r>
    </w:p>
    <w:p w14:paraId="07E9C9B4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مشخصات الکتریکی</w:t>
      </w:r>
      <w:r w:rsidRPr="00EE1A77">
        <w:t xml:space="preserve"> - Electrical Characteristics:</w:t>
      </w:r>
    </w:p>
    <w:p w14:paraId="2EEBC5F3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چیدمان پایه‌ها</w:t>
      </w:r>
      <w:r w:rsidRPr="00EE1A77">
        <w:t xml:space="preserve"> - Pinout:</w:t>
      </w:r>
    </w:p>
    <w:p w14:paraId="2615C0AA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نمودارهای زمان‌بندی</w:t>
      </w:r>
      <w:r w:rsidRPr="00EE1A77">
        <w:t xml:space="preserve"> - Timing Diagrams:</w:t>
      </w:r>
    </w:p>
    <w:p w14:paraId="2B8CF4E1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مدارهای کاربردی معمول</w:t>
      </w:r>
      <w:r w:rsidRPr="00EE1A77">
        <w:t xml:space="preserve"> - Typical Application Circuits:</w:t>
      </w:r>
    </w:p>
    <w:p w14:paraId="599B1B47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مشخصات حرارتی</w:t>
      </w:r>
      <w:r w:rsidRPr="00EE1A77">
        <w:t xml:space="preserve"> - Thermal Characteristics:</w:t>
      </w:r>
    </w:p>
    <w:p w14:paraId="2E724DD5" w14:textId="77777777" w:rsidR="009E3921" w:rsidRPr="00EE1A77" w:rsidRDefault="009E3921" w:rsidP="009A2AC0">
      <w:pPr>
        <w:pStyle w:val="ListParagraph"/>
        <w:numPr>
          <w:ilvl w:val="0"/>
          <w:numId w:val="88"/>
        </w:numPr>
        <w:ind w:left="360"/>
      </w:pPr>
      <w:r w:rsidRPr="00EE1A77">
        <w:rPr>
          <w:rtl/>
        </w:rPr>
        <w:t>پکیج</w:t>
      </w:r>
      <w:r w:rsidRPr="00EE1A77">
        <w:t xml:space="preserve"> - Package:</w:t>
      </w:r>
    </w:p>
    <w:p w14:paraId="7220B27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۸۷</w:t>
      </w:r>
      <w:r w:rsidRPr="00EE1A77">
        <w:t xml:space="preserve">. </w:t>
      </w:r>
      <w:r w:rsidRPr="00EE1A77">
        <w:rPr>
          <w:rtl/>
        </w:rPr>
        <w:t>طراحی بر اساس دیتاشیت</w:t>
      </w:r>
      <w:r w:rsidRPr="00EE1A77">
        <w:t xml:space="preserve"> - Datasheet-Based Design:</w:t>
      </w:r>
    </w:p>
    <w:p w14:paraId="6B6AF051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استخراج مشخصات قطعه</w:t>
      </w:r>
      <w:r w:rsidRPr="00EE1A77">
        <w:t xml:space="preserve"> - Extracting Component Specifications:</w:t>
      </w:r>
    </w:p>
    <w:p w14:paraId="00924E16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انتخاب قطعه</w:t>
      </w:r>
      <w:r w:rsidRPr="00EE1A77">
        <w:t xml:space="preserve"> - Component Selection:</w:t>
      </w:r>
    </w:p>
    <w:p w14:paraId="07CA62CF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انتخاب پکیج</w:t>
      </w:r>
      <w:r w:rsidRPr="00EE1A77">
        <w:t xml:space="preserve"> - Package Selection:</w:t>
      </w:r>
    </w:p>
    <w:p w14:paraId="7A3D573E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انتخاب فوت‌پرینت</w:t>
      </w:r>
      <w:r w:rsidRPr="00EE1A77">
        <w:t xml:space="preserve"> - Footprint Selection:</w:t>
      </w:r>
    </w:p>
    <w:p w14:paraId="1E48EC22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تعیین مقادیر قطعات</w:t>
      </w:r>
      <w:r w:rsidRPr="00EE1A77">
        <w:t xml:space="preserve"> - Component Value Selection:</w:t>
      </w:r>
    </w:p>
    <w:p w14:paraId="6E97A74B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بررسی مدار پیشنهادی سازنده</w:t>
      </w:r>
      <w:r w:rsidRPr="00EE1A77">
        <w:t xml:space="preserve"> - Recommended Circuit Analysis:</w:t>
      </w:r>
    </w:p>
    <w:p w14:paraId="4AF9EB5F" w14:textId="77777777" w:rsidR="009E3921" w:rsidRPr="00EE1A77" w:rsidRDefault="009E3921" w:rsidP="009A2AC0">
      <w:pPr>
        <w:pStyle w:val="ListParagraph"/>
        <w:numPr>
          <w:ilvl w:val="0"/>
          <w:numId w:val="89"/>
        </w:numPr>
        <w:ind w:left="360"/>
      </w:pPr>
      <w:r w:rsidRPr="00EE1A77">
        <w:rPr>
          <w:rtl/>
        </w:rPr>
        <w:t>تطبیق دیتاشیت با طراحی</w:t>
      </w:r>
      <w:r w:rsidRPr="00EE1A77">
        <w:t xml:space="preserve"> - Datasheet-to-Design Verification:</w:t>
      </w:r>
    </w:p>
    <w:p w14:paraId="70C7708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۸۸</w:t>
      </w:r>
      <w:r w:rsidRPr="00EE1A77">
        <w:t xml:space="preserve">. </w:t>
      </w:r>
      <w:r w:rsidRPr="00EE1A77">
        <w:rPr>
          <w:rtl/>
        </w:rPr>
        <w:t>خواندن شماتیک</w:t>
      </w:r>
      <w:r w:rsidRPr="00EE1A77">
        <w:t xml:space="preserve"> - Schematic Reading:</w:t>
      </w:r>
    </w:p>
    <w:p w14:paraId="2E35D7A5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نمادهای شماتیک</w:t>
      </w:r>
      <w:r w:rsidRPr="00EE1A77">
        <w:t xml:space="preserve"> - Schematic Symbols:</w:t>
      </w:r>
    </w:p>
    <w:p w14:paraId="629EA9AF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شناسه قطعات</w:t>
      </w:r>
      <w:r w:rsidRPr="00EE1A77">
        <w:t xml:space="preserve"> - Reference Designators:</w:t>
      </w:r>
    </w:p>
    <w:p w14:paraId="7BE0891E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نام نت‌ها</w:t>
      </w:r>
      <w:r w:rsidRPr="00EE1A77">
        <w:t xml:space="preserve"> - Net Names:</w:t>
      </w:r>
    </w:p>
    <w:p w14:paraId="6FF94F56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زمین</w:t>
      </w:r>
      <w:r w:rsidRPr="00EE1A77">
        <w:t xml:space="preserve"> - Ground:</w:t>
      </w:r>
    </w:p>
    <w:p w14:paraId="4A6597CB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خطوط تغذیه</w:t>
      </w:r>
      <w:r w:rsidRPr="00EE1A77">
        <w:t xml:space="preserve"> - Power Rails:</w:t>
      </w:r>
    </w:p>
    <w:p w14:paraId="367D22D5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مسیر سیگنال</w:t>
      </w:r>
      <w:r w:rsidRPr="00EE1A77">
        <w:t xml:space="preserve"> - Signal Flow:</w:t>
      </w:r>
    </w:p>
    <w:p w14:paraId="79AE2848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lastRenderedPageBreak/>
        <w:t>خوانایی شماتیک</w:t>
      </w:r>
      <w:r w:rsidRPr="00EE1A77">
        <w:t xml:space="preserve"> - Schematic Readability:</w:t>
      </w:r>
    </w:p>
    <w:p w14:paraId="294C495E" w14:textId="77777777" w:rsidR="009E3921" w:rsidRPr="00EE1A77" w:rsidRDefault="009E3921" w:rsidP="009A2AC0">
      <w:pPr>
        <w:pStyle w:val="ListParagraph"/>
        <w:numPr>
          <w:ilvl w:val="0"/>
          <w:numId w:val="90"/>
        </w:numPr>
        <w:ind w:left="360"/>
      </w:pPr>
      <w:r w:rsidRPr="00EE1A77">
        <w:rPr>
          <w:rtl/>
        </w:rPr>
        <w:t>استانداردهای شماتیک</w:t>
      </w:r>
      <w:r w:rsidRPr="00EE1A77">
        <w:t xml:space="preserve"> - Schematic Standards:</w:t>
      </w:r>
    </w:p>
    <w:p w14:paraId="2934601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فاز ۲۱: شبیه‌سازی مدار</w:t>
      </w:r>
      <w:r w:rsidRPr="00EE1A77">
        <w:t xml:space="preserve"> - Circuit Simulation &amp; SPICE:</w:t>
      </w:r>
    </w:p>
    <w:p w14:paraId="5957891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۸۹</w:t>
      </w:r>
      <w:r w:rsidRPr="00EE1A77">
        <w:t xml:space="preserve">. </w:t>
      </w:r>
      <w:r w:rsidRPr="00EE1A77">
        <w:rPr>
          <w:rtl/>
        </w:rPr>
        <w:t>مبانی شبیه‌سازی</w:t>
      </w:r>
      <w:r w:rsidRPr="00EE1A77">
        <w:t xml:space="preserve"> - Simulation Fundamentals:</w:t>
      </w:r>
    </w:p>
    <w:p w14:paraId="0E33AB7A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شبیه‌سازی مدار</w:t>
      </w:r>
      <w:r w:rsidRPr="00EE1A77">
        <w:t xml:space="preserve"> - Circuit Simulation:</w:t>
      </w:r>
    </w:p>
    <w:p w14:paraId="6F46128D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اسپایس</w:t>
      </w:r>
      <w:r w:rsidRPr="00EE1A77">
        <w:t xml:space="preserve"> - SPICE:</w:t>
      </w:r>
    </w:p>
    <w:p w14:paraId="6E42A401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مدل ایده‌آل</w:t>
      </w:r>
      <w:r w:rsidRPr="00EE1A77">
        <w:t xml:space="preserve"> - Ideal Model:</w:t>
      </w:r>
    </w:p>
    <w:p w14:paraId="0D9AB313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مدل واقعی</w:t>
      </w:r>
      <w:r w:rsidRPr="00EE1A77">
        <w:t xml:space="preserve"> - Realistic Model:</w:t>
      </w:r>
    </w:p>
    <w:p w14:paraId="02D4AB5C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مدل قطعه</w:t>
      </w:r>
      <w:r w:rsidRPr="00EE1A77">
        <w:t xml:space="preserve"> - Component Model:</w:t>
      </w:r>
    </w:p>
    <w:p w14:paraId="33BE9887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منبع ولتاژ</w:t>
      </w:r>
      <w:r w:rsidRPr="00EE1A77">
        <w:t xml:space="preserve"> - Voltage Source:</w:t>
      </w:r>
    </w:p>
    <w:p w14:paraId="31EE3E0D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منبع جریان</w:t>
      </w:r>
      <w:r w:rsidRPr="00EE1A77">
        <w:t xml:space="preserve"> - Current Source:</w:t>
      </w:r>
    </w:p>
    <w:p w14:paraId="1BCF3C63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زمین</w:t>
      </w:r>
      <w:r w:rsidRPr="00EE1A77">
        <w:t xml:space="preserve"> - Ground:</w:t>
      </w:r>
    </w:p>
    <w:p w14:paraId="784C5643" w14:textId="77777777" w:rsidR="009E3921" w:rsidRPr="00EE1A77" w:rsidRDefault="009E3921" w:rsidP="009A2AC0">
      <w:pPr>
        <w:pStyle w:val="ListParagraph"/>
        <w:numPr>
          <w:ilvl w:val="0"/>
          <w:numId w:val="91"/>
        </w:numPr>
        <w:ind w:left="360"/>
      </w:pPr>
      <w:r w:rsidRPr="00EE1A77">
        <w:rPr>
          <w:rtl/>
        </w:rPr>
        <w:t>گره مرجع</w:t>
      </w:r>
      <w:r w:rsidRPr="00EE1A77">
        <w:t xml:space="preserve"> - Reference Node:</w:t>
      </w:r>
    </w:p>
    <w:p w14:paraId="2396404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۹۰</w:t>
      </w:r>
      <w:r w:rsidRPr="00EE1A77">
        <w:t xml:space="preserve">. </w:t>
      </w:r>
      <w:r w:rsidRPr="00EE1A77">
        <w:rPr>
          <w:rtl/>
        </w:rPr>
        <w:t>تحلیل‌های</w:t>
      </w:r>
      <w:r w:rsidRPr="00EE1A77">
        <w:t xml:space="preserve"> SPICE - SPICE Analyses:</w:t>
      </w:r>
    </w:p>
    <w:p w14:paraId="562D9C78" w14:textId="77777777" w:rsidR="009E3921" w:rsidRPr="00EE1A77" w:rsidRDefault="009E3921" w:rsidP="009A2AC0">
      <w:pPr>
        <w:pStyle w:val="ListParagraph"/>
        <w:numPr>
          <w:ilvl w:val="0"/>
          <w:numId w:val="92"/>
        </w:numPr>
        <w:ind w:left="360"/>
      </w:pPr>
      <w:r w:rsidRPr="00EE1A77">
        <w:rPr>
          <w:rtl/>
        </w:rPr>
        <w:t>تحلیل</w:t>
      </w:r>
      <w:r w:rsidRPr="00EE1A77">
        <w:t xml:space="preserve"> DC - DC Analysis:</w:t>
      </w:r>
    </w:p>
    <w:p w14:paraId="2ED880E9" w14:textId="77777777" w:rsidR="009E3921" w:rsidRPr="00EE1A77" w:rsidRDefault="009E3921" w:rsidP="009A2AC0">
      <w:pPr>
        <w:pStyle w:val="ListParagraph"/>
        <w:numPr>
          <w:ilvl w:val="0"/>
          <w:numId w:val="92"/>
        </w:numPr>
        <w:ind w:left="360"/>
      </w:pPr>
      <w:r w:rsidRPr="00EE1A77">
        <w:rPr>
          <w:rtl/>
        </w:rPr>
        <w:t>تحلیل</w:t>
      </w:r>
      <w:r w:rsidRPr="00EE1A77">
        <w:t xml:space="preserve"> AC - AC Analysis:</w:t>
      </w:r>
    </w:p>
    <w:p w14:paraId="42D631E7" w14:textId="77777777" w:rsidR="009E3921" w:rsidRPr="00EE1A77" w:rsidRDefault="009E3921" w:rsidP="009A2AC0">
      <w:pPr>
        <w:pStyle w:val="ListParagraph"/>
        <w:numPr>
          <w:ilvl w:val="0"/>
          <w:numId w:val="92"/>
        </w:numPr>
        <w:ind w:left="360"/>
      </w:pPr>
      <w:r w:rsidRPr="00EE1A77">
        <w:rPr>
          <w:rtl/>
        </w:rPr>
        <w:t>تحلیل گذرا</w:t>
      </w:r>
      <w:r w:rsidRPr="00EE1A77">
        <w:t xml:space="preserve"> - Transient Analysis:</w:t>
      </w:r>
    </w:p>
    <w:p w14:paraId="2E453ACB" w14:textId="77777777" w:rsidR="009E3921" w:rsidRPr="00EE1A77" w:rsidRDefault="009E3921" w:rsidP="009A2AC0">
      <w:pPr>
        <w:pStyle w:val="ListParagraph"/>
        <w:numPr>
          <w:ilvl w:val="0"/>
          <w:numId w:val="92"/>
        </w:numPr>
        <w:ind w:left="360"/>
      </w:pPr>
      <w:r w:rsidRPr="00EE1A77">
        <w:rPr>
          <w:rtl/>
        </w:rPr>
        <w:t>نقطه کار</w:t>
      </w:r>
      <w:r w:rsidRPr="00EE1A77">
        <w:t xml:space="preserve"> - Operating Point:</w:t>
      </w:r>
    </w:p>
    <w:p w14:paraId="30ED495A" w14:textId="77777777" w:rsidR="009E3921" w:rsidRPr="00EE1A77" w:rsidRDefault="009E3921" w:rsidP="009A2AC0">
      <w:pPr>
        <w:pStyle w:val="ListParagraph"/>
        <w:numPr>
          <w:ilvl w:val="0"/>
          <w:numId w:val="92"/>
        </w:numPr>
        <w:ind w:left="360"/>
      </w:pPr>
      <w:r w:rsidRPr="00EE1A77">
        <w:rPr>
          <w:rtl/>
        </w:rPr>
        <w:t>جاروب فرکانسی</w:t>
      </w:r>
      <w:r w:rsidRPr="00EE1A77">
        <w:t xml:space="preserve"> - Frequency Sweep:</w:t>
      </w:r>
    </w:p>
    <w:p w14:paraId="1A23BFB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۹۱</w:t>
      </w:r>
      <w:r w:rsidRPr="00EE1A77">
        <w:t xml:space="preserve">. </w:t>
      </w:r>
      <w:r w:rsidRPr="00EE1A77">
        <w:rPr>
          <w:rtl/>
        </w:rPr>
        <w:t>شبیه‌سازی مدارهای پایه</w:t>
      </w:r>
      <w:r w:rsidRPr="00EE1A77">
        <w:t xml:space="preserve"> - Basic Circuit Simulation:</w:t>
      </w:r>
    </w:p>
    <w:p w14:paraId="687F786B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مدار سری و موازی</w:t>
      </w:r>
      <w:r w:rsidRPr="00EE1A77">
        <w:t xml:space="preserve"> - Series &amp; Parallel Circuits:</w:t>
      </w:r>
    </w:p>
    <w:p w14:paraId="7D3B9B00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تقسیم‌کننده ولتاژ</w:t>
      </w:r>
      <w:r w:rsidRPr="00EE1A77">
        <w:t xml:space="preserve"> - Voltage Divider:</w:t>
      </w:r>
    </w:p>
    <w:p w14:paraId="72B6520C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t>LED:</w:t>
      </w:r>
    </w:p>
    <w:p w14:paraId="57768AB9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lastRenderedPageBreak/>
        <w:t>دیود</w:t>
      </w:r>
      <w:r w:rsidRPr="00EE1A77">
        <w:t xml:space="preserve"> - Diode:</w:t>
      </w:r>
    </w:p>
    <w:p w14:paraId="79B4B87D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مدار</w:t>
      </w:r>
      <w:r w:rsidRPr="00EE1A77">
        <w:t xml:space="preserve"> RC - RC Circuit:</w:t>
      </w:r>
    </w:p>
    <w:p w14:paraId="25169916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مدار</w:t>
      </w:r>
      <w:r w:rsidRPr="00EE1A77">
        <w:t xml:space="preserve"> RL - RL Circuit:</w:t>
      </w:r>
    </w:p>
    <w:p w14:paraId="6EFB9643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یکسوساز</w:t>
      </w:r>
      <w:r w:rsidRPr="00EE1A77">
        <w:t xml:space="preserve"> - Rectifier:</w:t>
      </w:r>
    </w:p>
    <w:p w14:paraId="44C08E29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کلید</w:t>
      </w:r>
      <w:r w:rsidRPr="00EE1A77">
        <w:t xml:space="preserve"> BJT - BJT Switch:</w:t>
      </w:r>
    </w:p>
    <w:p w14:paraId="2A1AA49F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کلید</w:t>
      </w:r>
      <w:r w:rsidRPr="00EE1A77">
        <w:t xml:space="preserve"> MOSFET - MOSFET Switch:</w:t>
      </w:r>
    </w:p>
    <w:p w14:paraId="5B2A268D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t>Op-Amp:</w:t>
      </w:r>
    </w:p>
    <w:p w14:paraId="7B15D14D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فیلتر</w:t>
      </w:r>
      <w:r w:rsidRPr="00EE1A77">
        <w:t xml:space="preserve"> - Filter:</w:t>
      </w:r>
    </w:p>
    <w:p w14:paraId="0F0B6E43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تایمر ۵۵۵ - 555</w:t>
      </w:r>
      <w:r w:rsidRPr="00EE1A77">
        <w:t xml:space="preserve"> Timer:</w:t>
      </w:r>
    </w:p>
    <w:p w14:paraId="4491BA69" w14:textId="77777777" w:rsidR="009E3921" w:rsidRPr="00EE1A77" w:rsidRDefault="009E3921" w:rsidP="009A2AC0">
      <w:pPr>
        <w:pStyle w:val="ListParagraph"/>
        <w:numPr>
          <w:ilvl w:val="0"/>
          <w:numId w:val="93"/>
        </w:numPr>
        <w:ind w:left="360"/>
      </w:pPr>
      <w:r w:rsidRPr="00EE1A77">
        <w:rPr>
          <w:rtl/>
        </w:rPr>
        <w:t>رگولاتور ولتاژ</w:t>
      </w:r>
      <w:r w:rsidRPr="00EE1A77">
        <w:t xml:space="preserve"> - Voltage Regulator:</w:t>
      </w:r>
    </w:p>
    <w:p w14:paraId="25A91F38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۹۲</w:t>
      </w:r>
      <w:r w:rsidRPr="00EE1A77">
        <w:t xml:space="preserve">. </w:t>
      </w:r>
      <w:r w:rsidRPr="00EE1A77">
        <w:rPr>
          <w:rtl/>
        </w:rPr>
        <w:t>تحلیل نتایج شبیه‌سازی</w:t>
      </w:r>
      <w:r w:rsidRPr="00EE1A77">
        <w:t xml:space="preserve"> - Simulation Result Analysis:</w:t>
      </w:r>
    </w:p>
    <w:p w14:paraId="641F6F59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شکل موج ولتاژ</w:t>
      </w:r>
      <w:r w:rsidRPr="00EE1A77">
        <w:t xml:space="preserve"> - Voltage Waveform:</w:t>
      </w:r>
    </w:p>
    <w:p w14:paraId="24FF9887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شکل موج جریان</w:t>
      </w:r>
      <w:r w:rsidRPr="00EE1A77">
        <w:t xml:space="preserve"> - Current Waveform:</w:t>
      </w:r>
    </w:p>
    <w:p w14:paraId="7C8B3BCC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مقدار پیک</w:t>
      </w:r>
      <w:r w:rsidRPr="00EE1A77">
        <w:t xml:space="preserve"> - Peak:</w:t>
      </w:r>
    </w:p>
    <w:p w14:paraId="0481E943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مقدار</w:t>
      </w:r>
      <w:r w:rsidRPr="00EE1A77">
        <w:t xml:space="preserve"> RMS - RMS:</w:t>
      </w:r>
    </w:p>
    <w:p w14:paraId="06DE7567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فرکانس</w:t>
      </w:r>
      <w:r w:rsidRPr="00EE1A77">
        <w:t xml:space="preserve"> - Frequency:</w:t>
      </w:r>
    </w:p>
    <w:p w14:paraId="1F4A9D87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دوره تناوب</w:t>
      </w:r>
      <w:r w:rsidRPr="00EE1A77">
        <w:t xml:space="preserve"> - Period:</w:t>
      </w:r>
    </w:p>
    <w:p w14:paraId="0C8A04DC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فاز</w:t>
      </w:r>
      <w:r w:rsidRPr="00EE1A77">
        <w:t xml:space="preserve"> - Phase:</w:t>
      </w:r>
    </w:p>
    <w:p w14:paraId="25E923F8" w14:textId="77777777" w:rsidR="009E3921" w:rsidRPr="00EE1A77" w:rsidRDefault="009E3921" w:rsidP="009A2AC0">
      <w:pPr>
        <w:pStyle w:val="ListParagraph"/>
        <w:numPr>
          <w:ilvl w:val="0"/>
          <w:numId w:val="94"/>
        </w:numPr>
        <w:ind w:left="360"/>
      </w:pPr>
      <w:r w:rsidRPr="00EE1A77">
        <w:rPr>
          <w:rtl/>
        </w:rPr>
        <w:t>توان</w:t>
      </w:r>
      <w:r w:rsidRPr="00EE1A77">
        <w:t xml:space="preserve"> - Power:</w:t>
      </w:r>
    </w:p>
    <w:p w14:paraId="7C15B5D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۹۳</w:t>
      </w:r>
      <w:r w:rsidRPr="00EE1A77">
        <w:t xml:space="preserve">. </w:t>
      </w:r>
      <w:r w:rsidRPr="00EE1A77">
        <w:rPr>
          <w:rtl/>
        </w:rPr>
        <w:t>اعتبارسنجی شبیه‌سازی</w:t>
      </w:r>
      <w:r w:rsidRPr="00EE1A77">
        <w:t xml:space="preserve"> - Simulation Validation:</w:t>
      </w:r>
    </w:p>
    <w:p w14:paraId="67EDBD4A" w14:textId="77777777" w:rsidR="009E3921" w:rsidRPr="00EE1A77" w:rsidRDefault="009E3921" w:rsidP="009A2AC0">
      <w:pPr>
        <w:pStyle w:val="ListParagraph"/>
        <w:numPr>
          <w:ilvl w:val="0"/>
          <w:numId w:val="95"/>
        </w:numPr>
        <w:ind w:left="360"/>
      </w:pPr>
      <w:r w:rsidRPr="00EE1A77">
        <w:rPr>
          <w:rtl/>
        </w:rPr>
        <w:t>مقایسه با محاسبات دستی</w:t>
      </w:r>
      <w:r w:rsidRPr="00EE1A77">
        <w:t xml:space="preserve"> - Simulation vs Hand Calculation:</w:t>
      </w:r>
    </w:p>
    <w:p w14:paraId="2683A51D" w14:textId="77777777" w:rsidR="009E3921" w:rsidRPr="00EE1A77" w:rsidRDefault="009E3921" w:rsidP="009A2AC0">
      <w:pPr>
        <w:pStyle w:val="ListParagraph"/>
        <w:numPr>
          <w:ilvl w:val="0"/>
          <w:numId w:val="95"/>
        </w:numPr>
        <w:ind w:left="360"/>
      </w:pPr>
      <w:r w:rsidRPr="00EE1A77">
        <w:rPr>
          <w:rtl/>
        </w:rPr>
        <w:t>مقایسه با اندازه‌گیری واقعی</w:t>
      </w:r>
      <w:r w:rsidRPr="00EE1A77">
        <w:t xml:space="preserve"> - Simulation vs Real Measurement:</w:t>
      </w:r>
    </w:p>
    <w:p w14:paraId="23620C39" w14:textId="77777777" w:rsidR="009E3921" w:rsidRPr="00EE1A77" w:rsidRDefault="009E3921" w:rsidP="009A2AC0">
      <w:pPr>
        <w:pStyle w:val="ListParagraph"/>
        <w:numPr>
          <w:ilvl w:val="0"/>
          <w:numId w:val="95"/>
        </w:numPr>
        <w:ind w:left="360"/>
      </w:pPr>
      <w:r w:rsidRPr="00EE1A77">
        <w:rPr>
          <w:rtl/>
        </w:rPr>
        <w:t>تحلیل اختلاف نتایج</w:t>
      </w:r>
      <w:r w:rsidRPr="00EE1A77">
        <w:t xml:space="preserve"> - Result Discrepancy Analysis:</w:t>
      </w:r>
    </w:p>
    <w:p w14:paraId="037BB383" w14:textId="77777777" w:rsidR="009E3921" w:rsidRPr="00EE1A77" w:rsidRDefault="009E3921" w:rsidP="009A2AC0">
      <w:pPr>
        <w:pStyle w:val="ListParagraph"/>
        <w:numPr>
          <w:ilvl w:val="0"/>
          <w:numId w:val="95"/>
        </w:numPr>
        <w:ind w:left="360"/>
      </w:pPr>
      <w:r w:rsidRPr="00EE1A77">
        <w:rPr>
          <w:rtl/>
        </w:rPr>
        <w:t>محدودیت‌های مدل</w:t>
      </w:r>
      <w:r w:rsidRPr="00EE1A77">
        <w:t xml:space="preserve"> - Model Limitations:</w:t>
      </w:r>
    </w:p>
    <w:p w14:paraId="5FBE1DD2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۲۲: </w:t>
      </w:r>
      <w:r w:rsidRPr="00EE1A77">
        <w:rPr>
          <w:rtl/>
        </w:rPr>
        <w:t>طراحی</w:t>
      </w:r>
      <w:r w:rsidRPr="00EE1A77">
        <w:t xml:space="preserve"> PCB - PCB Design Fundamentals:</w:t>
      </w:r>
    </w:p>
    <w:p w14:paraId="1B8ADB0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۹۴</w:t>
      </w:r>
      <w:r w:rsidRPr="00EE1A77">
        <w:t xml:space="preserve">. </w:t>
      </w:r>
      <w:r w:rsidRPr="00EE1A77">
        <w:rPr>
          <w:rtl/>
        </w:rPr>
        <w:t>ساختار</w:t>
      </w:r>
      <w:r w:rsidRPr="00EE1A77">
        <w:t xml:space="preserve"> PCB - PCB Structure:</w:t>
      </w:r>
    </w:p>
    <w:p w14:paraId="390272CA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برد مدار چاپی</w:t>
      </w:r>
      <w:r w:rsidRPr="00EE1A77">
        <w:t xml:space="preserve"> - Printed Circuit Board (PCB):</w:t>
      </w:r>
    </w:p>
    <w:p w14:paraId="2DFA8CE5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زیرلایه</w:t>
      </w:r>
      <w:r w:rsidRPr="00EE1A77">
        <w:t xml:space="preserve"> - Substrate:</w:t>
      </w:r>
    </w:p>
    <w:p w14:paraId="7FFBFB0A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مس</w:t>
      </w:r>
      <w:r w:rsidRPr="00EE1A77">
        <w:t xml:space="preserve"> - Copper:</w:t>
      </w:r>
    </w:p>
    <w:p w14:paraId="00DAA446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ماسک لحیم‌کاری</w:t>
      </w:r>
      <w:r w:rsidRPr="00EE1A77">
        <w:t xml:space="preserve"> - Soldermask:</w:t>
      </w:r>
    </w:p>
    <w:p w14:paraId="5EDCCBCC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چاپ راهنما</w:t>
      </w:r>
      <w:r w:rsidRPr="00EE1A77">
        <w:t xml:space="preserve"> - Silkscreen:</w:t>
      </w:r>
    </w:p>
    <w:p w14:paraId="57833E0E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پد</w:t>
      </w:r>
      <w:r w:rsidRPr="00EE1A77">
        <w:t xml:space="preserve"> - Pad:</w:t>
      </w:r>
    </w:p>
    <w:p w14:paraId="60F0886F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ترک</w:t>
      </w:r>
      <w:r w:rsidRPr="00EE1A77">
        <w:t xml:space="preserve"> - Trace:</w:t>
      </w:r>
    </w:p>
    <w:p w14:paraId="06AEF301" w14:textId="77777777" w:rsidR="009E3921" w:rsidRPr="00EE1A77" w:rsidRDefault="009E3921" w:rsidP="009A2AC0">
      <w:pPr>
        <w:pStyle w:val="ListParagraph"/>
        <w:numPr>
          <w:ilvl w:val="0"/>
          <w:numId w:val="96"/>
        </w:numPr>
        <w:ind w:left="360"/>
      </w:pPr>
      <w:r w:rsidRPr="00EE1A77">
        <w:rPr>
          <w:rtl/>
        </w:rPr>
        <w:t>ویا</w:t>
      </w:r>
      <w:r w:rsidRPr="00EE1A77">
        <w:t xml:space="preserve"> - Via:</w:t>
      </w:r>
    </w:p>
    <w:p w14:paraId="00AD1754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  <w:lang w:bidi="fa-IR"/>
        </w:rPr>
        <w:t>۹۵</w:t>
      </w:r>
      <w:r w:rsidRPr="00EE1A77">
        <w:t xml:space="preserve">. </w:t>
      </w:r>
      <w:r w:rsidRPr="00EE1A77">
        <w:rPr>
          <w:rtl/>
        </w:rPr>
        <w:t>لایه‌های</w:t>
      </w:r>
      <w:r w:rsidRPr="00EE1A77">
        <w:t xml:space="preserve"> PCB - PCB Layers:</w:t>
      </w:r>
    </w:p>
    <w:p w14:paraId="0B649A35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برد دولایه - 2</w:t>
      </w:r>
      <w:r w:rsidRPr="00EE1A77">
        <w:t>-Layer PCB:</w:t>
      </w:r>
    </w:p>
    <w:p w14:paraId="2D7C8892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برد چهارلایه - 4</w:t>
      </w:r>
      <w:r w:rsidRPr="00EE1A77">
        <w:t>-Layer PCB:</w:t>
      </w:r>
    </w:p>
    <w:p w14:paraId="1D90198D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برد چندلایه</w:t>
      </w:r>
      <w:r w:rsidRPr="00EE1A77">
        <w:t xml:space="preserve"> - Multilayer PCB:</w:t>
      </w:r>
    </w:p>
    <w:p w14:paraId="3C310383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لایه سیگنال</w:t>
      </w:r>
      <w:r w:rsidRPr="00EE1A77">
        <w:t xml:space="preserve"> - Signal Layer:</w:t>
      </w:r>
    </w:p>
    <w:p w14:paraId="3F608D26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صفحه زمین</w:t>
      </w:r>
      <w:r w:rsidRPr="00EE1A77">
        <w:t xml:space="preserve"> - Ground Plane:</w:t>
      </w:r>
    </w:p>
    <w:p w14:paraId="7613B0C9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صفحه تغذیه</w:t>
      </w:r>
      <w:r w:rsidRPr="00EE1A77">
        <w:t xml:space="preserve"> - Power Plane:</w:t>
      </w:r>
    </w:p>
    <w:p w14:paraId="6C7201E2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دی‌الکتریک</w:t>
      </w:r>
      <w:r w:rsidRPr="00EE1A77">
        <w:t xml:space="preserve"> - Dielectric:</w:t>
      </w:r>
    </w:p>
    <w:p w14:paraId="6CBF2679" w14:textId="77777777" w:rsidR="009E3921" w:rsidRPr="00EE1A77" w:rsidRDefault="009E3921" w:rsidP="009A2AC0">
      <w:pPr>
        <w:pStyle w:val="ListParagraph"/>
        <w:numPr>
          <w:ilvl w:val="0"/>
          <w:numId w:val="97"/>
        </w:numPr>
        <w:ind w:left="360"/>
      </w:pPr>
      <w:r w:rsidRPr="00EE1A77">
        <w:rPr>
          <w:rtl/>
        </w:rPr>
        <w:t>ساختار لایه‌ها</w:t>
      </w:r>
      <w:r w:rsidRPr="00EE1A77">
        <w:t xml:space="preserve"> - Layer Stackup:</w:t>
      </w:r>
    </w:p>
    <w:p w14:paraId="7C33D508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۹۶</w:t>
      </w:r>
      <w:r w:rsidRPr="00EE1A77">
        <w:t xml:space="preserve">. </w:t>
      </w:r>
      <w:r w:rsidRPr="00EE1A77">
        <w:rPr>
          <w:rtl/>
        </w:rPr>
        <w:t>طراحی و جانمایی</w:t>
      </w:r>
      <w:r w:rsidRPr="00EE1A77">
        <w:t xml:space="preserve"> PCB - PCB Layout &amp; Placement:</w:t>
      </w:r>
    </w:p>
    <w:p w14:paraId="6B809574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شکل برد</w:t>
      </w:r>
      <w:r w:rsidRPr="00EE1A77">
        <w:t xml:space="preserve"> - Board Outline:</w:t>
      </w:r>
    </w:p>
    <w:p w14:paraId="3EF28597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جانمایی قطعات</w:t>
      </w:r>
      <w:r w:rsidRPr="00EE1A77">
        <w:t xml:space="preserve"> - Component Placement:</w:t>
      </w:r>
    </w:p>
    <w:p w14:paraId="78FBD4D5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مسیریابی</w:t>
      </w:r>
      <w:r w:rsidRPr="00EE1A77">
        <w:t xml:space="preserve"> - Routing:</w:t>
      </w:r>
    </w:p>
    <w:p w14:paraId="7020ED8E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عرض ترک</w:t>
      </w:r>
      <w:r w:rsidRPr="00EE1A77">
        <w:t xml:space="preserve"> - Trace Width:</w:t>
      </w:r>
    </w:p>
    <w:p w14:paraId="3A465C4B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فاصله ایمنی</w:t>
      </w:r>
      <w:r w:rsidRPr="00EE1A77">
        <w:t xml:space="preserve"> - Clearance:</w:t>
      </w:r>
    </w:p>
    <w:p w14:paraId="384F7EE4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lastRenderedPageBreak/>
        <w:t>ویا</w:t>
      </w:r>
      <w:r w:rsidRPr="00EE1A77">
        <w:t xml:space="preserve"> - Via:</w:t>
      </w:r>
    </w:p>
    <w:p w14:paraId="5CC3BBE8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صفحه زمین</w:t>
      </w:r>
      <w:r w:rsidRPr="00EE1A77">
        <w:t xml:space="preserve"> - Ground Plane:</w:t>
      </w:r>
    </w:p>
    <w:p w14:paraId="5C0C8D45" w14:textId="77777777" w:rsidR="009E3921" w:rsidRPr="00EE1A77" w:rsidRDefault="009E3921" w:rsidP="009A2AC0">
      <w:pPr>
        <w:pStyle w:val="ListParagraph"/>
        <w:numPr>
          <w:ilvl w:val="0"/>
          <w:numId w:val="98"/>
        </w:numPr>
        <w:ind w:left="360"/>
      </w:pPr>
      <w:r w:rsidRPr="00EE1A77">
        <w:rPr>
          <w:rtl/>
        </w:rPr>
        <w:t>صفحه تغذیه</w:t>
      </w:r>
      <w:r w:rsidRPr="00EE1A77">
        <w:t xml:space="preserve"> - Power Plane:</w:t>
      </w:r>
    </w:p>
    <w:p w14:paraId="68946FA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۹۷</w:t>
      </w:r>
      <w:r w:rsidRPr="00EE1A77">
        <w:t xml:space="preserve">. </w:t>
      </w:r>
      <w:r w:rsidRPr="00EE1A77">
        <w:rPr>
          <w:rtl/>
        </w:rPr>
        <w:t>طراحی حرارتی</w:t>
      </w:r>
      <w:r w:rsidRPr="00EE1A77">
        <w:t xml:space="preserve"> PCB - PCB Thermal Design:</w:t>
      </w:r>
    </w:p>
    <w:p w14:paraId="218D10FF" w14:textId="77777777" w:rsidR="009E3921" w:rsidRPr="00EE1A77" w:rsidRDefault="009E3921" w:rsidP="009A2AC0">
      <w:pPr>
        <w:pStyle w:val="ListParagraph"/>
        <w:numPr>
          <w:ilvl w:val="0"/>
          <w:numId w:val="99"/>
        </w:numPr>
        <w:ind w:left="360"/>
      </w:pPr>
      <w:r w:rsidRPr="00EE1A77">
        <w:rPr>
          <w:rtl/>
        </w:rPr>
        <w:t>مدیریت حرارتی</w:t>
      </w:r>
      <w:r w:rsidRPr="00EE1A77">
        <w:t xml:space="preserve"> - Thermal Management:</w:t>
      </w:r>
    </w:p>
    <w:p w14:paraId="3BD1D59D" w14:textId="77777777" w:rsidR="009E3921" w:rsidRPr="00EE1A77" w:rsidRDefault="009E3921" w:rsidP="009A2AC0">
      <w:pPr>
        <w:pStyle w:val="ListParagraph"/>
        <w:numPr>
          <w:ilvl w:val="0"/>
          <w:numId w:val="99"/>
        </w:numPr>
        <w:ind w:left="360"/>
      </w:pPr>
      <w:r w:rsidRPr="00EE1A77">
        <w:rPr>
          <w:rtl/>
        </w:rPr>
        <w:t>سطح مسی</w:t>
      </w:r>
      <w:r w:rsidRPr="00EE1A77">
        <w:t xml:space="preserve"> - Copper Area:</w:t>
      </w:r>
    </w:p>
    <w:p w14:paraId="7BFCACBE" w14:textId="77777777" w:rsidR="009E3921" w:rsidRPr="00EE1A77" w:rsidRDefault="009E3921" w:rsidP="009A2AC0">
      <w:pPr>
        <w:pStyle w:val="ListParagraph"/>
        <w:numPr>
          <w:ilvl w:val="0"/>
          <w:numId w:val="99"/>
        </w:numPr>
        <w:ind w:left="360"/>
      </w:pPr>
      <w:r w:rsidRPr="00EE1A77">
        <w:rPr>
          <w:rtl/>
        </w:rPr>
        <w:t>ویا حرارتی</w:t>
      </w:r>
      <w:r w:rsidRPr="00EE1A77">
        <w:t xml:space="preserve"> - Thermal Via:</w:t>
      </w:r>
    </w:p>
    <w:p w14:paraId="277BE485" w14:textId="77777777" w:rsidR="009E3921" w:rsidRPr="00EE1A77" w:rsidRDefault="009E3921" w:rsidP="009A2AC0">
      <w:pPr>
        <w:pStyle w:val="ListParagraph"/>
        <w:numPr>
          <w:ilvl w:val="0"/>
          <w:numId w:val="99"/>
        </w:numPr>
        <w:ind w:left="360"/>
      </w:pPr>
      <w:r w:rsidRPr="00EE1A77">
        <w:rPr>
          <w:rtl/>
        </w:rPr>
        <w:t>دفع حرارت</w:t>
      </w:r>
      <w:r w:rsidRPr="00EE1A77">
        <w:t xml:space="preserve"> - Heat Dissipation:</w:t>
      </w:r>
    </w:p>
    <w:p w14:paraId="56FA8095" w14:textId="77777777" w:rsidR="009E3921" w:rsidRPr="00EE1A77" w:rsidRDefault="009E3921" w:rsidP="009A2AC0">
      <w:pPr>
        <w:pStyle w:val="ListParagraph"/>
        <w:numPr>
          <w:ilvl w:val="0"/>
          <w:numId w:val="99"/>
        </w:numPr>
        <w:ind w:left="360"/>
      </w:pPr>
      <w:r w:rsidRPr="00EE1A77">
        <w:rPr>
          <w:rtl/>
        </w:rPr>
        <w:t>فاصله‌گذاری قطعات</w:t>
      </w:r>
      <w:r w:rsidRPr="00EE1A77">
        <w:t xml:space="preserve"> - Component Spacing:</w:t>
      </w:r>
    </w:p>
    <w:p w14:paraId="6323ABCB" w14:textId="77777777" w:rsidR="009E3921" w:rsidRPr="00EE1A77" w:rsidRDefault="009E3921" w:rsidP="009A2AC0">
      <w:pPr>
        <w:pStyle w:val="ListParagraph"/>
        <w:numPr>
          <w:ilvl w:val="0"/>
          <w:numId w:val="99"/>
        </w:numPr>
        <w:ind w:left="360"/>
      </w:pPr>
      <w:r w:rsidRPr="00EE1A77">
        <w:rPr>
          <w:rtl/>
        </w:rPr>
        <w:t>هیت‌سینک</w:t>
      </w:r>
      <w:r w:rsidRPr="00EE1A77">
        <w:t xml:space="preserve"> - Heat Sink:</w:t>
      </w:r>
    </w:p>
    <w:p w14:paraId="6A82788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۹۸</w:t>
      </w:r>
      <w:r w:rsidRPr="00EE1A77">
        <w:t xml:space="preserve">. </w:t>
      </w:r>
      <w:r w:rsidRPr="00EE1A77">
        <w:rPr>
          <w:rtl/>
        </w:rPr>
        <w:t>سازگاری الکترومغناطیسی</w:t>
      </w:r>
      <w:r w:rsidRPr="00EE1A77">
        <w:t xml:space="preserve"> - Electromagnetic Compatibility:</w:t>
      </w:r>
    </w:p>
    <w:p w14:paraId="2A563DC4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منابع نویز</w:t>
      </w:r>
      <w:r w:rsidRPr="00EE1A77">
        <w:t xml:space="preserve"> - Noise Sources:</w:t>
      </w:r>
    </w:p>
    <w:p w14:paraId="498C4B90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تداخل هدایت‌شده</w:t>
      </w:r>
      <w:r w:rsidRPr="00EE1A77">
        <w:t xml:space="preserve"> - Conducted EMI:</w:t>
      </w:r>
    </w:p>
    <w:p w14:paraId="263BB878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تداخل تشعشعی</w:t>
      </w:r>
      <w:r w:rsidRPr="00EE1A77">
        <w:t xml:space="preserve"> - Radiated EMI:</w:t>
      </w:r>
    </w:p>
    <w:p w14:paraId="5C208F4F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زمین‌کردن</w:t>
      </w:r>
      <w:r w:rsidRPr="00EE1A77">
        <w:t xml:space="preserve"> - Grounding:</w:t>
      </w:r>
    </w:p>
    <w:p w14:paraId="6826C0FC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شیلدینگ</w:t>
      </w:r>
      <w:r w:rsidRPr="00EE1A77">
        <w:t xml:space="preserve"> - Shielding:</w:t>
      </w:r>
    </w:p>
    <w:p w14:paraId="31C663FB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دکوپلینگ</w:t>
      </w:r>
      <w:r w:rsidRPr="00EE1A77">
        <w:t xml:space="preserve"> - Decoupling:</w:t>
      </w:r>
    </w:p>
    <w:p w14:paraId="22F66542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مسیر برگشت جریان</w:t>
      </w:r>
      <w:r w:rsidRPr="00EE1A77">
        <w:t xml:space="preserve"> - Return Path:</w:t>
      </w:r>
    </w:p>
    <w:p w14:paraId="61975CFB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مد مشترک</w:t>
      </w:r>
      <w:r w:rsidRPr="00EE1A77">
        <w:t xml:space="preserve"> - Common Mode:</w:t>
      </w:r>
    </w:p>
    <w:p w14:paraId="06D6F862" w14:textId="77777777" w:rsidR="009E3921" w:rsidRPr="00EE1A77" w:rsidRDefault="009E3921" w:rsidP="009A2AC0">
      <w:pPr>
        <w:pStyle w:val="ListParagraph"/>
        <w:numPr>
          <w:ilvl w:val="0"/>
          <w:numId w:val="100"/>
        </w:numPr>
        <w:ind w:left="360"/>
      </w:pPr>
      <w:r w:rsidRPr="00EE1A77">
        <w:rPr>
          <w:rtl/>
        </w:rPr>
        <w:t>مد تفاضلی</w:t>
      </w:r>
      <w:r w:rsidRPr="00EE1A77">
        <w:t xml:space="preserve"> - Differential Mode:</w:t>
      </w:r>
    </w:p>
    <w:p w14:paraId="000369FF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۹۹</w:t>
      </w:r>
      <w:r w:rsidRPr="00EE1A77">
        <w:t xml:space="preserve">. </w:t>
      </w:r>
      <w:r w:rsidRPr="00EE1A77">
        <w:rPr>
          <w:rtl/>
        </w:rPr>
        <w:t>قوانین طراحی</w:t>
      </w:r>
      <w:r w:rsidRPr="00EE1A77">
        <w:t xml:space="preserve"> PCB - PCB Design Rules:</w:t>
      </w:r>
    </w:p>
    <w:p w14:paraId="1E061D6D" w14:textId="77777777" w:rsidR="009E3921" w:rsidRPr="00EE1A77" w:rsidRDefault="009E3921" w:rsidP="009A2AC0">
      <w:pPr>
        <w:pStyle w:val="ListParagraph"/>
        <w:numPr>
          <w:ilvl w:val="0"/>
          <w:numId w:val="101"/>
        </w:numPr>
        <w:ind w:left="360"/>
      </w:pPr>
      <w:r w:rsidRPr="00EE1A77">
        <w:rPr>
          <w:rtl/>
        </w:rPr>
        <w:t>قوانین طراحی</w:t>
      </w:r>
      <w:r w:rsidRPr="00EE1A77">
        <w:t xml:space="preserve"> - Design Rules:</w:t>
      </w:r>
    </w:p>
    <w:p w14:paraId="6BA3A481" w14:textId="77777777" w:rsidR="009E3921" w:rsidRPr="00EE1A77" w:rsidRDefault="009E3921" w:rsidP="009A2AC0">
      <w:pPr>
        <w:pStyle w:val="ListParagraph"/>
        <w:numPr>
          <w:ilvl w:val="0"/>
          <w:numId w:val="101"/>
        </w:numPr>
        <w:ind w:left="360"/>
      </w:pPr>
      <w:r w:rsidRPr="00EE1A77">
        <w:rPr>
          <w:rtl/>
        </w:rPr>
        <w:t>بررسی قوانین طراحی</w:t>
      </w:r>
      <w:r w:rsidRPr="00EE1A77">
        <w:t xml:space="preserve"> - Design Rule Check (DRC):</w:t>
      </w:r>
    </w:p>
    <w:p w14:paraId="7FEAE295" w14:textId="77777777" w:rsidR="009E3921" w:rsidRPr="00EE1A77" w:rsidRDefault="009E3921" w:rsidP="009A2AC0">
      <w:pPr>
        <w:pStyle w:val="ListParagraph"/>
        <w:numPr>
          <w:ilvl w:val="0"/>
          <w:numId w:val="101"/>
        </w:numPr>
        <w:ind w:left="360"/>
      </w:pPr>
      <w:r w:rsidRPr="00EE1A77">
        <w:rPr>
          <w:rtl/>
        </w:rPr>
        <w:lastRenderedPageBreak/>
        <w:t>محدودیت‌های تولید</w:t>
      </w:r>
      <w:r w:rsidRPr="00EE1A77">
        <w:t xml:space="preserve"> - Manufacturing Constraints:</w:t>
      </w:r>
    </w:p>
    <w:p w14:paraId="71035E25" w14:textId="77777777" w:rsidR="009E3921" w:rsidRPr="00EE1A77" w:rsidRDefault="009E3921" w:rsidP="009A2AC0">
      <w:pPr>
        <w:pStyle w:val="ListParagraph"/>
        <w:numPr>
          <w:ilvl w:val="0"/>
          <w:numId w:val="101"/>
        </w:numPr>
        <w:ind w:left="360"/>
      </w:pPr>
      <w:r w:rsidRPr="00EE1A77">
        <w:rPr>
          <w:rtl/>
        </w:rPr>
        <w:t>محدودیت‌های مکانیکی</w:t>
      </w:r>
      <w:r w:rsidRPr="00EE1A77">
        <w:t xml:space="preserve"> - Mechanical Constraints:</w:t>
      </w:r>
    </w:p>
    <w:p w14:paraId="08FF762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فاز ۲۳: کی‌کد</w:t>
      </w:r>
      <w:r w:rsidRPr="00EE1A77">
        <w:t xml:space="preserve"> - KiCad:</w:t>
      </w:r>
    </w:p>
    <w:p w14:paraId="4B656939" w14:textId="77777777" w:rsidR="009E3921" w:rsidRPr="00EE1A77" w:rsidRDefault="009E3921" w:rsidP="009A2AC0">
      <w:pPr>
        <w:ind w:left="360" w:hanging="360"/>
      </w:pPr>
      <w:r w:rsidRPr="00EE1A77">
        <w:rPr>
          <w:rtl/>
        </w:rPr>
        <w:t>۱۰۰</w:t>
      </w:r>
      <w:r w:rsidRPr="00EE1A77">
        <w:t xml:space="preserve">. </w:t>
      </w:r>
      <w:r w:rsidRPr="00EE1A77">
        <w:rPr>
          <w:rtl/>
        </w:rPr>
        <w:t>آشنایی با</w:t>
      </w:r>
      <w:r w:rsidRPr="00EE1A77">
        <w:t xml:space="preserve"> KiCad - KiCad Fundamentals:</w:t>
      </w:r>
    </w:p>
    <w:p w14:paraId="0C82977C" w14:textId="77777777" w:rsidR="009E3921" w:rsidRPr="00EE1A77" w:rsidRDefault="009E3921" w:rsidP="009A2AC0">
      <w:pPr>
        <w:pStyle w:val="ListParagraph"/>
        <w:numPr>
          <w:ilvl w:val="0"/>
          <w:numId w:val="102"/>
        </w:numPr>
        <w:ind w:left="360"/>
      </w:pPr>
      <w:r w:rsidRPr="00EE1A77">
        <w:rPr>
          <w:rtl/>
        </w:rPr>
        <w:t>نصب</w:t>
      </w:r>
      <w:r w:rsidRPr="00EE1A77">
        <w:t xml:space="preserve"> KiCad - KiCad Installation:</w:t>
      </w:r>
    </w:p>
    <w:p w14:paraId="08FA397B" w14:textId="77777777" w:rsidR="009E3921" w:rsidRPr="00EE1A77" w:rsidRDefault="009E3921" w:rsidP="009A2AC0">
      <w:pPr>
        <w:pStyle w:val="ListParagraph"/>
        <w:numPr>
          <w:ilvl w:val="0"/>
          <w:numId w:val="102"/>
        </w:numPr>
        <w:ind w:left="360"/>
      </w:pPr>
      <w:r w:rsidRPr="00EE1A77">
        <w:rPr>
          <w:rtl/>
        </w:rPr>
        <w:t>محیط نرم‌افزار</w:t>
      </w:r>
      <w:r w:rsidRPr="00EE1A77">
        <w:t xml:space="preserve"> - Software Environment:</w:t>
      </w:r>
    </w:p>
    <w:p w14:paraId="027BD777" w14:textId="77777777" w:rsidR="009E3921" w:rsidRPr="00EE1A77" w:rsidRDefault="009E3921" w:rsidP="009A2AC0">
      <w:pPr>
        <w:pStyle w:val="ListParagraph"/>
        <w:numPr>
          <w:ilvl w:val="0"/>
          <w:numId w:val="102"/>
        </w:numPr>
        <w:ind w:left="360"/>
      </w:pPr>
      <w:r w:rsidRPr="00EE1A77">
        <w:rPr>
          <w:rtl/>
        </w:rPr>
        <w:t>پروژه</w:t>
      </w:r>
      <w:r w:rsidRPr="00EE1A77">
        <w:t xml:space="preserve"> - Project:</w:t>
      </w:r>
    </w:p>
    <w:p w14:paraId="6405910C" w14:textId="77777777" w:rsidR="009E3921" w:rsidRPr="00EE1A77" w:rsidRDefault="009E3921" w:rsidP="009A2AC0">
      <w:pPr>
        <w:pStyle w:val="ListParagraph"/>
        <w:numPr>
          <w:ilvl w:val="0"/>
          <w:numId w:val="102"/>
        </w:numPr>
        <w:ind w:left="360"/>
      </w:pPr>
      <w:r w:rsidRPr="00EE1A77">
        <w:rPr>
          <w:rtl/>
        </w:rPr>
        <w:t>مدیریت پروژه</w:t>
      </w:r>
      <w:r w:rsidRPr="00EE1A77">
        <w:t xml:space="preserve"> - Project Management:</w:t>
      </w:r>
    </w:p>
    <w:p w14:paraId="449A68A1" w14:textId="77777777" w:rsidR="009E3921" w:rsidRPr="00EE1A77" w:rsidRDefault="009E3921" w:rsidP="009A2AC0">
      <w:pPr>
        <w:pStyle w:val="ListParagraph"/>
        <w:numPr>
          <w:ilvl w:val="0"/>
          <w:numId w:val="102"/>
        </w:numPr>
        <w:ind w:left="360"/>
      </w:pPr>
      <w:r w:rsidRPr="00EE1A77">
        <w:rPr>
          <w:rtl/>
        </w:rPr>
        <w:t>ساختار فایل‌ها</w:t>
      </w:r>
      <w:r w:rsidRPr="00EE1A77">
        <w:t xml:space="preserve"> - File Structure:</w:t>
      </w:r>
    </w:p>
    <w:p w14:paraId="72ACCF3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۱۰۱</w:t>
      </w:r>
      <w:r w:rsidRPr="00EE1A77">
        <w:t xml:space="preserve">. </w:t>
      </w:r>
      <w:r w:rsidRPr="00EE1A77">
        <w:rPr>
          <w:rtl/>
        </w:rPr>
        <w:t>طراحی شماتیک در</w:t>
      </w:r>
      <w:r w:rsidRPr="00EE1A77">
        <w:t xml:space="preserve"> KiCad - KiCad Schematic Design:</w:t>
      </w:r>
    </w:p>
    <w:p w14:paraId="6A964BF1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ویرایشگر شماتیک</w:t>
      </w:r>
      <w:r w:rsidRPr="00EE1A77">
        <w:t xml:space="preserve"> - Schematic Editor:</w:t>
      </w:r>
    </w:p>
    <w:p w14:paraId="22EC4A2C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کتابخانه سمبل‌ها</w:t>
      </w:r>
      <w:r w:rsidRPr="00EE1A77">
        <w:t xml:space="preserve"> - Symbol Libraries:</w:t>
      </w:r>
    </w:p>
    <w:p w14:paraId="5DE649DB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قرار دادن قطعات</w:t>
      </w:r>
      <w:r w:rsidRPr="00EE1A77">
        <w:t xml:space="preserve"> - Component Placement:</w:t>
      </w:r>
    </w:p>
    <w:p w14:paraId="66AC4886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سیم‌کشی</w:t>
      </w:r>
      <w:r w:rsidRPr="00EE1A77">
        <w:t xml:space="preserve"> - Wiring:</w:t>
      </w:r>
    </w:p>
    <w:p w14:paraId="7A672115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برچسب نت‌ها</w:t>
      </w:r>
      <w:r w:rsidRPr="00EE1A77">
        <w:t xml:space="preserve"> - Net Labels:</w:t>
      </w:r>
    </w:p>
    <w:p w14:paraId="616D0BC0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سمبل‌های تغذیه</w:t>
      </w:r>
      <w:r w:rsidRPr="00EE1A77">
        <w:t xml:space="preserve"> - Power Symbols:</w:t>
      </w:r>
    </w:p>
    <w:p w14:paraId="2F68BEF6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زمین</w:t>
      </w:r>
      <w:r w:rsidRPr="00EE1A77">
        <w:t xml:space="preserve"> - Ground:</w:t>
      </w:r>
    </w:p>
    <w:p w14:paraId="6072A0A8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شناسه قطعات</w:t>
      </w:r>
      <w:r w:rsidRPr="00EE1A77">
        <w:t xml:space="preserve"> - Reference Designators:</w:t>
      </w:r>
    </w:p>
    <w:p w14:paraId="288A3D33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شماره‌گذاری</w:t>
      </w:r>
      <w:r w:rsidRPr="00EE1A77">
        <w:t xml:space="preserve"> - Annotation:</w:t>
      </w:r>
    </w:p>
    <w:p w14:paraId="5A5AA425" w14:textId="77777777" w:rsidR="009E3921" w:rsidRPr="00EE1A77" w:rsidRDefault="009E3921" w:rsidP="009A2AC0">
      <w:pPr>
        <w:pStyle w:val="ListParagraph"/>
        <w:numPr>
          <w:ilvl w:val="0"/>
          <w:numId w:val="103"/>
        </w:numPr>
        <w:ind w:left="360"/>
      </w:pPr>
      <w:r w:rsidRPr="00EE1A77">
        <w:rPr>
          <w:rtl/>
        </w:rPr>
        <w:t>بررسی قوانین الکتریکی</w:t>
      </w:r>
      <w:r w:rsidRPr="00EE1A77">
        <w:t xml:space="preserve"> - Electrical Rules Check (ERC):</w:t>
      </w:r>
    </w:p>
    <w:p w14:paraId="6257F861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۱۰۲</w:t>
      </w:r>
      <w:r w:rsidRPr="00EE1A77">
        <w:t xml:space="preserve">. </w:t>
      </w:r>
      <w:r w:rsidRPr="00EE1A77">
        <w:rPr>
          <w:rtl/>
        </w:rPr>
        <w:t>کتابخانه قطعات در</w:t>
      </w:r>
      <w:r w:rsidRPr="00EE1A77">
        <w:t xml:space="preserve"> KiCad - KiCad Libraries:</w:t>
      </w:r>
    </w:p>
    <w:p w14:paraId="63E09261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t>سمبل</w:t>
      </w:r>
      <w:r w:rsidRPr="00EE1A77">
        <w:t xml:space="preserve"> - Symbol:</w:t>
      </w:r>
    </w:p>
    <w:p w14:paraId="395C77B8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t>فوت‌پرینت</w:t>
      </w:r>
      <w:r w:rsidRPr="00EE1A77">
        <w:t xml:space="preserve"> - Footprint:</w:t>
      </w:r>
    </w:p>
    <w:p w14:paraId="2B699793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lastRenderedPageBreak/>
        <w:t>کتابخانه سمبل</w:t>
      </w:r>
      <w:r w:rsidRPr="00EE1A77">
        <w:t xml:space="preserve"> - Symbol Library:</w:t>
      </w:r>
    </w:p>
    <w:p w14:paraId="0CE8B20E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t>کتابخانه فوت‌پرینت</w:t>
      </w:r>
      <w:r w:rsidRPr="00EE1A77">
        <w:t xml:space="preserve"> - Footprint Library:</w:t>
      </w:r>
    </w:p>
    <w:p w14:paraId="560379C8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t>ساخت سمبل سفارشی</w:t>
      </w:r>
      <w:r w:rsidRPr="00EE1A77">
        <w:t xml:space="preserve"> - Custom Symbol:</w:t>
      </w:r>
    </w:p>
    <w:p w14:paraId="5E63DE6C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t>ساخت فوت‌پرینت سفارشی</w:t>
      </w:r>
      <w:r w:rsidRPr="00EE1A77">
        <w:t xml:space="preserve"> - Custom Footprint:</w:t>
      </w:r>
    </w:p>
    <w:p w14:paraId="3858BD3C" w14:textId="77777777" w:rsidR="009E3921" w:rsidRPr="00EE1A77" w:rsidRDefault="009E3921" w:rsidP="009A2AC0">
      <w:pPr>
        <w:pStyle w:val="ListParagraph"/>
        <w:numPr>
          <w:ilvl w:val="0"/>
          <w:numId w:val="104"/>
        </w:numPr>
        <w:ind w:left="360"/>
      </w:pPr>
      <w:r w:rsidRPr="00EE1A77">
        <w:rPr>
          <w:rtl/>
        </w:rPr>
        <w:t>انتخاب فوت‌پرینت از دیتاشیت</w:t>
      </w:r>
      <w:r w:rsidRPr="00EE1A77">
        <w:t xml:space="preserve"> - Datasheet-Based Footprint Selection:</w:t>
      </w:r>
    </w:p>
    <w:p w14:paraId="3F60852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۱۰۳</w:t>
      </w:r>
      <w:r w:rsidRPr="00EE1A77">
        <w:t xml:space="preserve">. </w:t>
      </w:r>
      <w:r w:rsidRPr="00EE1A77">
        <w:rPr>
          <w:rtl/>
        </w:rPr>
        <w:t>شبیه‌سازی در</w:t>
      </w:r>
      <w:r w:rsidRPr="00EE1A77">
        <w:t xml:space="preserve"> KiCad - KiCad Simulation:</w:t>
      </w:r>
    </w:p>
    <w:p w14:paraId="74E03720" w14:textId="77777777" w:rsidR="009E3921" w:rsidRPr="00EE1A77" w:rsidRDefault="009E3921" w:rsidP="009A2AC0">
      <w:pPr>
        <w:pStyle w:val="ListParagraph"/>
        <w:numPr>
          <w:ilvl w:val="0"/>
          <w:numId w:val="105"/>
        </w:numPr>
        <w:ind w:left="360"/>
      </w:pPr>
      <w:r w:rsidRPr="00EE1A77">
        <w:rPr>
          <w:rtl/>
        </w:rPr>
        <w:t>اتصال</w:t>
      </w:r>
      <w:r w:rsidRPr="00EE1A77">
        <w:t xml:space="preserve"> SPICE - SPICE Integration:</w:t>
      </w:r>
    </w:p>
    <w:p w14:paraId="58AFB54B" w14:textId="77777777" w:rsidR="009E3921" w:rsidRPr="00EE1A77" w:rsidRDefault="009E3921" w:rsidP="009A2AC0">
      <w:pPr>
        <w:pStyle w:val="ListParagraph"/>
        <w:numPr>
          <w:ilvl w:val="0"/>
          <w:numId w:val="105"/>
        </w:numPr>
        <w:ind w:left="360"/>
      </w:pPr>
      <w:r w:rsidRPr="00EE1A77">
        <w:rPr>
          <w:rtl/>
        </w:rPr>
        <w:t>مدل شبیه‌سازی</w:t>
      </w:r>
      <w:r w:rsidRPr="00EE1A77">
        <w:t xml:space="preserve"> - Simulation Model:</w:t>
      </w:r>
    </w:p>
    <w:p w14:paraId="67CAE306" w14:textId="77777777" w:rsidR="009E3921" w:rsidRPr="00EE1A77" w:rsidRDefault="009E3921" w:rsidP="009A2AC0">
      <w:pPr>
        <w:pStyle w:val="ListParagraph"/>
        <w:numPr>
          <w:ilvl w:val="0"/>
          <w:numId w:val="105"/>
        </w:numPr>
        <w:ind w:left="360"/>
      </w:pPr>
      <w:r w:rsidRPr="00EE1A77">
        <w:rPr>
          <w:rtl/>
        </w:rPr>
        <w:t>تحلیل</w:t>
      </w:r>
      <w:r w:rsidRPr="00EE1A77">
        <w:t xml:space="preserve"> DC - DC Analysis:</w:t>
      </w:r>
    </w:p>
    <w:p w14:paraId="6D7442C8" w14:textId="77777777" w:rsidR="009E3921" w:rsidRPr="00EE1A77" w:rsidRDefault="009E3921" w:rsidP="009A2AC0">
      <w:pPr>
        <w:pStyle w:val="ListParagraph"/>
        <w:numPr>
          <w:ilvl w:val="0"/>
          <w:numId w:val="105"/>
        </w:numPr>
        <w:ind w:left="360"/>
      </w:pPr>
      <w:r w:rsidRPr="00EE1A77">
        <w:rPr>
          <w:rtl/>
        </w:rPr>
        <w:t>تحلیل</w:t>
      </w:r>
      <w:r w:rsidRPr="00EE1A77">
        <w:t xml:space="preserve"> AC - AC Analysis:</w:t>
      </w:r>
    </w:p>
    <w:p w14:paraId="2032D830" w14:textId="77777777" w:rsidR="009E3921" w:rsidRPr="00EE1A77" w:rsidRDefault="009E3921" w:rsidP="009A2AC0">
      <w:pPr>
        <w:pStyle w:val="ListParagraph"/>
        <w:numPr>
          <w:ilvl w:val="0"/>
          <w:numId w:val="105"/>
        </w:numPr>
        <w:ind w:left="360"/>
      </w:pPr>
      <w:r w:rsidRPr="00EE1A77">
        <w:rPr>
          <w:rtl/>
        </w:rPr>
        <w:t>تحلیل گذرا</w:t>
      </w:r>
      <w:r w:rsidRPr="00EE1A77">
        <w:t xml:space="preserve"> - Transient Analysis:</w:t>
      </w:r>
    </w:p>
    <w:p w14:paraId="599C61B5" w14:textId="77777777" w:rsidR="009E3921" w:rsidRPr="00EE1A77" w:rsidRDefault="009E3921" w:rsidP="009A2AC0">
      <w:pPr>
        <w:pStyle w:val="ListParagraph"/>
        <w:numPr>
          <w:ilvl w:val="0"/>
          <w:numId w:val="105"/>
        </w:numPr>
        <w:ind w:left="360"/>
      </w:pPr>
      <w:r w:rsidRPr="00EE1A77">
        <w:rPr>
          <w:rtl/>
        </w:rPr>
        <w:t>مشاهده شکل موج</w:t>
      </w:r>
      <w:r w:rsidRPr="00EE1A77">
        <w:t xml:space="preserve"> - Waveform Analysis:</w:t>
      </w:r>
    </w:p>
    <w:p w14:paraId="5F5D466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۱۰۴</w:t>
      </w:r>
      <w:r w:rsidRPr="00EE1A77">
        <w:t xml:space="preserve">. </w:t>
      </w:r>
      <w:r w:rsidRPr="00EE1A77">
        <w:rPr>
          <w:rtl/>
        </w:rPr>
        <w:t>طراحی</w:t>
      </w:r>
      <w:r w:rsidRPr="00EE1A77">
        <w:t xml:space="preserve"> PCB </w:t>
      </w:r>
      <w:r w:rsidRPr="00EE1A77">
        <w:rPr>
          <w:rtl/>
        </w:rPr>
        <w:t>در</w:t>
      </w:r>
      <w:r w:rsidRPr="00EE1A77">
        <w:t xml:space="preserve"> KiCad - KiCad PCB Design:</w:t>
      </w:r>
    </w:p>
    <w:p w14:paraId="1862BB9B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ویرایشگر</w:t>
      </w:r>
      <w:r w:rsidRPr="00EE1A77">
        <w:t xml:space="preserve"> PCB - PCB Editor:</w:t>
      </w:r>
    </w:p>
    <w:p w14:paraId="1EC3E926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شکل برد</w:t>
      </w:r>
      <w:r w:rsidRPr="00EE1A77">
        <w:t xml:space="preserve"> - Board Outline:</w:t>
      </w:r>
    </w:p>
    <w:p w14:paraId="5CD4275A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تنظیم لایه‌ها</w:t>
      </w:r>
      <w:r w:rsidRPr="00EE1A77">
        <w:t xml:space="preserve"> - Layer Setup:</w:t>
      </w:r>
    </w:p>
    <w:p w14:paraId="51F68BA6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جانمایی قطعات</w:t>
      </w:r>
      <w:r w:rsidRPr="00EE1A77">
        <w:t xml:space="preserve"> - Component Placement:</w:t>
      </w:r>
    </w:p>
    <w:p w14:paraId="7A5844FB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مسیریابی</w:t>
      </w:r>
      <w:r w:rsidRPr="00EE1A77">
        <w:t xml:space="preserve"> - Routing:</w:t>
      </w:r>
    </w:p>
    <w:p w14:paraId="275B3DAE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ویا</w:t>
      </w:r>
      <w:r w:rsidRPr="00EE1A77">
        <w:t xml:space="preserve"> - Via:</w:t>
      </w:r>
    </w:p>
    <w:p w14:paraId="725A16A6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صفحه زمین</w:t>
      </w:r>
      <w:r w:rsidRPr="00EE1A77">
        <w:t xml:space="preserve"> - Ground Plane:</w:t>
      </w:r>
    </w:p>
    <w:p w14:paraId="0523C15D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صفحه تغذیه</w:t>
      </w:r>
      <w:r w:rsidRPr="00EE1A77">
        <w:t xml:space="preserve"> - Power Plane:</w:t>
      </w:r>
    </w:p>
    <w:p w14:paraId="47BDC55B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عرض ترک</w:t>
      </w:r>
      <w:r w:rsidRPr="00EE1A77">
        <w:t xml:space="preserve"> - Track Width:</w:t>
      </w:r>
    </w:p>
    <w:p w14:paraId="56491337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فاصله ایمنی</w:t>
      </w:r>
      <w:r w:rsidRPr="00EE1A77">
        <w:t xml:space="preserve"> - Clearance:</w:t>
      </w:r>
    </w:p>
    <w:p w14:paraId="4C73190B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بررسی</w:t>
      </w:r>
      <w:r w:rsidRPr="00EE1A77">
        <w:t xml:space="preserve"> DRC - Design Rule Check (DRC):</w:t>
      </w:r>
    </w:p>
    <w:p w14:paraId="7694A2B2" w14:textId="77777777" w:rsidR="009E3921" w:rsidRPr="00EE1A77" w:rsidRDefault="009E3921" w:rsidP="009A2AC0">
      <w:pPr>
        <w:pStyle w:val="ListParagraph"/>
        <w:numPr>
          <w:ilvl w:val="0"/>
          <w:numId w:val="106"/>
        </w:numPr>
        <w:ind w:left="360"/>
      </w:pPr>
      <w:r w:rsidRPr="00EE1A77">
        <w:rPr>
          <w:rtl/>
        </w:rPr>
        <w:t>نمایش سه‌بعدی - 3</w:t>
      </w:r>
      <w:r w:rsidRPr="00EE1A77">
        <w:t>D Viewer:</w:t>
      </w:r>
    </w:p>
    <w:p w14:paraId="3F326F7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۱۰۵</w:t>
      </w:r>
      <w:r w:rsidRPr="00EE1A77">
        <w:t xml:space="preserve">. </w:t>
      </w:r>
      <w:r w:rsidRPr="00EE1A77">
        <w:rPr>
          <w:rtl/>
        </w:rPr>
        <w:t>خروجی تولید در</w:t>
      </w:r>
      <w:r w:rsidRPr="00EE1A77">
        <w:t xml:space="preserve"> KiCad - KiCad Manufacturing Outputs:</w:t>
      </w:r>
    </w:p>
    <w:p w14:paraId="0CEBECC0" w14:textId="77777777" w:rsidR="009E3921" w:rsidRPr="00EE1A77" w:rsidRDefault="009E3921" w:rsidP="009A2AC0">
      <w:pPr>
        <w:pStyle w:val="ListParagraph"/>
        <w:numPr>
          <w:ilvl w:val="0"/>
          <w:numId w:val="107"/>
        </w:numPr>
        <w:ind w:left="360"/>
      </w:pPr>
      <w:r w:rsidRPr="00EE1A77">
        <w:rPr>
          <w:rtl/>
        </w:rPr>
        <w:t>لیست قطعات</w:t>
      </w:r>
      <w:r w:rsidRPr="00EE1A77">
        <w:t xml:space="preserve"> - Bill of Materials (BOM):</w:t>
      </w:r>
    </w:p>
    <w:p w14:paraId="51E62929" w14:textId="77777777" w:rsidR="009E3921" w:rsidRPr="00EE1A77" w:rsidRDefault="009E3921" w:rsidP="009A2AC0">
      <w:pPr>
        <w:pStyle w:val="ListParagraph"/>
        <w:numPr>
          <w:ilvl w:val="0"/>
          <w:numId w:val="107"/>
        </w:numPr>
        <w:ind w:left="360"/>
      </w:pPr>
      <w:r w:rsidRPr="00EE1A77">
        <w:rPr>
          <w:rtl/>
        </w:rPr>
        <w:t>فایل‌های گربر</w:t>
      </w:r>
      <w:r w:rsidRPr="00EE1A77">
        <w:t xml:space="preserve"> - Gerber Files:</w:t>
      </w:r>
    </w:p>
    <w:p w14:paraId="05C5F891" w14:textId="77777777" w:rsidR="009E3921" w:rsidRPr="00EE1A77" w:rsidRDefault="009E3921" w:rsidP="009A2AC0">
      <w:pPr>
        <w:pStyle w:val="ListParagraph"/>
        <w:numPr>
          <w:ilvl w:val="0"/>
          <w:numId w:val="107"/>
        </w:numPr>
        <w:ind w:left="360"/>
      </w:pPr>
      <w:r w:rsidRPr="00EE1A77">
        <w:rPr>
          <w:rtl/>
        </w:rPr>
        <w:t>فایل‌های حفاری</w:t>
      </w:r>
      <w:r w:rsidRPr="00EE1A77">
        <w:t xml:space="preserve"> - Drill Files:</w:t>
      </w:r>
    </w:p>
    <w:p w14:paraId="16DD9105" w14:textId="77777777" w:rsidR="009E3921" w:rsidRPr="00EE1A77" w:rsidRDefault="009E3921" w:rsidP="009A2AC0">
      <w:pPr>
        <w:pStyle w:val="ListParagraph"/>
        <w:numPr>
          <w:ilvl w:val="0"/>
          <w:numId w:val="107"/>
        </w:numPr>
        <w:ind w:left="360"/>
      </w:pPr>
      <w:r w:rsidRPr="00EE1A77">
        <w:rPr>
          <w:rtl/>
        </w:rPr>
        <w:t>فایل‌های تولید</w:t>
      </w:r>
      <w:r w:rsidRPr="00EE1A77">
        <w:t xml:space="preserve"> - Manufacturing Files:</w:t>
      </w:r>
    </w:p>
    <w:p w14:paraId="4D112516" w14:textId="77777777" w:rsidR="009E3921" w:rsidRPr="00EE1A77" w:rsidRDefault="009E3921" w:rsidP="009A2AC0">
      <w:pPr>
        <w:pStyle w:val="ListParagraph"/>
        <w:numPr>
          <w:ilvl w:val="0"/>
          <w:numId w:val="107"/>
        </w:numPr>
        <w:ind w:left="360"/>
      </w:pPr>
      <w:r w:rsidRPr="00EE1A77">
        <w:rPr>
          <w:rtl/>
        </w:rPr>
        <w:t>فایل جایگذاری</w:t>
      </w:r>
      <w:r w:rsidRPr="00EE1A77">
        <w:t xml:space="preserve"> - Pick &amp; Place:</w:t>
      </w:r>
    </w:p>
    <w:p w14:paraId="1DADBFC4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۲۴: </w:t>
      </w:r>
      <w:r w:rsidRPr="00EE1A77">
        <w:rPr>
          <w:rtl/>
        </w:rPr>
        <w:t>آلتیوم دیزاینر</w:t>
      </w:r>
      <w:r w:rsidRPr="00EE1A77">
        <w:t xml:space="preserve"> - Altium Designer:</w:t>
      </w:r>
    </w:p>
    <w:p w14:paraId="2DA2820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۱۰۶</w:t>
      </w:r>
      <w:r w:rsidRPr="00EE1A77">
        <w:t xml:space="preserve">. </w:t>
      </w:r>
      <w:r w:rsidRPr="00EE1A77">
        <w:rPr>
          <w:rtl/>
        </w:rPr>
        <w:t>آشنایی با</w:t>
      </w:r>
      <w:r w:rsidRPr="00EE1A77">
        <w:t xml:space="preserve"> Altium Designer - Altium Designer Fundamentals:</w:t>
      </w:r>
    </w:p>
    <w:p w14:paraId="4E63B08B" w14:textId="77777777" w:rsidR="009E3921" w:rsidRPr="00EE1A77" w:rsidRDefault="009E3921" w:rsidP="009A2AC0">
      <w:pPr>
        <w:pStyle w:val="ListParagraph"/>
        <w:numPr>
          <w:ilvl w:val="0"/>
          <w:numId w:val="108"/>
        </w:numPr>
        <w:ind w:left="360"/>
      </w:pPr>
      <w:r w:rsidRPr="00EE1A77">
        <w:rPr>
          <w:rtl/>
        </w:rPr>
        <w:t>محیط نرم‌افزار</w:t>
      </w:r>
      <w:r w:rsidRPr="00EE1A77">
        <w:t xml:space="preserve"> - Software Environment:</w:t>
      </w:r>
    </w:p>
    <w:p w14:paraId="6178A873" w14:textId="77777777" w:rsidR="009E3921" w:rsidRPr="00EE1A77" w:rsidRDefault="009E3921" w:rsidP="009A2AC0">
      <w:pPr>
        <w:pStyle w:val="ListParagraph"/>
        <w:numPr>
          <w:ilvl w:val="0"/>
          <w:numId w:val="108"/>
        </w:numPr>
        <w:ind w:left="360"/>
      </w:pPr>
      <w:r w:rsidRPr="00EE1A77">
        <w:rPr>
          <w:rtl/>
        </w:rPr>
        <w:t>پروژه</w:t>
      </w:r>
      <w:r w:rsidRPr="00EE1A77">
        <w:t xml:space="preserve"> - Project:</w:t>
      </w:r>
    </w:p>
    <w:p w14:paraId="6CE32974" w14:textId="77777777" w:rsidR="009E3921" w:rsidRPr="00EE1A77" w:rsidRDefault="009E3921" w:rsidP="009A2AC0">
      <w:pPr>
        <w:pStyle w:val="ListParagraph"/>
        <w:numPr>
          <w:ilvl w:val="0"/>
          <w:numId w:val="108"/>
        </w:numPr>
        <w:ind w:left="360"/>
      </w:pPr>
      <w:r w:rsidRPr="00EE1A77">
        <w:rPr>
          <w:rtl/>
        </w:rPr>
        <w:t>مدیریت پروژه</w:t>
      </w:r>
      <w:r w:rsidRPr="00EE1A77">
        <w:t xml:space="preserve"> - Project Management:</w:t>
      </w:r>
    </w:p>
    <w:p w14:paraId="61BA33A3" w14:textId="77777777" w:rsidR="009E3921" w:rsidRPr="00EE1A77" w:rsidRDefault="009E3921" w:rsidP="009A2AC0">
      <w:pPr>
        <w:pStyle w:val="ListParagraph"/>
        <w:numPr>
          <w:ilvl w:val="0"/>
          <w:numId w:val="108"/>
        </w:numPr>
        <w:ind w:left="360"/>
      </w:pPr>
      <w:r w:rsidRPr="00EE1A77">
        <w:rPr>
          <w:rtl/>
        </w:rPr>
        <w:t>ساختار فایل‌ها</w:t>
      </w:r>
      <w:r w:rsidRPr="00EE1A77">
        <w:t xml:space="preserve"> - File Structure:</w:t>
      </w:r>
    </w:p>
    <w:p w14:paraId="3F5BCEA7" w14:textId="77777777" w:rsidR="009E3921" w:rsidRPr="00EE1A77" w:rsidRDefault="009E3921" w:rsidP="009A2AC0">
      <w:pPr>
        <w:pStyle w:val="ListParagraph"/>
        <w:numPr>
          <w:ilvl w:val="0"/>
          <w:numId w:val="108"/>
        </w:numPr>
        <w:ind w:left="360"/>
      </w:pPr>
      <w:r w:rsidRPr="00EE1A77">
        <w:rPr>
          <w:rtl/>
        </w:rPr>
        <w:t>تفاوت</w:t>
      </w:r>
      <w:r w:rsidRPr="00EE1A77">
        <w:t xml:space="preserve"> KiCad </w:t>
      </w:r>
      <w:r w:rsidRPr="00EE1A77">
        <w:rPr>
          <w:rtl/>
        </w:rPr>
        <w:t>و</w:t>
      </w:r>
      <w:r w:rsidRPr="00EE1A77">
        <w:t xml:space="preserve"> Altium - KiCad vs Altium:</w:t>
      </w:r>
    </w:p>
    <w:p w14:paraId="4013BFB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۱۰۷</w:t>
      </w:r>
      <w:r w:rsidRPr="00EE1A77">
        <w:t xml:space="preserve">. </w:t>
      </w:r>
      <w:r w:rsidRPr="00EE1A77">
        <w:rPr>
          <w:rtl/>
        </w:rPr>
        <w:t>طراحی شماتیک در</w:t>
      </w:r>
      <w:r w:rsidRPr="00EE1A77">
        <w:t xml:space="preserve"> Altium - Altium Schematic Design:</w:t>
      </w:r>
    </w:p>
    <w:p w14:paraId="50AEFAFE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ویرایشگر شماتیک</w:t>
      </w:r>
      <w:r w:rsidRPr="00EE1A77">
        <w:t xml:space="preserve"> - Schematic Editor:</w:t>
      </w:r>
    </w:p>
    <w:p w14:paraId="63DFB37E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سمبل‌ها</w:t>
      </w:r>
      <w:r w:rsidRPr="00EE1A77">
        <w:t xml:space="preserve"> - Symbols:</w:t>
      </w:r>
    </w:p>
    <w:p w14:paraId="17F5E515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قطعات</w:t>
      </w:r>
      <w:r w:rsidRPr="00EE1A77">
        <w:t xml:space="preserve"> - Components:</w:t>
      </w:r>
    </w:p>
    <w:p w14:paraId="4F621737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برچسب نت‌ها</w:t>
      </w:r>
      <w:r w:rsidRPr="00EE1A77">
        <w:t xml:space="preserve"> - Net Labels:</w:t>
      </w:r>
    </w:p>
    <w:p w14:paraId="012188DA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پورت‌های تغذیه</w:t>
      </w:r>
      <w:r w:rsidRPr="00EE1A77">
        <w:t xml:space="preserve"> - Power Ports:</w:t>
      </w:r>
    </w:p>
    <w:p w14:paraId="7E8BCDF0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شماره‌گذاری</w:t>
      </w:r>
      <w:r w:rsidRPr="00EE1A77">
        <w:t xml:space="preserve"> - Annotation:</w:t>
      </w:r>
    </w:p>
    <w:p w14:paraId="5468599D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lastRenderedPageBreak/>
        <w:t>طراحی چندصفحه‌ای</w:t>
      </w:r>
      <w:r w:rsidRPr="00EE1A77">
        <w:t xml:space="preserve"> - Multi-Sheet Design:</w:t>
      </w:r>
    </w:p>
    <w:p w14:paraId="4242B0EE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شماتیک سلسله‌مراتبی</w:t>
      </w:r>
      <w:r w:rsidRPr="00EE1A77">
        <w:t xml:space="preserve"> - Hierarchical Schematic:</w:t>
      </w:r>
    </w:p>
    <w:p w14:paraId="138A6C96" w14:textId="77777777" w:rsidR="009E3921" w:rsidRPr="00EE1A77" w:rsidRDefault="009E3921" w:rsidP="009A2AC0">
      <w:pPr>
        <w:pStyle w:val="ListParagraph"/>
        <w:numPr>
          <w:ilvl w:val="0"/>
          <w:numId w:val="109"/>
        </w:numPr>
        <w:ind w:left="360"/>
      </w:pPr>
      <w:r w:rsidRPr="00EE1A77">
        <w:rPr>
          <w:rtl/>
        </w:rPr>
        <w:t>قوانین الکتریکی</w:t>
      </w:r>
      <w:r w:rsidRPr="00EE1A77">
        <w:t xml:space="preserve"> - Electrical Rules:</w:t>
      </w:r>
    </w:p>
    <w:p w14:paraId="40746CF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۱۰۸</w:t>
      </w:r>
      <w:r w:rsidRPr="00EE1A77">
        <w:t xml:space="preserve">. </w:t>
      </w:r>
      <w:r w:rsidRPr="00EE1A77">
        <w:rPr>
          <w:rtl/>
        </w:rPr>
        <w:t>کتابخانه قطعات در</w:t>
      </w:r>
      <w:r w:rsidRPr="00EE1A77">
        <w:t xml:space="preserve"> Altium - Altium Component Libraries:</w:t>
      </w:r>
    </w:p>
    <w:p w14:paraId="4D851B98" w14:textId="77777777" w:rsidR="009E3921" w:rsidRPr="00EE1A77" w:rsidRDefault="009E3921" w:rsidP="009A2AC0">
      <w:pPr>
        <w:pStyle w:val="ListParagraph"/>
        <w:numPr>
          <w:ilvl w:val="0"/>
          <w:numId w:val="110"/>
        </w:numPr>
        <w:ind w:left="360"/>
      </w:pPr>
      <w:r w:rsidRPr="00EE1A77">
        <w:rPr>
          <w:rtl/>
        </w:rPr>
        <w:t>قطعه</w:t>
      </w:r>
      <w:r w:rsidRPr="00EE1A77">
        <w:t xml:space="preserve"> - Component:</w:t>
      </w:r>
    </w:p>
    <w:p w14:paraId="06806439" w14:textId="77777777" w:rsidR="009E3921" w:rsidRPr="00EE1A77" w:rsidRDefault="009E3921" w:rsidP="009A2AC0">
      <w:pPr>
        <w:pStyle w:val="ListParagraph"/>
        <w:numPr>
          <w:ilvl w:val="0"/>
          <w:numId w:val="110"/>
        </w:numPr>
        <w:ind w:left="360"/>
      </w:pPr>
      <w:r w:rsidRPr="00EE1A77">
        <w:rPr>
          <w:rtl/>
        </w:rPr>
        <w:t>سمبل</w:t>
      </w:r>
      <w:r w:rsidRPr="00EE1A77">
        <w:t xml:space="preserve"> - Symbol:</w:t>
      </w:r>
    </w:p>
    <w:p w14:paraId="0691958F" w14:textId="77777777" w:rsidR="009E3921" w:rsidRPr="00EE1A77" w:rsidRDefault="009E3921" w:rsidP="009A2AC0">
      <w:pPr>
        <w:pStyle w:val="ListParagraph"/>
        <w:numPr>
          <w:ilvl w:val="0"/>
          <w:numId w:val="110"/>
        </w:numPr>
        <w:ind w:left="360"/>
      </w:pPr>
      <w:r w:rsidRPr="00EE1A77">
        <w:rPr>
          <w:rtl/>
        </w:rPr>
        <w:t>فوت‌پرینت</w:t>
      </w:r>
      <w:r w:rsidRPr="00EE1A77">
        <w:t xml:space="preserve"> - Footprint:</w:t>
      </w:r>
    </w:p>
    <w:p w14:paraId="1A2340EE" w14:textId="77777777" w:rsidR="009E3921" w:rsidRPr="00EE1A77" w:rsidRDefault="009E3921" w:rsidP="009A2AC0">
      <w:pPr>
        <w:pStyle w:val="ListParagraph"/>
        <w:numPr>
          <w:ilvl w:val="0"/>
          <w:numId w:val="110"/>
        </w:numPr>
        <w:ind w:left="360"/>
      </w:pPr>
      <w:r w:rsidRPr="00EE1A77">
        <w:rPr>
          <w:rtl/>
        </w:rPr>
        <w:t>مدل سه‌بعدی - 3</w:t>
      </w:r>
      <w:r w:rsidRPr="00EE1A77">
        <w:t>D Model:</w:t>
      </w:r>
    </w:p>
    <w:p w14:paraId="557EA3DB" w14:textId="77777777" w:rsidR="009E3921" w:rsidRPr="00EE1A77" w:rsidRDefault="009E3921" w:rsidP="009A2AC0">
      <w:pPr>
        <w:pStyle w:val="ListParagraph"/>
        <w:numPr>
          <w:ilvl w:val="0"/>
          <w:numId w:val="110"/>
        </w:numPr>
        <w:ind w:left="360"/>
      </w:pPr>
      <w:r w:rsidRPr="00EE1A77">
        <w:rPr>
          <w:rtl/>
        </w:rPr>
        <w:t>قطعه سفارشی</w:t>
      </w:r>
      <w:r w:rsidRPr="00EE1A77">
        <w:t xml:space="preserve"> - Custom Component:</w:t>
      </w:r>
    </w:p>
    <w:p w14:paraId="7660E7A4" w14:textId="77777777" w:rsidR="009E3921" w:rsidRPr="00EE1A77" w:rsidRDefault="009E3921" w:rsidP="009A2AC0">
      <w:pPr>
        <w:pStyle w:val="ListParagraph"/>
        <w:numPr>
          <w:ilvl w:val="0"/>
          <w:numId w:val="110"/>
        </w:numPr>
        <w:ind w:left="360"/>
      </w:pPr>
      <w:r w:rsidRPr="00EE1A77">
        <w:rPr>
          <w:rtl/>
        </w:rPr>
        <w:t>انتخاب فوت‌پرینت از دیتاشیت</w:t>
      </w:r>
      <w:r w:rsidRPr="00EE1A77">
        <w:t xml:space="preserve"> - Datasheet-Based Footprint Selection:</w:t>
      </w:r>
    </w:p>
    <w:p w14:paraId="7EA36BA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۱۰۹</w:t>
      </w:r>
      <w:r w:rsidRPr="00EE1A77">
        <w:t xml:space="preserve">. </w:t>
      </w:r>
      <w:r w:rsidRPr="00EE1A77">
        <w:rPr>
          <w:rtl/>
        </w:rPr>
        <w:t>طراحی</w:t>
      </w:r>
      <w:r w:rsidRPr="00EE1A77">
        <w:t xml:space="preserve"> PCB </w:t>
      </w:r>
      <w:r w:rsidRPr="00EE1A77">
        <w:rPr>
          <w:rtl/>
        </w:rPr>
        <w:t>در</w:t>
      </w:r>
      <w:r w:rsidRPr="00EE1A77">
        <w:t xml:space="preserve"> Altium - Altium PCB Design:</w:t>
      </w:r>
    </w:p>
    <w:p w14:paraId="5E66914E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شکل برد</w:t>
      </w:r>
      <w:r w:rsidRPr="00EE1A77">
        <w:t xml:space="preserve"> - Board Shape:</w:t>
      </w:r>
    </w:p>
    <w:p w14:paraId="1FE145DD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مدیر ساختار لایه‌ها</w:t>
      </w:r>
      <w:r w:rsidRPr="00EE1A77">
        <w:t xml:space="preserve"> - Layer Stack Manager:</w:t>
      </w:r>
    </w:p>
    <w:p w14:paraId="2041F1AD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جانمایی قطعات</w:t>
      </w:r>
      <w:r w:rsidRPr="00EE1A77">
        <w:t xml:space="preserve"> - Component Placement:</w:t>
      </w:r>
    </w:p>
    <w:p w14:paraId="1CE12AC7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مسیریابی</w:t>
      </w:r>
      <w:r w:rsidRPr="00EE1A77">
        <w:t xml:space="preserve"> - Routing:</w:t>
      </w:r>
    </w:p>
    <w:p w14:paraId="0532DF3A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ویا</w:t>
      </w:r>
      <w:r w:rsidRPr="00EE1A77">
        <w:t xml:space="preserve"> - Via:</w:t>
      </w:r>
    </w:p>
    <w:p w14:paraId="0BAA59C3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پلی‌گون</w:t>
      </w:r>
      <w:r w:rsidRPr="00EE1A77">
        <w:t xml:space="preserve"> - Polygon:</w:t>
      </w:r>
    </w:p>
    <w:p w14:paraId="21424F54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صفحه زمین</w:t>
      </w:r>
      <w:r w:rsidRPr="00EE1A77">
        <w:t xml:space="preserve"> - Ground Plane:</w:t>
      </w:r>
    </w:p>
    <w:p w14:paraId="07EA19EB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صفحه تغذیه</w:t>
      </w:r>
      <w:r w:rsidRPr="00EE1A77">
        <w:t xml:space="preserve"> - Power Plane:</w:t>
      </w:r>
    </w:p>
    <w:p w14:paraId="3AF0FC07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عرض ترک</w:t>
      </w:r>
      <w:r w:rsidRPr="00EE1A77">
        <w:t xml:space="preserve"> - Track Width:</w:t>
      </w:r>
    </w:p>
    <w:p w14:paraId="4A016019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فاصله ایمنی</w:t>
      </w:r>
      <w:r w:rsidRPr="00EE1A77">
        <w:t xml:space="preserve"> - Clearance:</w:t>
      </w:r>
    </w:p>
    <w:p w14:paraId="31D08AD5" w14:textId="77777777" w:rsidR="009E3921" w:rsidRPr="00EE1A77" w:rsidRDefault="009E3921" w:rsidP="009A2AC0">
      <w:pPr>
        <w:pStyle w:val="ListParagraph"/>
        <w:numPr>
          <w:ilvl w:val="0"/>
          <w:numId w:val="111"/>
        </w:numPr>
        <w:ind w:left="360"/>
      </w:pPr>
      <w:r w:rsidRPr="00EE1A77">
        <w:rPr>
          <w:rtl/>
        </w:rPr>
        <w:t>قوانین طراحی</w:t>
      </w:r>
      <w:r w:rsidRPr="00EE1A77">
        <w:t xml:space="preserve"> - Design Rules:</w:t>
      </w:r>
    </w:p>
    <w:p w14:paraId="286AC880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۱۱۰</w:t>
      </w:r>
      <w:r w:rsidRPr="00EE1A77">
        <w:t xml:space="preserve">. </w:t>
      </w:r>
      <w:r w:rsidRPr="00EE1A77">
        <w:rPr>
          <w:rtl/>
        </w:rPr>
        <w:t>طراحی پیشرفته</w:t>
      </w:r>
      <w:r w:rsidRPr="00EE1A77">
        <w:t xml:space="preserve"> PCB </w:t>
      </w:r>
      <w:r w:rsidRPr="00EE1A77">
        <w:rPr>
          <w:rtl/>
        </w:rPr>
        <w:t>در</w:t>
      </w:r>
      <w:r w:rsidRPr="00EE1A77">
        <w:t xml:space="preserve"> Altium - Advanced Altium PCB Design:</w:t>
      </w:r>
    </w:p>
    <w:p w14:paraId="239A960B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جفت‌های دیفرانسیل</w:t>
      </w:r>
      <w:r w:rsidRPr="00EE1A77">
        <w:t xml:space="preserve"> - Differential Pairs:</w:t>
      </w:r>
    </w:p>
    <w:p w14:paraId="7C7AD8AB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سیگنال‌های پرسرعت</w:t>
      </w:r>
      <w:r w:rsidRPr="00EE1A77">
        <w:t xml:space="preserve"> - High-Speed Signals:</w:t>
      </w:r>
    </w:p>
    <w:p w14:paraId="0FD70C90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امپدانس کنترل‌شده</w:t>
      </w:r>
      <w:r w:rsidRPr="00EE1A77">
        <w:t xml:space="preserve"> - Controlled Impedance:</w:t>
      </w:r>
    </w:p>
    <w:p w14:paraId="4809AE47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یکپارچگی سیگنال</w:t>
      </w:r>
      <w:r w:rsidRPr="00EE1A77">
        <w:t xml:space="preserve"> - Signal Integrity:</w:t>
      </w:r>
    </w:p>
    <w:p w14:paraId="366FBBF3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یکپارچگی تغذیه</w:t>
      </w:r>
      <w:r w:rsidRPr="00EE1A77">
        <w:t xml:space="preserve"> - Power Integrity:</w:t>
      </w:r>
    </w:p>
    <w:p w14:paraId="778A312A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دکوپلینگ</w:t>
      </w:r>
      <w:r w:rsidRPr="00EE1A77">
        <w:t xml:space="preserve"> - Decoupling:</w:t>
      </w:r>
    </w:p>
    <w:p w14:paraId="0B8D1AF0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rPr>
          <w:rtl/>
        </w:rPr>
        <w:t>طراحی حرارتی</w:t>
      </w:r>
      <w:r w:rsidRPr="00EE1A77">
        <w:t xml:space="preserve"> - Thermal Design:</w:t>
      </w:r>
    </w:p>
    <w:p w14:paraId="3F4F1446" w14:textId="77777777" w:rsidR="009E3921" w:rsidRPr="00EE1A77" w:rsidRDefault="009E3921" w:rsidP="009A2AC0">
      <w:pPr>
        <w:pStyle w:val="ListParagraph"/>
        <w:numPr>
          <w:ilvl w:val="0"/>
          <w:numId w:val="112"/>
        </w:numPr>
        <w:ind w:left="360"/>
      </w:pPr>
      <w:r w:rsidRPr="00EE1A77">
        <w:t>EMI/EMC:</w:t>
      </w:r>
    </w:p>
    <w:p w14:paraId="57C985EA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۱۱۱</w:t>
      </w:r>
      <w:r w:rsidRPr="00EE1A77">
        <w:t xml:space="preserve">. </w:t>
      </w:r>
      <w:r w:rsidRPr="00EE1A77">
        <w:rPr>
          <w:rtl/>
        </w:rPr>
        <w:t>بررسی نهایی</w:t>
      </w:r>
      <w:r w:rsidRPr="00EE1A77">
        <w:t xml:space="preserve"> PCB </w:t>
      </w:r>
      <w:r w:rsidRPr="00EE1A77">
        <w:rPr>
          <w:rtl/>
        </w:rPr>
        <w:t>در</w:t>
      </w:r>
      <w:r w:rsidRPr="00EE1A77">
        <w:t xml:space="preserve"> Altium - Altium PCB Verification:</w:t>
      </w:r>
    </w:p>
    <w:p w14:paraId="69233C98" w14:textId="77777777" w:rsidR="009E3921" w:rsidRPr="00EE1A77" w:rsidRDefault="009E3921" w:rsidP="009A2AC0">
      <w:pPr>
        <w:pStyle w:val="ListParagraph"/>
        <w:numPr>
          <w:ilvl w:val="0"/>
          <w:numId w:val="113"/>
        </w:numPr>
        <w:ind w:left="360"/>
      </w:pPr>
      <w:r w:rsidRPr="00EE1A77">
        <w:rPr>
          <w:rtl/>
        </w:rPr>
        <w:t>بررسی قوانین طراحی</w:t>
      </w:r>
      <w:r w:rsidRPr="00EE1A77">
        <w:t xml:space="preserve"> - Design Rule Check (DRC):</w:t>
      </w:r>
    </w:p>
    <w:p w14:paraId="07D88437" w14:textId="77777777" w:rsidR="009E3921" w:rsidRPr="00EE1A77" w:rsidRDefault="009E3921" w:rsidP="009A2AC0">
      <w:pPr>
        <w:pStyle w:val="ListParagraph"/>
        <w:numPr>
          <w:ilvl w:val="0"/>
          <w:numId w:val="113"/>
        </w:numPr>
        <w:ind w:left="360"/>
      </w:pPr>
      <w:r w:rsidRPr="00EE1A77">
        <w:rPr>
          <w:rtl/>
        </w:rPr>
        <w:t>بررسی اتصال‌ها</w:t>
      </w:r>
      <w:r w:rsidRPr="00EE1A77">
        <w:t xml:space="preserve"> - Connection Check:</w:t>
      </w:r>
    </w:p>
    <w:p w14:paraId="1854E22A" w14:textId="77777777" w:rsidR="009E3921" w:rsidRPr="00EE1A77" w:rsidRDefault="009E3921" w:rsidP="009A2AC0">
      <w:pPr>
        <w:pStyle w:val="ListParagraph"/>
        <w:numPr>
          <w:ilvl w:val="0"/>
          <w:numId w:val="113"/>
        </w:numPr>
        <w:ind w:left="360"/>
      </w:pPr>
      <w:r w:rsidRPr="00EE1A77">
        <w:rPr>
          <w:rtl/>
        </w:rPr>
        <w:t>بررسی فاصله ایمنی</w:t>
      </w:r>
      <w:r w:rsidRPr="00EE1A77">
        <w:t xml:space="preserve"> - Clearance Check:</w:t>
      </w:r>
    </w:p>
    <w:p w14:paraId="0B7510DF" w14:textId="77777777" w:rsidR="009E3921" w:rsidRPr="00EE1A77" w:rsidRDefault="009E3921" w:rsidP="009A2AC0">
      <w:pPr>
        <w:pStyle w:val="ListParagraph"/>
        <w:numPr>
          <w:ilvl w:val="0"/>
          <w:numId w:val="113"/>
        </w:numPr>
        <w:ind w:left="360"/>
      </w:pPr>
      <w:r w:rsidRPr="00EE1A77">
        <w:rPr>
          <w:rtl/>
        </w:rPr>
        <w:t>بررسی فوت‌پرینت</w:t>
      </w:r>
      <w:r w:rsidRPr="00EE1A77">
        <w:t xml:space="preserve"> - Footprint Verification:</w:t>
      </w:r>
    </w:p>
    <w:p w14:paraId="2514E38D" w14:textId="77777777" w:rsidR="009E3921" w:rsidRPr="00EE1A77" w:rsidRDefault="009E3921" w:rsidP="009A2AC0">
      <w:pPr>
        <w:pStyle w:val="ListParagraph"/>
        <w:numPr>
          <w:ilvl w:val="0"/>
          <w:numId w:val="113"/>
        </w:numPr>
        <w:ind w:left="360"/>
      </w:pPr>
      <w:r w:rsidRPr="00EE1A77">
        <w:rPr>
          <w:rtl/>
        </w:rPr>
        <w:t>بازرسی سه‌بعدی - 3</w:t>
      </w:r>
      <w:r w:rsidRPr="00EE1A77">
        <w:t>D Inspection:</w:t>
      </w:r>
    </w:p>
    <w:p w14:paraId="2D6A55F7" w14:textId="77777777" w:rsidR="009E3921" w:rsidRPr="00EE1A77" w:rsidRDefault="009E3921" w:rsidP="009A2AC0">
      <w:pPr>
        <w:pStyle w:val="ListParagraph"/>
        <w:numPr>
          <w:ilvl w:val="0"/>
          <w:numId w:val="113"/>
        </w:numPr>
        <w:ind w:left="360"/>
      </w:pPr>
      <w:r w:rsidRPr="00EE1A77">
        <w:rPr>
          <w:rtl/>
        </w:rPr>
        <w:t>محدودیت‌های مکانیکی</w:t>
      </w:r>
      <w:r w:rsidRPr="00EE1A77">
        <w:t xml:space="preserve"> - Mechanical Constraints:</w:t>
      </w:r>
    </w:p>
    <w:p w14:paraId="6370B1FB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۱۱۲</w:t>
      </w:r>
      <w:r w:rsidRPr="00EE1A77">
        <w:t xml:space="preserve">. </w:t>
      </w:r>
      <w:r w:rsidRPr="00EE1A77">
        <w:rPr>
          <w:rtl/>
        </w:rPr>
        <w:t>خروجی تولید در</w:t>
      </w:r>
      <w:r w:rsidRPr="00EE1A77">
        <w:t xml:space="preserve"> Altium - Altium Manufacturing Outputs:</w:t>
      </w:r>
    </w:p>
    <w:p w14:paraId="7568CE6F" w14:textId="77777777" w:rsidR="009E3921" w:rsidRPr="00EE1A77" w:rsidRDefault="009E3921" w:rsidP="009A2AC0">
      <w:pPr>
        <w:pStyle w:val="ListParagraph"/>
        <w:numPr>
          <w:ilvl w:val="0"/>
          <w:numId w:val="114"/>
        </w:numPr>
        <w:ind w:left="360"/>
      </w:pPr>
      <w:r w:rsidRPr="00EE1A77">
        <w:rPr>
          <w:rtl/>
        </w:rPr>
        <w:t>فایل‌های گربر</w:t>
      </w:r>
      <w:r w:rsidRPr="00EE1A77">
        <w:t xml:space="preserve"> - Gerber Files:</w:t>
      </w:r>
    </w:p>
    <w:p w14:paraId="50C479E0" w14:textId="77777777" w:rsidR="009E3921" w:rsidRPr="00EE1A77" w:rsidRDefault="009E3921" w:rsidP="009A2AC0">
      <w:pPr>
        <w:pStyle w:val="ListParagraph"/>
        <w:numPr>
          <w:ilvl w:val="0"/>
          <w:numId w:val="114"/>
        </w:numPr>
        <w:ind w:left="360"/>
      </w:pPr>
      <w:r w:rsidRPr="00EE1A77">
        <w:rPr>
          <w:rtl/>
        </w:rPr>
        <w:t>حفاری کنترل عددی</w:t>
      </w:r>
      <w:r w:rsidRPr="00EE1A77">
        <w:t xml:space="preserve"> - NC Drill:</w:t>
      </w:r>
    </w:p>
    <w:p w14:paraId="1C846277" w14:textId="77777777" w:rsidR="009E3921" w:rsidRPr="00EE1A77" w:rsidRDefault="009E3921" w:rsidP="009A2AC0">
      <w:pPr>
        <w:pStyle w:val="ListParagraph"/>
        <w:numPr>
          <w:ilvl w:val="0"/>
          <w:numId w:val="114"/>
        </w:numPr>
        <w:ind w:left="360"/>
      </w:pPr>
      <w:r w:rsidRPr="00EE1A77">
        <w:rPr>
          <w:rtl/>
        </w:rPr>
        <w:t>لیست قطعات</w:t>
      </w:r>
      <w:r w:rsidRPr="00EE1A77">
        <w:t xml:space="preserve"> - Bill of Materials (BOM):</w:t>
      </w:r>
    </w:p>
    <w:p w14:paraId="1DC22BC6" w14:textId="77777777" w:rsidR="009E3921" w:rsidRPr="00EE1A77" w:rsidRDefault="009E3921" w:rsidP="009A2AC0">
      <w:pPr>
        <w:pStyle w:val="ListParagraph"/>
        <w:numPr>
          <w:ilvl w:val="0"/>
          <w:numId w:val="114"/>
        </w:numPr>
        <w:ind w:left="360"/>
      </w:pPr>
      <w:r w:rsidRPr="00EE1A77">
        <w:rPr>
          <w:rtl/>
        </w:rPr>
        <w:t>فایل جایگذاری</w:t>
      </w:r>
      <w:r w:rsidRPr="00EE1A77">
        <w:t xml:space="preserve"> - Pick &amp; Place:</w:t>
      </w:r>
    </w:p>
    <w:p w14:paraId="3D161BC7" w14:textId="77777777" w:rsidR="009E3921" w:rsidRPr="00EE1A77" w:rsidRDefault="009E3921" w:rsidP="009A2AC0">
      <w:pPr>
        <w:pStyle w:val="ListParagraph"/>
        <w:numPr>
          <w:ilvl w:val="0"/>
          <w:numId w:val="114"/>
        </w:numPr>
        <w:ind w:left="360"/>
      </w:pPr>
      <w:r w:rsidRPr="00EE1A77">
        <w:rPr>
          <w:rtl/>
        </w:rPr>
        <w:lastRenderedPageBreak/>
        <w:t>خروجی‌های تولید</w:t>
      </w:r>
      <w:r w:rsidRPr="00EE1A77">
        <w:t xml:space="preserve"> - Manufacturing Outputs:</w:t>
      </w:r>
    </w:p>
    <w:p w14:paraId="3C5639A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فاز ۲۵: پروژه کامل طراحی مدار</w:t>
      </w:r>
      <w:r w:rsidRPr="00EE1A77">
        <w:t xml:space="preserve"> - Complete Electronics Design Project:</w:t>
      </w:r>
    </w:p>
    <w:p w14:paraId="52EF431D" w14:textId="77777777" w:rsidR="009E3921" w:rsidRPr="00EE1A77" w:rsidRDefault="009E3921" w:rsidP="009A2AC0">
      <w:pPr>
        <w:ind w:left="360" w:hanging="360"/>
      </w:pPr>
      <w:r w:rsidRPr="00EE1A77">
        <w:rPr>
          <w:rtl/>
        </w:rPr>
        <w:t>۱۱۳</w:t>
      </w:r>
      <w:r w:rsidRPr="00EE1A77">
        <w:t xml:space="preserve">. </w:t>
      </w:r>
      <w:r w:rsidRPr="00EE1A77">
        <w:rPr>
          <w:rtl/>
        </w:rPr>
        <w:t>تعریف نیازمندی‌ها</w:t>
      </w:r>
      <w:r w:rsidRPr="00EE1A77">
        <w:t xml:space="preserve"> - Requirements Definition:</w:t>
      </w:r>
    </w:p>
    <w:p w14:paraId="3FEEA240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عملکرد مدار</w:t>
      </w:r>
      <w:r w:rsidRPr="00EE1A77">
        <w:t xml:space="preserve"> - Circuit Function:</w:t>
      </w:r>
    </w:p>
    <w:p w14:paraId="40D34E9C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ورودی</w:t>
      </w:r>
      <w:r w:rsidRPr="00EE1A77">
        <w:t xml:space="preserve"> - Input:</w:t>
      </w:r>
    </w:p>
    <w:p w14:paraId="057B9CF4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خروجی</w:t>
      </w:r>
      <w:r w:rsidRPr="00EE1A77">
        <w:t xml:space="preserve"> - Output:</w:t>
      </w:r>
    </w:p>
    <w:p w14:paraId="7240EDCA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ولتاژ</w:t>
      </w:r>
      <w:r w:rsidRPr="00EE1A77">
        <w:t xml:space="preserve"> - Voltage:</w:t>
      </w:r>
    </w:p>
    <w:p w14:paraId="3FEF6494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جریان</w:t>
      </w:r>
      <w:r w:rsidRPr="00EE1A77">
        <w:t xml:space="preserve"> - Current:</w:t>
      </w:r>
    </w:p>
    <w:p w14:paraId="5DF267E4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توان</w:t>
      </w:r>
      <w:r w:rsidRPr="00EE1A77">
        <w:t xml:space="preserve"> - Power:</w:t>
      </w:r>
    </w:p>
    <w:p w14:paraId="378885C6" w14:textId="77777777" w:rsidR="009E3921" w:rsidRPr="00EE1A77" w:rsidRDefault="009E3921" w:rsidP="009A2AC0">
      <w:pPr>
        <w:pStyle w:val="ListParagraph"/>
        <w:numPr>
          <w:ilvl w:val="0"/>
          <w:numId w:val="115"/>
        </w:numPr>
        <w:ind w:left="360"/>
      </w:pPr>
      <w:r w:rsidRPr="00EE1A77">
        <w:rPr>
          <w:rtl/>
        </w:rPr>
        <w:t>محدودیت‌ها</w:t>
      </w:r>
      <w:r w:rsidRPr="00EE1A77">
        <w:t xml:space="preserve"> - Constraints:</w:t>
      </w:r>
    </w:p>
    <w:p w14:paraId="0B80BEA5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۱۱۴</w:t>
      </w:r>
      <w:r w:rsidRPr="00EE1A77">
        <w:t xml:space="preserve">. </w:t>
      </w:r>
      <w:r w:rsidRPr="00EE1A77">
        <w:rPr>
          <w:rtl/>
        </w:rPr>
        <w:t>طراحی و محاسبه مدار</w:t>
      </w:r>
      <w:r w:rsidRPr="00EE1A77">
        <w:t xml:space="preserve"> - Circuit Design &amp; Calculation:</w:t>
      </w:r>
    </w:p>
    <w:p w14:paraId="651E7EE1" w14:textId="77777777" w:rsidR="009E3921" w:rsidRPr="00EE1A77" w:rsidRDefault="009E3921" w:rsidP="009A2AC0">
      <w:pPr>
        <w:pStyle w:val="ListParagraph"/>
        <w:numPr>
          <w:ilvl w:val="0"/>
          <w:numId w:val="116"/>
        </w:numPr>
        <w:ind w:left="360"/>
      </w:pPr>
      <w:r w:rsidRPr="00EE1A77">
        <w:rPr>
          <w:rtl/>
        </w:rPr>
        <w:t>انتخاب معماری مدار</w:t>
      </w:r>
      <w:r w:rsidRPr="00EE1A77">
        <w:t xml:space="preserve"> - Circuit Architecture Selection:</w:t>
      </w:r>
    </w:p>
    <w:p w14:paraId="5DF66DC1" w14:textId="77777777" w:rsidR="009E3921" w:rsidRPr="00EE1A77" w:rsidRDefault="009E3921" w:rsidP="009A2AC0">
      <w:pPr>
        <w:pStyle w:val="ListParagraph"/>
        <w:numPr>
          <w:ilvl w:val="0"/>
          <w:numId w:val="116"/>
        </w:numPr>
        <w:ind w:left="360"/>
      </w:pPr>
      <w:r w:rsidRPr="00EE1A77">
        <w:rPr>
          <w:rtl/>
        </w:rPr>
        <w:t>انتخاب قطعات</w:t>
      </w:r>
      <w:r w:rsidRPr="00EE1A77">
        <w:t xml:space="preserve"> - Component Selection:</w:t>
      </w:r>
    </w:p>
    <w:p w14:paraId="51DD7428" w14:textId="77777777" w:rsidR="009E3921" w:rsidRPr="00EE1A77" w:rsidRDefault="009E3921" w:rsidP="009A2AC0">
      <w:pPr>
        <w:pStyle w:val="ListParagraph"/>
        <w:numPr>
          <w:ilvl w:val="0"/>
          <w:numId w:val="116"/>
        </w:numPr>
        <w:ind w:left="360"/>
      </w:pPr>
      <w:r w:rsidRPr="00EE1A77">
        <w:rPr>
          <w:rtl/>
        </w:rPr>
        <w:t>محاسبه مقادیر قطعات</w:t>
      </w:r>
      <w:r w:rsidRPr="00EE1A77">
        <w:t xml:space="preserve"> - Component Value Calculation:</w:t>
      </w:r>
    </w:p>
    <w:p w14:paraId="37BE03B7" w14:textId="77777777" w:rsidR="009E3921" w:rsidRPr="00EE1A77" w:rsidRDefault="009E3921" w:rsidP="009A2AC0">
      <w:pPr>
        <w:pStyle w:val="ListParagraph"/>
        <w:numPr>
          <w:ilvl w:val="0"/>
          <w:numId w:val="116"/>
        </w:numPr>
        <w:ind w:left="360"/>
      </w:pPr>
      <w:r w:rsidRPr="00EE1A77">
        <w:rPr>
          <w:rtl/>
        </w:rPr>
        <w:t>محاسبه توان</w:t>
      </w:r>
      <w:r w:rsidRPr="00EE1A77">
        <w:t xml:space="preserve"> - Power Calculation:</w:t>
      </w:r>
    </w:p>
    <w:p w14:paraId="0FA14D83" w14:textId="77777777" w:rsidR="009E3921" w:rsidRPr="00EE1A77" w:rsidRDefault="009E3921" w:rsidP="009A2AC0">
      <w:pPr>
        <w:pStyle w:val="ListParagraph"/>
        <w:numPr>
          <w:ilvl w:val="0"/>
          <w:numId w:val="116"/>
        </w:numPr>
        <w:ind w:left="360"/>
      </w:pPr>
      <w:r w:rsidRPr="00EE1A77">
        <w:rPr>
          <w:rtl/>
        </w:rPr>
        <w:t>بررسی تلرانس</w:t>
      </w:r>
      <w:r w:rsidRPr="00EE1A77">
        <w:t xml:space="preserve"> - Tolerance Analysis:</w:t>
      </w:r>
    </w:p>
    <w:p w14:paraId="3A275FC0" w14:textId="77777777" w:rsidR="009E3921" w:rsidRPr="00EE1A77" w:rsidRDefault="009E3921" w:rsidP="009A2AC0">
      <w:pPr>
        <w:pStyle w:val="ListParagraph"/>
        <w:numPr>
          <w:ilvl w:val="0"/>
          <w:numId w:val="116"/>
        </w:numPr>
        <w:ind w:left="360"/>
      </w:pPr>
      <w:r w:rsidRPr="00EE1A77">
        <w:rPr>
          <w:rtl/>
        </w:rPr>
        <w:t>تحلیل بدترین حالت</w:t>
      </w:r>
      <w:r w:rsidRPr="00EE1A77">
        <w:t xml:space="preserve"> - Worst-Case Analysis:</w:t>
      </w:r>
    </w:p>
    <w:p w14:paraId="1391155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۱۱۵</w:t>
      </w:r>
      <w:r w:rsidRPr="00EE1A77">
        <w:t xml:space="preserve">. </w:t>
      </w:r>
      <w:r w:rsidRPr="00EE1A77">
        <w:rPr>
          <w:rtl/>
        </w:rPr>
        <w:t>شبیه‌سازی مدار</w:t>
      </w:r>
      <w:r w:rsidRPr="00EE1A77">
        <w:t xml:space="preserve"> - Circuit Simulation:</w:t>
      </w:r>
    </w:p>
    <w:p w14:paraId="3FEC036B" w14:textId="77777777" w:rsidR="009E3921" w:rsidRPr="00EE1A77" w:rsidRDefault="009E3921" w:rsidP="009A2AC0">
      <w:pPr>
        <w:pStyle w:val="ListParagraph"/>
        <w:numPr>
          <w:ilvl w:val="0"/>
          <w:numId w:val="117"/>
        </w:numPr>
        <w:ind w:left="360"/>
      </w:pPr>
      <w:r w:rsidRPr="00EE1A77">
        <w:rPr>
          <w:rtl/>
        </w:rPr>
        <w:t>ساخت مدار شبیه‌سازی</w:t>
      </w:r>
      <w:r w:rsidRPr="00EE1A77">
        <w:t xml:space="preserve"> - Simulation Circuit:</w:t>
      </w:r>
    </w:p>
    <w:p w14:paraId="5C4BF9C9" w14:textId="77777777" w:rsidR="009E3921" w:rsidRPr="00EE1A77" w:rsidRDefault="009E3921" w:rsidP="009A2AC0">
      <w:pPr>
        <w:pStyle w:val="ListParagraph"/>
        <w:numPr>
          <w:ilvl w:val="0"/>
          <w:numId w:val="117"/>
        </w:numPr>
        <w:ind w:left="360"/>
      </w:pPr>
      <w:r w:rsidRPr="00EE1A77">
        <w:rPr>
          <w:rtl/>
        </w:rPr>
        <w:t>تحلیل</w:t>
      </w:r>
      <w:r w:rsidRPr="00EE1A77">
        <w:t xml:space="preserve"> SPICE - SPICE Analysis:</w:t>
      </w:r>
    </w:p>
    <w:p w14:paraId="69BA6CA8" w14:textId="77777777" w:rsidR="009E3921" w:rsidRPr="00EE1A77" w:rsidRDefault="009E3921" w:rsidP="009A2AC0">
      <w:pPr>
        <w:pStyle w:val="ListParagraph"/>
        <w:numPr>
          <w:ilvl w:val="0"/>
          <w:numId w:val="117"/>
        </w:numPr>
        <w:ind w:left="360"/>
      </w:pPr>
      <w:r w:rsidRPr="00EE1A77">
        <w:rPr>
          <w:rtl/>
        </w:rPr>
        <w:t>بررسی ولتاژ</w:t>
      </w:r>
      <w:r w:rsidRPr="00EE1A77">
        <w:t xml:space="preserve"> - Voltage Analysis:</w:t>
      </w:r>
    </w:p>
    <w:p w14:paraId="2FE764AA" w14:textId="77777777" w:rsidR="009E3921" w:rsidRPr="00EE1A77" w:rsidRDefault="009E3921" w:rsidP="009A2AC0">
      <w:pPr>
        <w:pStyle w:val="ListParagraph"/>
        <w:numPr>
          <w:ilvl w:val="0"/>
          <w:numId w:val="117"/>
        </w:numPr>
        <w:ind w:left="360"/>
      </w:pPr>
      <w:r w:rsidRPr="00EE1A77">
        <w:rPr>
          <w:rtl/>
        </w:rPr>
        <w:lastRenderedPageBreak/>
        <w:t>بررسی جریان</w:t>
      </w:r>
      <w:r w:rsidRPr="00EE1A77">
        <w:t xml:space="preserve"> - Current Analysis:</w:t>
      </w:r>
    </w:p>
    <w:p w14:paraId="5B0D9C5B" w14:textId="77777777" w:rsidR="009E3921" w:rsidRPr="00EE1A77" w:rsidRDefault="009E3921" w:rsidP="009A2AC0">
      <w:pPr>
        <w:pStyle w:val="ListParagraph"/>
        <w:numPr>
          <w:ilvl w:val="0"/>
          <w:numId w:val="117"/>
        </w:numPr>
        <w:ind w:left="360"/>
      </w:pPr>
      <w:r w:rsidRPr="00EE1A77">
        <w:rPr>
          <w:rtl/>
        </w:rPr>
        <w:t>بررسی شکل موج</w:t>
      </w:r>
      <w:r w:rsidRPr="00EE1A77">
        <w:t xml:space="preserve"> - Waveform Analysis:</w:t>
      </w:r>
    </w:p>
    <w:p w14:paraId="34343DA7" w14:textId="77777777" w:rsidR="009E3921" w:rsidRPr="00EE1A77" w:rsidRDefault="009E3921" w:rsidP="009A2AC0">
      <w:pPr>
        <w:pStyle w:val="ListParagraph"/>
        <w:numPr>
          <w:ilvl w:val="0"/>
          <w:numId w:val="117"/>
        </w:numPr>
        <w:ind w:left="360"/>
      </w:pPr>
      <w:r w:rsidRPr="00EE1A77">
        <w:rPr>
          <w:rtl/>
        </w:rPr>
        <w:t>اصلاح مدار</w:t>
      </w:r>
      <w:r w:rsidRPr="00EE1A77">
        <w:t xml:space="preserve"> - Circuit Optimization:</w:t>
      </w:r>
    </w:p>
    <w:p w14:paraId="532E0D67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۱۱۶</w:t>
      </w:r>
      <w:r w:rsidRPr="00EE1A77">
        <w:t xml:space="preserve">. </w:t>
      </w:r>
      <w:r w:rsidRPr="00EE1A77">
        <w:rPr>
          <w:rtl/>
        </w:rPr>
        <w:t>طراحی شماتیک نهایی</w:t>
      </w:r>
      <w:r w:rsidRPr="00EE1A77">
        <w:t xml:space="preserve"> - Final Schematic Design:</w:t>
      </w:r>
    </w:p>
    <w:p w14:paraId="28C50B2D" w14:textId="77777777" w:rsidR="009E3921" w:rsidRPr="00EE1A77" w:rsidRDefault="009E3921" w:rsidP="009A2AC0">
      <w:pPr>
        <w:pStyle w:val="ListParagraph"/>
        <w:numPr>
          <w:ilvl w:val="0"/>
          <w:numId w:val="118"/>
        </w:numPr>
        <w:ind w:left="360"/>
      </w:pPr>
      <w:r w:rsidRPr="00EE1A77">
        <w:rPr>
          <w:rtl/>
        </w:rPr>
        <w:t>انتخاب قطعه</w:t>
      </w:r>
      <w:r w:rsidRPr="00EE1A77">
        <w:t xml:space="preserve"> - Component Selection:</w:t>
      </w:r>
    </w:p>
    <w:p w14:paraId="2A4A8043" w14:textId="77777777" w:rsidR="009E3921" w:rsidRPr="00EE1A77" w:rsidRDefault="009E3921" w:rsidP="009A2AC0">
      <w:pPr>
        <w:pStyle w:val="ListParagraph"/>
        <w:numPr>
          <w:ilvl w:val="0"/>
          <w:numId w:val="118"/>
        </w:numPr>
        <w:ind w:left="360"/>
      </w:pPr>
      <w:r w:rsidRPr="00EE1A77">
        <w:rPr>
          <w:rtl/>
        </w:rPr>
        <w:t>تعیین فوت‌پرینت</w:t>
      </w:r>
      <w:r w:rsidRPr="00EE1A77">
        <w:t xml:space="preserve"> - Footprint Assignment:</w:t>
      </w:r>
    </w:p>
    <w:p w14:paraId="072745B0" w14:textId="77777777" w:rsidR="009E3921" w:rsidRPr="00EE1A77" w:rsidRDefault="009E3921" w:rsidP="009A2AC0">
      <w:pPr>
        <w:pStyle w:val="ListParagraph"/>
        <w:numPr>
          <w:ilvl w:val="0"/>
          <w:numId w:val="118"/>
        </w:numPr>
        <w:ind w:left="360"/>
      </w:pPr>
      <w:r w:rsidRPr="00EE1A77">
        <w:rPr>
          <w:rtl/>
        </w:rPr>
        <w:t>نام‌گذاری نت‌ها</w:t>
      </w:r>
      <w:r w:rsidRPr="00EE1A77">
        <w:t xml:space="preserve"> - Net Naming:</w:t>
      </w:r>
    </w:p>
    <w:p w14:paraId="08A91F06" w14:textId="77777777" w:rsidR="009E3921" w:rsidRPr="00EE1A77" w:rsidRDefault="009E3921" w:rsidP="009A2AC0">
      <w:pPr>
        <w:pStyle w:val="ListParagraph"/>
        <w:numPr>
          <w:ilvl w:val="0"/>
          <w:numId w:val="118"/>
        </w:numPr>
        <w:ind w:left="360"/>
      </w:pPr>
      <w:r w:rsidRPr="00EE1A77">
        <w:rPr>
          <w:rtl/>
        </w:rPr>
        <w:t>بررسی</w:t>
      </w:r>
      <w:r w:rsidRPr="00EE1A77">
        <w:t xml:space="preserve"> ERC - Electrical Rules Check (ERC):</w:t>
      </w:r>
    </w:p>
    <w:p w14:paraId="5B17D17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۱۱۷</w:t>
      </w:r>
      <w:r w:rsidRPr="00EE1A77">
        <w:t xml:space="preserve">. </w:t>
      </w:r>
      <w:r w:rsidRPr="00EE1A77">
        <w:rPr>
          <w:rtl/>
        </w:rPr>
        <w:t>طراحی</w:t>
      </w:r>
      <w:r w:rsidRPr="00EE1A77">
        <w:t xml:space="preserve"> PCB </w:t>
      </w:r>
      <w:r w:rsidRPr="00EE1A77">
        <w:rPr>
          <w:rtl/>
        </w:rPr>
        <w:t>نهایی</w:t>
      </w:r>
      <w:r w:rsidRPr="00EE1A77">
        <w:t xml:space="preserve"> - Final PCB Design:</w:t>
      </w:r>
    </w:p>
    <w:p w14:paraId="3BCC9DF9" w14:textId="77777777" w:rsidR="009E3921" w:rsidRPr="00EE1A77" w:rsidRDefault="009E3921" w:rsidP="009A2AC0">
      <w:pPr>
        <w:pStyle w:val="ListParagraph"/>
        <w:numPr>
          <w:ilvl w:val="0"/>
          <w:numId w:val="119"/>
        </w:numPr>
        <w:ind w:left="360"/>
      </w:pPr>
      <w:r w:rsidRPr="00EE1A77">
        <w:rPr>
          <w:rtl/>
        </w:rPr>
        <w:t>جانمایی</w:t>
      </w:r>
      <w:r w:rsidRPr="00EE1A77">
        <w:t xml:space="preserve"> - Placement:</w:t>
      </w:r>
    </w:p>
    <w:p w14:paraId="33D53313" w14:textId="77777777" w:rsidR="009E3921" w:rsidRPr="00EE1A77" w:rsidRDefault="009E3921" w:rsidP="009A2AC0">
      <w:pPr>
        <w:pStyle w:val="ListParagraph"/>
        <w:numPr>
          <w:ilvl w:val="0"/>
          <w:numId w:val="119"/>
        </w:numPr>
        <w:ind w:left="360"/>
      </w:pPr>
      <w:r w:rsidRPr="00EE1A77">
        <w:rPr>
          <w:rtl/>
        </w:rPr>
        <w:t>مسیریابی</w:t>
      </w:r>
      <w:r w:rsidRPr="00EE1A77">
        <w:t xml:space="preserve"> - Routing:</w:t>
      </w:r>
    </w:p>
    <w:p w14:paraId="15151CAC" w14:textId="77777777" w:rsidR="009E3921" w:rsidRPr="00EE1A77" w:rsidRDefault="009E3921" w:rsidP="009A2AC0">
      <w:pPr>
        <w:pStyle w:val="ListParagraph"/>
        <w:numPr>
          <w:ilvl w:val="0"/>
          <w:numId w:val="119"/>
        </w:numPr>
        <w:ind w:left="360"/>
      </w:pPr>
      <w:r w:rsidRPr="00EE1A77">
        <w:rPr>
          <w:rtl/>
        </w:rPr>
        <w:t>صفحه زمین</w:t>
      </w:r>
      <w:r w:rsidRPr="00EE1A77">
        <w:t xml:space="preserve"> - Ground Plane:</w:t>
      </w:r>
    </w:p>
    <w:p w14:paraId="65F9B1DF" w14:textId="77777777" w:rsidR="009E3921" w:rsidRPr="00EE1A77" w:rsidRDefault="009E3921" w:rsidP="009A2AC0">
      <w:pPr>
        <w:pStyle w:val="ListParagraph"/>
        <w:numPr>
          <w:ilvl w:val="0"/>
          <w:numId w:val="119"/>
        </w:numPr>
        <w:ind w:left="360"/>
      </w:pPr>
      <w:r w:rsidRPr="00EE1A77">
        <w:rPr>
          <w:rtl/>
        </w:rPr>
        <w:t>صفحه تغذیه</w:t>
      </w:r>
      <w:r w:rsidRPr="00EE1A77">
        <w:t xml:space="preserve"> - Power Plane:</w:t>
      </w:r>
    </w:p>
    <w:p w14:paraId="3729AB7A" w14:textId="77777777" w:rsidR="009E3921" w:rsidRPr="00EE1A77" w:rsidRDefault="009E3921" w:rsidP="009A2AC0">
      <w:pPr>
        <w:pStyle w:val="ListParagraph"/>
        <w:numPr>
          <w:ilvl w:val="0"/>
          <w:numId w:val="119"/>
        </w:numPr>
        <w:ind w:left="360"/>
      </w:pPr>
      <w:r w:rsidRPr="00EE1A77">
        <w:rPr>
          <w:rtl/>
        </w:rPr>
        <w:t>بررسی</w:t>
      </w:r>
      <w:r w:rsidRPr="00EE1A77">
        <w:t xml:space="preserve"> DRC - Design Rule Check (DRC):</w:t>
      </w:r>
    </w:p>
    <w:p w14:paraId="54A43DA3" w14:textId="77777777" w:rsidR="009E3921" w:rsidRPr="00EE1A77" w:rsidRDefault="009E3921" w:rsidP="009A2AC0">
      <w:pPr>
        <w:pStyle w:val="ListParagraph"/>
        <w:numPr>
          <w:ilvl w:val="0"/>
          <w:numId w:val="119"/>
        </w:numPr>
        <w:ind w:left="360"/>
      </w:pPr>
      <w:r w:rsidRPr="00EE1A77">
        <w:rPr>
          <w:rtl/>
        </w:rPr>
        <w:t>بازرسی سه‌بعدی - 3</w:t>
      </w:r>
      <w:r w:rsidRPr="00EE1A77">
        <w:t>D Inspection:</w:t>
      </w:r>
    </w:p>
    <w:p w14:paraId="3BDD79A5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۱۱۸</w:t>
      </w:r>
      <w:r w:rsidRPr="00EE1A77">
        <w:t xml:space="preserve">. </w:t>
      </w:r>
      <w:r w:rsidRPr="00EE1A77">
        <w:rPr>
          <w:rtl/>
        </w:rPr>
        <w:t>آماده‌سازی تولید</w:t>
      </w:r>
      <w:r w:rsidRPr="00EE1A77">
        <w:t xml:space="preserve"> - Manufacturing Preparation:</w:t>
      </w:r>
    </w:p>
    <w:p w14:paraId="3A908A34" w14:textId="77777777" w:rsidR="009E3921" w:rsidRPr="00EE1A77" w:rsidRDefault="009E3921" w:rsidP="009A2AC0">
      <w:pPr>
        <w:pStyle w:val="ListParagraph"/>
        <w:numPr>
          <w:ilvl w:val="0"/>
          <w:numId w:val="120"/>
        </w:numPr>
        <w:ind w:left="360"/>
      </w:pPr>
      <w:r w:rsidRPr="00EE1A77">
        <w:rPr>
          <w:rtl/>
        </w:rPr>
        <w:t>فایل گربر</w:t>
      </w:r>
      <w:r w:rsidRPr="00EE1A77">
        <w:t xml:space="preserve"> - Gerber:</w:t>
      </w:r>
    </w:p>
    <w:p w14:paraId="5612CFDF" w14:textId="77777777" w:rsidR="009E3921" w:rsidRPr="00EE1A77" w:rsidRDefault="009E3921" w:rsidP="009A2AC0">
      <w:pPr>
        <w:pStyle w:val="ListParagraph"/>
        <w:numPr>
          <w:ilvl w:val="0"/>
          <w:numId w:val="120"/>
        </w:numPr>
        <w:ind w:left="360"/>
      </w:pPr>
      <w:r w:rsidRPr="00EE1A77">
        <w:rPr>
          <w:rtl/>
        </w:rPr>
        <w:t>فایل حفاری</w:t>
      </w:r>
      <w:r w:rsidRPr="00EE1A77">
        <w:t xml:space="preserve"> - Drill Files:</w:t>
      </w:r>
    </w:p>
    <w:p w14:paraId="2ABD75D4" w14:textId="77777777" w:rsidR="009E3921" w:rsidRPr="00EE1A77" w:rsidRDefault="009E3921" w:rsidP="009A2AC0">
      <w:pPr>
        <w:pStyle w:val="ListParagraph"/>
        <w:numPr>
          <w:ilvl w:val="0"/>
          <w:numId w:val="120"/>
        </w:numPr>
        <w:ind w:left="360"/>
      </w:pPr>
      <w:r w:rsidRPr="00EE1A77">
        <w:rPr>
          <w:rtl/>
        </w:rPr>
        <w:t>لیست قطعات</w:t>
      </w:r>
      <w:r w:rsidRPr="00EE1A77">
        <w:t xml:space="preserve"> - Bill of Materials (BOM):</w:t>
      </w:r>
    </w:p>
    <w:p w14:paraId="415E1B5C" w14:textId="77777777" w:rsidR="009E3921" w:rsidRPr="00EE1A77" w:rsidRDefault="009E3921" w:rsidP="009A2AC0">
      <w:pPr>
        <w:pStyle w:val="ListParagraph"/>
        <w:numPr>
          <w:ilvl w:val="0"/>
          <w:numId w:val="120"/>
        </w:numPr>
        <w:ind w:left="360"/>
      </w:pPr>
      <w:r w:rsidRPr="00EE1A77">
        <w:rPr>
          <w:rtl/>
        </w:rPr>
        <w:t>فایل جایگذاری</w:t>
      </w:r>
      <w:r w:rsidRPr="00EE1A77">
        <w:t xml:space="preserve"> - Pick &amp; Place:</w:t>
      </w:r>
    </w:p>
    <w:p w14:paraId="59246D62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۲۶: </w:t>
      </w:r>
      <w:r w:rsidRPr="00EE1A77">
        <w:rPr>
          <w:rtl/>
        </w:rPr>
        <w:t>ساخت، مونتاژ و</w:t>
      </w:r>
      <w:r w:rsidRPr="00EE1A77">
        <w:t xml:space="preserve"> Rework - PCB Assembly, Soldering &amp; Rework:</w:t>
      </w:r>
    </w:p>
    <w:p w14:paraId="658526B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۱۱۹</w:t>
      </w:r>
      <w:r w:rsidRPr="00EE1A77">
        <w:t xml:space="preserve">. </w:t>
      </w:r>
      <w:r w:rsidRPr="00EE1A77">
        <w:rPr>
          <w:rtl/>
        </w:rPr>
        <w:t>لحیم‌کاری</w:t>
      </w:r>
      <w:r w:rsidRPr="00EE1A77">
        <w:t xml:space="preserve"> - Soldering:</w:t>
      </w:r>
    </w:p>
    <w:p w14:paraId="402AF35A" w14:textId="77777777" w:rsidR="009E3921" w:rsidRPr="00EE1A77" w:rsidRDefault="009E3921" w:rsidP="009A2AC0">
      <w:pPr>
        <w:pStyle w:val="ListParagraph"/>
        <w:numPr>
          <w:ilvl w:val="0"/>
          <w:numId w:val="121"/>
        </w:numPr>
        <w:ind w:left="360"/>
      </w:pPr>
      <w:r w:rsidRPr="00EE1A77">
        <w:rPr>
          <w:rtl/>
        </w:rPr>
        <w:t>تنظیم دمای هویه</w:t>
      </w:r>
      <w:r w:rsidRPr="00EE1A77">
        <w:t xml:space="preserve"> - Soldering Iron Temperature:</w:t>
      </w:r>
    </w:p>
    <w:p w14:paraId="4AC6985D" w14:textId="77777777" w:rsidR="009E3921" w:rsidRPr="00EE1A77" w:rsidRDefault="009E3921" w:rsidP="009A2AC0">
      <w:pPr>
        <w:pStyle w:val="ListParagraph"/>
        <w:numPr>
          <w:ilvl w:val="0"/>
          <w:numId w:val="121"/>
        </w:numPr>
        <w:ind w:left="360"/>
      </w:pPr>
      <w:r w:rsidRPr="00EE1A77">
        <w:rPr>
          <w:rtl/>
        </w:rPr>
        <w:t>قلع سرب‌دار</w:t>
      </w:r>
      <w:r w:rsidRPr="00EE1A77">
        <w:t xml:space="preserve"> - Leaded Solder:</w:t>
      </w:r>
    </w:p>
    <w:p w14:paraId="3FD00B5D" w14:textId="77777777" w:rsidR="009E3921" w:rsidRPr="00EE1A77" w:rsidRDefault="009E3921" w:rsidP="009A2AC0">
      <w:pPr>
        <w:pStyle w:val="ListParagraph"/>
        <w:numPr>
          <w:ilvl w:val="0"/>
          <w:numId w:val="121"/>
        </w:numPr>
        <w:ind w:left="360"/>
      </w:pPr>
      <w:r w:rsidRPr="00EE1A77">
        <w:rPr>
          <w:rtl/>
        </w:rPr>
        <w:t>قلع بدون سرب</w:t>
      </w:r>
      <w:r w:rsidRPr="00EE1A77">
        <w:t xml:space="preserve"> - Lead-Free Solder:</w:t>
      </w:r>
    </w:p>
    <w:p w14:paraId="2B50D7FC" w14:textId="77777777" w:rsidR="009E3921" w:rsidRPr="00EE1A77" w:rsidRDefault="009E3921" w:rsidP="009A2AC0">
      <w:pPr>
        <w:pStyle w:val="ListParagraph"/>
        <w:numPr>
          <w:ilvl w:val="0"/>
          <w:numId w:val="121"/>
        </w:numPr>
        <w:ind w:left="360"/>
      </w:pPr>
      <w:r w:rsidRPr="00EE1A77">
        <w:rPr>
          <w:rtl/>
        </w:rPr>
        <w:t>فلاکس</w:t>
      </w:r>
      <w:r w:rsidRPr="00EE1A77">
        <w:t xml:space="preserve"> - Flux:</w:t>
      </w:r>
    </w:p>
    <w:p w14:paraId="577AB94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۱۲۰</w:t>
      </w:r>
      <w:r w:rsidRPr="00EE1A77">
        <w:t xml:space="preserve">. </w:t>
      </w:r>
      <w:r w:rsidRPr="00EE1A77">
        <w:rPr>
          <w:rtl/>
        </w:rPr>
        <w:t>لحیم‌کاری قطعات</w:t>
      </w:r>
      <w:r w:rsidRPr="00EE1A77">
        <w:t xml:space="preserve"> Through-Hole - Through-Hole Soldering:</w:t>
      </w:r>
    </w:p>
    <w:p w14:paraId="1A22FE16" w14:textId="77777777" w:rsidR="009E3921" w:rsidRPr="00EE1A77" w:rsidRDefault="009E3921" w:rsidP="009A2AC0">
      <w:pPr>
        <w:pStyle w:val="ListParagraph"/>
        <w:numPr>
          <w:ilvl w:val="0"/>
          <w:numId w:val="122"/>
        </w:numPr>
        <w:ind w:left="360"/>
      </w:pPr>
      <w:r w:rsidRPr="00EE1A77">
        <w:rPr>
          <w:rtl/>
        </w:rPr>
        <w:t>مونتاژ</w:t>
      </w:r>
      <w:r w:rsidRPr="00EE1A77">
        <w:t xml:space="preserve"> THT - Through-Hole Assembly:</w:t>
      </w:r>
    </w:p>
    <w:p w14:paraId="4B7A604B" w14:textId="77777777" w:rsidR="009E3921" w:rsidRPr="00EE1A77" w:rsidRDefault="009E3921" w:rsidP="009A2AC0">
      <w:pPr>
        <w:pStyle w:val="ListParagraph"/>
        <w:numPr>
          <w:ilvl w:val="0"/>
          <w:numId w:val="122"/>
        </w:numPr>
        <w:ind w:left="360"/>
      </w:pPr>
      <w:r w:rsidRPr="00EE1A77">
        <w:rPr>
          <w:rtl/>
        </w:rPr>
        <w:t>دیسولدر</w:t>
      </w:r>
      <w:r w:rsidRPr="00EE1A77">
        <w:t xml:space="preserve"> - Desoldering:</w:t>
      </w:r>
    </w:p>
    <w:p w14:paraId="30CCEFF8" w14:textId="77777777" w:rsidR="009E3921" w:rsidRPr="00EE1A77" w:rsidRDefault="009E3921" w:rsidP="009A2AC0">
      <w:pPr>
        <w:pStyle w:val="ListParagraph"/>
        <w:numPr>
          <w:ilvl w:val="0"/>
          <w:numId w:val="122"/>
        </w:numPr>
        <w:ind w:left="360"/>
      </w:pPr>
      <w:r w:rsidRPr="00EE1A77">
        <w:rPr>
          <w:rtl/>
        </w:rPr>
        <w:t>قلع‌کش</w:t>
      </w:r>
      <w:r w:rsidRPr="00EE1A77">
        <w:t xml:space="preserve"> - Solder Sucker:</w:t>
      </w:r>
    </w:p>
    <w:p w14:paraId="411EC4F3" w14:textId="77777777" w:rsidR="009E3921" w:rsidRPr="00EE1A77" w:rsidRDefault="009E3921" w:rsidP="009A2AC0">
      <w:pPr>
        <w:pStyle w:val="ListParagraph"/>
        <w:numPr>
          <w:ilvl w:val="0"/>
          <w:numId w:val="122"/>
        </w:numPr>
        <w:ind w:left="360"/>
      </w:pPr>
      <w:r w:rsidRPr="00EE1A77">
        <w:rPr>
          <w:rtl/>
        </w:rPr>
        <w:t>فتیله قلع</w:t>
      </w:r>
      <w:r w:rsidRPr="00EE1A77">
        <w:t xml:space="preserve"> - Solder Wick:</w:t>
      </w:r>
    </w:p>
    <w:p w14:paraId="54767F89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۱۲۱</w:t>
      </w:r>
      <w:r w:rsidRPr="00EE1A77">
        <w:t xml:space="preserve">. </w:t>
      </w:r>
      <w:r w:rsidRPr="00EE1A77">
        <w:rPr>
          <w:rtl/>
        </w:rPr>
        <w:t>مونتاژ</w:t>
      </w:r>
      <w:r w:rsidRPr="00EE1A77">
        <w:t xml:space="preserve"> SMD - SMD Assembly:</w:t>
      </w:r>
    </w:p>
    <w:p w14:paraId="61077BC4" w14:textId="77777777" w:rsidR="009E3921" w:rsidRPr="00EE1A77" w:rsidRDefault="009E3921" w:rsidP="009A2AC0">
      <w:pPr>
        <w:pStyle w:val="ListParagraph"/>
        <w:numPr>
          <w:ilvl w:val="0"/>
          <w:numId w:val="123"/>
        </w:numPr>
        <w:ind w:left="360"/>
      </w:pPr>
      <w:r w:rsidRPr="00EE1A77">
        <w:rPr>
          <w:rtl/>
        </w:rPr>
        <w:t>مونتاژ</w:t>
      </w:r>
      <w:r w:rsidRPr="00EE1A77">
        <w:t xml:space="preserve"> SMD - SMD Assembly:</w:t>
      </w:r>
    </w:p>
    <w:p w14:paraId="7723F59A" w14:textId="77777777" w:rsidR="009E3921" w:rsidRPr="00EE1A77" w:rsidRDefault="009E3921" w:rsidP="009A2AC0">
      <w:pPr>
        <w:pStyle w:val="ListParagraph"/>
        <w:numPr>
          <w:ilvl w:val="0"/>
          <w:numId w:val="123"/>
        </w:numPr>
        <w:ind w:left="360"/>
      </w:pPr>
      <w:r w:rsidRPr="00EE1A77">
        <w:rPr>
          <w:rtl/>
        </w:rPr>
        <w:t>هوای گرم</w:t>
      </w:r>
      <w:r w:rsidRPr="00EE1A77">
        <w:t xml:space="preserve"> - Hot Air:</w:t>
      </w:r>
    </w:p>
    <w:p w14:paraId="39920843" w14:textId="77777777" w:rsidR="009E3921" w:rsidRPr="00EE1A77" w:rsidRDefault="009E3921" w:rsidP="009A2AC0">
      <w:pPr>
        <w:pStyle w:val="ListParagraph"/>
        <w:numPr>
          <w:ilvl w:val="0"/>
          <w:numId w:val="123"/>
        </w:numPr>
        <w:ind w:left="360"/>
      </w:pPr>
      <w:r w:rsidRPr="00EE1A77">
        <w:rPr>
          <w:rtl/>
        </w:rPr>
        <w:t>خمیر قلع</w:t>
      </w:r>
      <w:r w:rsidRPr="00EE1A77">
        <w:t xml:space="preserve"> - Solder Paste:</w:t>
      </w:r>
    </w:p>
    <w:p w14:paraId="3253BACC" w14:textId="77777777" w:rsidR="009E3921" w:rsidRPr="00EE1A77" w:rsidRDefault="009E3921" w:rsidP="009A2AC0">
      <w:pPr>
        <w:pStyle w:val="ListParagraph"/>
        <w:numPr>
          <w:ilvl w:val="0"/>
          <w:numId w:val="123"/>
        </w:numPr>
        <w:ind w:left="360"/>
      </w:pPr>
      <w:r w:rsidRPr="00EE1A77">
        <w:rPr>
          <w:rtl/>
        </w:rPr>
        <w:t>شابلون</w:t>
      </w:r>
      <w:r w:rsidRPr="00EE1A77">
        <w:t xml:space="preserve"> - Stencil:</w:t>
      </w:r>
    </w:p>
    <w:p w14:paraId="5131F063" w14:textId="77777777" w:rsidR="009E3921" w:rsidRPr="00EE1A77" w:rsidRDefault="009E3921" w:rsidP="009A2AC0">
      <w:pPr>
        <w:pStyle w:val="ListParagraph"/>
        <w:numPr>
          <w:ilvl w:val="0"/>
          <w:numId w:val="123"/>
        </w:numPr>
        <w:ind w:left="360"/>
      </w:pPr>
      <w:r w:rsidRPr="00EE1A77">
        <w:rPr>
          <w:rtl/>
        </w:rPr>
        <w:t>ریفلو</w:t>
      </w:r>
      <w:r w:rsidRPr="00EE1A77">
        <w:t xml:space="preserve"> - Reflow:</w:t>
      </w:r>
    </w:p>
    <w:p w14:paraId="03DFDC5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۱۲۲</w:t>
      </w:r>
      <w:r w:rsidRPr="00EE1A77">
        <w:t xml:space="preserve">. </w:t>
      </w:r>
      <w:r w:rsidRPr="00EE1A77">
        <w:rPr>
          <w:rtl/>
        </w:rPr>
        <w:t>تعمیر و بازکاری</w:t>
      </w:r>
      <w:r w:rsidRPr="00EE1A77">
        <w:t xml:space="preserve"> PCB - PCB Repair &amp; Rework:</w:t>
      </w:r>
    </w:p>
    <w:p w14:paraId="3E157975" w14:textId="77777777" w:rsidR="009E3921" w:rsidRPr="00EE1A77" w:rsidRDefault="009E3921" w:rsidP="009A2AC0">
      <w:pPr>
        <w:pStyle w:val="ListParagraph"/>
        <w:numPr>
          <w:ilvl w:val="0"/>
          <w:numId w:val="124"/>
        </w:numPr>
        <w:ind w:left="360"/>
      </w:pPr>
      <w:r w:rsidRPr="00EE1A77">
        <w:rPr>
          <w:rtl/>
        </w:rPr>
        <w:t>ترمیم ترک قطع‌شده</w:t>
      </w:r>
      <w:r w:rsidRPr="00EE1A77">
        <w:t xml:space="preserve"> - Broken Trace Repair:</w:t>
      </w:r>
    </w:p>
    <w:p w14:paraId="58E154A5" w14:textId="77777777" w:rsidR="009E3921" w:rsidRPr="00EE1A77" w:rsidRDefault="009E3921" w:rsidP="009A2AC0">
      <w:pPr>
        <w:pStyle w:val="ListParagraph"/>
        <w:numPr>
          <w:ilvl w:val="0"/>
          <w:numId w:val="124"/>
        </w:numPr>
        <w:ind w:left="360"/>
      </w:pPr>
      <w:r w:rsidRPr="00EE1A77">
        <w:rPr>
          <w:rtl/>
        </w:rPr>
        <w:t>سیم جامپر</w:t>
      </w:r>
      <w:r w:rsidRPr="00EE1A77">
        <w:t xml:space="preserve"> - Jumper Wire:</w:t>
      </w:r>
    </w:p>
    <w:p w14:paraId="5779214C" w14:textId="77777777" w:rsidR="009E3921" w:rsidRPr="00EE1A77" w:rsidRDefault="009E3921" w:rsidP="009A2AC0">
      <w:pPr>
        <w:pStyle w:val="ListParagraph"/>
        <w:numPr>
          <w:ilvl w:val="0"/>
          <w:numId w:val="124"/>
        </w:numPr>
        <w:ind w:left="360"/>
      </w:pPr>
      <w:r w:rsidRPr="00EE1A77">
        <w:rPr>
          <w:rtl/>
        </w:rPr>
        <w:t>بازسازی پد</w:t>
      </w:r>
      <w:r w:rsidRPr="00EE1A77">
        <w:t xml:space="preserve"> - Pad Repair:</w:t>
      </w:r>
    </w:p>
    <w:p w14:paraId="5CFF34E7" w14:textId="77777777" w:rsidR="009E3921" w:rsidRPr="00EE1A77" w:rsidRDefault="009E3921" w:rsidP="009A2AC0">
      <w:pPr>
        <w:pStyle w:val="ListParagraph"/>
        <w:numPr>
          <w:ilvl w:val="0"/>
          <w:numId w:val="124"/>
        </w:numPr>
        <w:ind w:left="360"/>
      </w:pPr>
      <w:r w:rsidRPr="00EE1A77">
        <w:rPr>
          <w:rtl/>
        </w:rPr>
        <w:t>شست‌وشوی برد</w:t>
      </w:r>
      <w:r w:rsidRPr="00EE1A77">
        <w:t xml:space="preserve"> - PCB Cleaning:</w:t>
      </w:r>
    </w:p>
    <w:p w14:paraId="459D6905" w14:textId="77777777" w:rsidR="009E3921" w:rsidRPr="00EE1A77" w:rsidRDefault="009E3921" w:rsidP="009A2AC0">
      <w:pPr>
        <w:pStyle w:val="ListParagraph"/>
        <w:numPr>
          <w:ilvl w:val="0"/>
          <w:numId w:val="124"/>
        </w:numPr>
        <w:ind w:left="360"/>
      </w:pPr>
      <w:r w:rsidRPr="00EE1A77">
        <w:rPr>
          <w:rtl/>
        </w:rPr>
        <w:t>بازکاری قطعات</w:t>
      </w:r>
      <w:r w:rsidRPr="00EE1A77">
        <w:t xml:space="preserve"> - Component Rework:</w:t>
      </w:r>
    </w:p>
    <w:p w14:paraId="42D2BC4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۱۲۳</w:t>
      </w:r>
      <w:r w:rsidRPr="00EE1A77">
        <w:t xml:space="preserve">. </w:t>
      </w:r>
      <w:r w:rsidRPr="00EE1A77">
        <w:rPr>
          <w:rtl/>
        </w:rPr>
        <w:t>ایمنی و</w:t>
      </w:r>
      <w:r w:rsidRPr="00EE1A77">
        <w:t xml:space="preserve"> ESD - Safety &amp; Electrostatic Discharge:</w:t>
      </w:r>
    </w:p>
    <w:p w14:paraId="298D08D8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تخلیه الکترواستاتیک</w:t>
      </w:r>
      <w:r w:rsidRPr="00EE1A77">
        <w:t xml:space="preserve"> - Electrostatic Discharge (ESD):</w:t>
      </w:r>
    </w:p>
    <w:p w14:paraId="22990A48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میز ضد الکتریسیته ساکن</w:t>
      </w:r>
      <w:r w:rsidRPr="00EE1A77">
        <w:t xml:space="preserve"> - ESD Mat:</w:t>
      </w:r>
    </w:p>
    <w:p w14:paraId="642C2E64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مچ‌بند ضد الکتریسیته ساکن</w:t>
      </w:r>
      <w:r w:rsidRPr="00EE1A77">
        <w:t xml:space="preserve"> - Wrist Strap:</w:t>
      </w:r>
    </w:p>
    <w:p w14:paraId="0DFCA20D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اتصال زمین</w:t>
      </w:r>
      <w:r w:rsidRPr="00EE1A77">
        <w:t xml:space="preserve"> - Grounding:</w:t>
      </w:r>
    </w:p>
    <w:p w14:paraId="2FE17988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ایمنی برق</w:t>
      </w:r>
      <w:r w:rsidRPr="00EE1A77">
        <w:t xml:space="preserve"> - Electrical Safety:</w:t>
      </w:r>
    </w:p>
    <w:p w14:paraId="780021B5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ایمنی هویه و</w:t>
      </w:r>
      <w:r w:rsidRPr="00EE1A77">
        <w:t xml:space="preserve"> Hot Air - Soldering &amp; Hot Air Safety:</w:t>
      </w:r>
    </w:p>
    <w:p w14:paraId="381A0BA6" w14:textId="77777777" w:rsidR="009E3921" w:rsidRPr="00EE1A77" w:rsidRDefault="009E3921" w:rsidP="009A2AC0">
      <w:pPr>
        <w:pStyle w:val="ListParagraph"/>
        <w:numPr>
          <w:ilvl w:val="0"/>
          <w:numId w:val="125"/>
        </w:numPr>
        <w:ind w:left="360"/>
      </w:pPr>
      <w:r w:rsidRPr="00EE1A77">
        <w:rPr>
          <w:rtl/>
        </w:rPr>
        <w:t>تهویه</w:t>
      </w:r>
      <w:r w:rsidRPr="00EE1A77">
        <w:t xml:space="preserve"> - Ventilation:</w:t>
      </w:r>
    </w:p>
    <w:p w14:paraId="0BF79D7F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۲۷: </w:t>
      </w:r>
      <w:r w:rsidRPr="00EE1A77">
        <w:rPr>
          <w:rtl/>
        </w:rPr>
        <w:t>تست قطعات روی میزکار</w:t>
      </w:r>
      <w:r w:rsidRPr="00EE1A77">
        <w:t xml:space="preserve"> - Component Bench Testing:</w:t>
      </w:r>
    </w:p>
    <w:p w14:paraId="3561D58C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۱۲۴</w:t>
      </w:r>
      <w:r w:rsidRPr="00EE1A77">
        <w:t xml:space="preserve">. </w:t>
      </w:r>
      <w:r w:rsidRPr="00EE1A77">
        <w:rPr>
          <w:rtl/>
        </w:rPr>
        <w:t>تست قطعات پسیو</w:t>
      </w:r>
      <w:r w:rsidRPr="00EE1A77">
        <w:t xml:space="preserve"> - Passive Component Testing:</w:t>
      </w:r>
    </w:p>
    <w:p w14:paraId="054A2F7C" w14:textId="77777777" w:rsidR="009E3921" w:rsidRPr="00EE1A77" w:rsidRDefault="009E3921" w:rsidP="009A2AC0">
      <w:pPr>
        <w:pStyle w:val="ListParagraph"/>
        <w:numPr>
          <w:ilvl w:val="0"/>
          <w:numId w:val="126"/>
        </w:numPr>
        <w:ind w:left="360"/>
      </w:pPr>
      <w:r w:rsidRPr="00EE1A77">
        <w:rPr>
          <w:rtl/>
        </w:rPr>
        <w:t>تست مقاومت</w:t>
      </w:r>
      <w:r w:rsidRPr="00EE1A77">
        <w:t xml:space="preserve"> - Resistor Testing:</w:t>
      </w:r>
    </w:p>
    <w:p w14:paraId="0A0C5070" w14:textId="77777777" w:rsidR="009E3921" w:rsidRPr="00EE1A77" w:rsidRDefault="009E3921" w:rsidP="009A2AC0">
      <w:pPr>
        <w:pStyle w:val="ListParagraph"/>
        <w:numPr>
          <w:ilvl w:val="0"/>
          <w:numId w:val="126"/>
        </w:numPr>
        <w:ind w:left="360"/>
      </w:pPr>
      <w:r w:rsidRPr="00EE1A77">
        <w:rPr>
          <w:rtl/>
        </w:rPr>
        <w:t>تست خازن</w:t>
      </w:r>
      <w:r w:rsidRPr="00EE1A77">
        <w:t xml:space="preserve"> - Capacitor Testing:</w:t>
      </w:r>
    </w:p>
    <w:p w14:paraId="1576887F" w14:textId="77777777" w:rsidR="009E3921" w:rsidRPr="00EE1A77" w:rsidRDefault="009E3921" w:rsidP="009A2AC0">
      <w:pPr>
        <w:pStyle w:val="ListParagraph"/>
        <w:numPr>
          <w:ilvl w:val="0"/>
          <w:numId w:val="126"/>
        </w:numPr>
        <w:ind w:left="360"/>
      </w:pPr>
      <w:r w:rsidRPr="00EE1A77">
        <w:rPr>
          <w:rtl/>
        </w:rPr>
        <w:t>تست سلف</w:t>
      </w:r>
      <w:r w:rsidRPr="00EE1A77">
        <w:t xml:space="preserve"> - Inductor Testing:</w:t>
      </w:r>
    </w:p>
    <w:p w14:paraId="7F5F1F43" w14:textId="77777777" w:rsidR="009E3921" w:rsidRPr="00EE1A77" w:rsidRDefault="009E3921" w:rsidP="009A2AC0">
      <w:pPr>
        <w:pStyle w:val="ListParagraph"/>
        <w:numPr>
          <w:ilvl w:val="0"/>
          <w:numId w:val="126"/>
        </w:numPr>
        <w:ind w:left="360"/>
      </w:pPr>
      <w:r w:rsidRPr="00EE1A77">
        <w:rPr>
          <w:rtl/>
        </w:rPr>
        <w:t>تست ترانسفورماتور</w:t>
      </w:r>
      <w:r w:rsidRPr="00EE1A77">
        <w:t xml:space="preserve"> - Transformer Testing:</w:t>
      </w:r>
    </w:p>
    <w:p w14:paraId="7F3F5734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۱۲۵</w:t>
      </w:r>
      <w:r w:rsidRPr="00EE1A77">
        <w:t xml:space="preserve">. </w:t>
      </w:r>
      <w:r w:rsidRPr="00EE1A77">
        <w:rPr>
          <w:rtl/>
        </w:rPr>
        <w:t>تست قطعات نیمه‌هادی</w:t>
      </w:r>
      <w:r w:rsidRPr="00EE1A77">
        <w:t xml:space="preserve"> - Semiconductor Testing:</w:t>
      </w:r>
    </w:p>
    <w:p w14:paraId="3C016E7C" w14:textId="77777777" w:rsidR="009E3921" w:rsidRPr="00EE1A77" w:rsidRDefault="009E3921" w:rsidP="009A2AC0">
      <w:pPr>
        <w:pStyle w:val="ListParagraph"/>
        <w:numPr>
          <w:ilvl w:val="0"/>
          <w:numId w:val="127"/>
        </w:numPr>
        <w:ind w:left="360"/>
      </w:pPr>
      <w:r w:rsidRPr="00EE1A77">
        <w:rPr>
          <w:rtl/>
        </w:rPr>
        <w:t>تست دیود</w:t>
      </w:r>
      <w:r w:rsidRPr="00EE1A77">
        <w:t xml:space="preserve"> - Diode Testing:</w:t>
      </w:r>
    </w:p>
    <w:p w14:paraId="1DF869FC" w14:textId="77777777" w:rsidR="009E3921" w:rsidRPr="00EE1A77" w:rsidRDefault="009E3921" w:rsidP="009A2AC0">
      <w:pPr>
        <w:pStyle w:val="ListParagraph"/>
        <w:numPr>
          <w:ilvl w:val="0"/>
          <w:numId w:val="127"/>
        </w:numPr>
        <w:ind w:left="360"/>
      </w:pPr>
      <w:r w:rsidRPr="00EE1A77">
        <w:rPr>
          <w:rtl/>
        </w:rPr>
        <w:t>تست زنر</w:t>
      </w:r>
      <w:r w:rsidRPr="00EE1A77">
        <w:t xml:space="preserve"> - Zener Testing:</w:t>
      </w:r>
    </w:p>
    <w:p w14:paraId="5E06A157" w14:textId="77777777" w:rsidR="009E3921" w:rsidRPr="00EE1A77" w:rsidRDefault="009E3921" w:rsidP="009A2AC0">
      <w:pPr>
        <w:pStyle w:val="ListParagraph"/>
        <w:numPr>
          <w:ilvl w:val="0"/>
          <w:numId w:val="127"/>
        </w:numPr>
        <w:ind w:left="360"/>
      </w:pPr>
      <w:r w:rsidRPr="00EE1A77">
        <w:rPr>
          <w:rtl/>
        </w:rPr>
        <w:t>تست</w:t>
      </w:r>
      <w:r w:rsidRPr="00EE1A77">
        <w:t xml:space="preserve"> BJT - BJT Testing:</w:t>
      </w:r>
    </w:p>
    <w:p w14:paraId="3F687AAB" w14:textId="77777777" w:rsidR="009E3921" w:rsidRPr="00EE1A77" w:rsidRDefault="009E3921" w:rsidP="009A2AC0">
      <w:pPr>
        <w:pStyle w:val="ListParagraph"/>
        <w:numPr>
          <w:ilvl w:val="0"/>
          <w:numId w:val="127"/>
        </w:numPr>
        <w:ind w:left="360"/>
      </w:pPr>
      <w:r w:rsidRPr="00EE1A77">
        <w:rPr>
          <w:rtl/>
        </w:rPr>
        <w:t>تست</w:t>
      </w:r>
      <w:r w:rsidRPr="00EE1A77">
        <w:t xml:space="preserve"> MOSFET - MOSFET Testing:</w:t>
      </w:r>
    </w:p>
    <w:p w14:paraId="2636D9D3" w14:textId="77777777" w:rsidR="009E3921" w:rsidRPr="00EE1A77" w:rsidRDefault="009E3921" w:rsidP="009A2AC0">
      <w:pPr>
        <w:pStyle w:val="ListParagraph"/>
        <w:numPr>
          <w:ilvl w:val="0"/>
          <w:numId w:val="127"/>
        </w:numPr>
        <w:ind w:left="360"/>
      </w:pPr>
      <w:r w:rsidRPr="00EE1A77">
        <w:rPr>
          <w:rtl/>
        </w:rPr>
        <w:t>تست اپتوکوپلر</w:t>
      </w:r>
      <w:r w:rsidRPr="00EE1A77">
        <w:t xml:space="preserve"> - Optocoupler Testing:</w:t>
      </w:r>
    </w:p>
    <w:p w14:paraId="214F361E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۱۲۶</w:t>
      </w:r>
      <w:r w:rsidRPr="00EE1A77">
        <w:t xml:space="preserve">. </w:t>
      </w:r>
      <w:r w:rsidRPr="00EE1A77">
        <w:rPr>
          <w:rtl/>
        </w:rPr>
        <w:t>تست قطعات الکترومکانیکی</w:t>
      </w:r>
      <w:r w:rsidRPr="00EE1A77">
        <w:t xml:space="preserve"> - Electromechanical Component Testing:</w:t>
      </w:r>
    </w:p>
    <w:p w14:paraId="76DBD4CB" w14:textId="77777777" w:rsidR="009E3921" w:rsidRPr="00EE1A77" w:rsidRDefault="009E3921" w:rsidP="009A2AC0">
      <w:pPr>
        <w:pStyle w:val="ListParagraph"/>
        <w:numPr>
          <w:ilvl w:val="0"/>
          <w:numId w:val="128"/>
        </w:numPr>
        <w:ind w:left="360"/>
      </w:pPr>
      <w:r w:rsidRPr="00EE1A77">
        <w:rPr>
          <w:rtl/>
        </w:rPr>
        <w:t>تست رله</w:t>
      </w:r>
      <w:r w:rsidRPr="00EE1A77">
        <w:t xml:space="preserve"> - Relay Testing:</w:t>
      </w:r>
    </w:p>
    <w:p w14:paraId="6A7F5CEA" w14:textId="77777777" w:rsidR="009E3921" w:rsidRPr="00EE1A77" w:rsidRDefault="009E3921" w:rsidP="009A2AC0">
      <w:pPr>
        <w:pStyle w:val="ListParagraph"/>
        <w:numPr>
          <w:ilvl w:val="0"/>
          <w:numId w:val="128"/>
        </w:numPr>
        <w:ind w:left="360"/>
      </w:pPr>
      <w:r w:rsidRPr="00EE1A77">
        <w:rPr>
          <w:rtl/>
        </w:rPr>
        <w:t>تست کلید</w:t>
      </w:r>
      <w:r w:rsidRPr="00EE1A77">
        <w:t xml:space="preserve"> - Switch Testing:</w:t>
      </w:r>
    </w:p>
    <w:p w14:paraId="331C6FE0" w14:textId="77777777" w:rsidR="009E3921" w:rsidRPr="00EE1A77" w:rsidRDefault="009E3921" w:rsidP="009A2AC0">
      <w:pPr>
        <w:pStyle w:val="ListParagraph"/>
        <w:numPr>
          <w:ilvl w:val="0"/>
          <w:numId w:val="128"/>
        </w:numPr>
        <w:ind w:left="360"/>
      </w:pPr>
      <w:r w:rsidRPr="00EE1A77">
        <w:rPr>
          <w:rtl/>
        </w:rPr>
        <w:t>تست موتور</w:t>
      </w:r>
      <w:r w:rsidRPr="00EE1A77">
        <w:t xml:space="preserve"> - Motor Testing:</w:t>
      </w:r>
    </w:p>
    <w:p w14:paraId="64FCA94F" w14:textId="77777777" w:rsidR="009E3921" w:rsidRPr="00EE1A77" w:rsidRDefault="009E3921" w:rsidP="009A2AC0">
      <w:pPr>
        <w:pStyle w:val="ListParagraph"/>
        <w:numPr>
          <w:ilvl w:val="0"/>
          <w:numId w:val="128"/>
        </w:numPr>
        <w:ind w:left="360"/>
      </w:pPr>
      <w:r w:rsidRPr="00EE1A77">
        <w:rPr>
          <w:rtl/>
        </w:rPr>
        <w:t>تست فیوز</w:t>
      </w:r>
      <w:r w:rsidRPr="00EE1A77">
        <w:t xml:space="preserve"> - Fuse Testing:</w:t>
      </w:r>
    </w:p>
    <w:p w14:paraId="4BF819BC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  <w:lang w:bidi="fa-IR"/>
        </w:rPr>
        <w:t>۱۲۷</w:t>
      </w:r>
      <w:r w:rsidRPr="00EE1A77">
        <w:t xml:space="preserve">. </w:t>
      </w:r>
      <w:r w:rsidRPr="00EE1A77">
        <w:rPr>
          <w:rtl/>
        </w:rPr>
        <w:t>تست رگولاتورها</w:t>
      </w:r>
      <w:r w:rsidRPr="00EE1A77">
        <w:t xml:space="preserve"> - Regulator Testing:</w:t>
      </w:r>
    </w:p>
    <w:p w14:paraId="08001991" w14:textId="77777777" w:rsidR="009E3921" w:rsidRPr="00EE1A77" w:rsidRDefault="009E3921" w:rsidP="009A2AC0">
      <w:pPr>
        <w:pStyle w:val="ListParagraph"/>
        <w:numPr>
          <w:ilvl w:val="0"/>
          <w:numId w:val="129"/>
        </w:numPr>
        <w:ind w:left="360"/>
      </w:pPr>
      <w:r w:rsidRPr="00EE1A77">
        <w:rPr>
          <w:rtl/>
        </w:rPr>
        <w:t>تست رگولاتور خطی</w:t>
      </w:r>
      <w:r w:rsidRPr="00EE1A77">
        <w:t xml:space="preserve"> - Linear Regulator Testing:</w:t>
      </w:r>
    </w:p>
    <w:p w14:paraId="06E1821B" w14:textId="77777777" w:rsidR="009E3921" w:rsidRPr="00EE1A77" w:rsidRDefault="009E3921" w:rsidP="009A2AC0">
      <w:pPr>
        <w:pStyle w:val="ListParagraph"/>
        <w:numPr>
          <w:ilvl w:val="0"/>
          <w:numId w:val="129"/>
        </w:numPr>
        <w:ind w:left="360"/>
      </w:pPr>
      <w:r w:rsidRPr="00EE1A77">
        <w:rPr>
          <w:rtl/>
        </w:rPr>
        <w:t>تست رگولاتور ولتاژ</w:t>
      </w:r>
      <w:r w:rsidRPr="00EE1A77">
        <w:t xml:space="preserve"> - Voltage Regulator Testing:</w:t>
      </w:r>
    </w:p>
    <w:p w14:paraId="144902A7" w14:textId="77777777" w:rsidR="009E3921" w:rsidRPr="00EE1A77" w:rsidRDefault="009E3921" w:rsidP="009A2AC0">
      <w:pPr>
        <w:pStyle w:val="ListParagraph"/>
        <w:numPr>
          <w:ilvl w:val="0"/>
          <w:numId w:val="129"/>
        </w:numPr>
        <w:ind w:left="360"/>
      </w:pPr>
      <w:r w:rsidRPr="00EE1A77">
        <w:rPr>
          <w:rtl/>
        </w:rPr>
        <w:t>تست رگولاتور جریان</w:t>
      </w:r>
      <w:r w:rsidRPr="00EE1A77">
        <w:t xml:space="preserve"> - Current Regulator Testing:</w:t>
      </w:r>
    </w:p>
    <w:p w14:paraId="4FF78706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۱۲۸</w:t>
      </w:r>
      <w:r w:rsidRPr="00EE1A77">
        <w:t xml:space="preserve">. </w:t>
      </w:r>
      <w:r w:rsidRPr="00EE1A77">
        <w:rPr>
          <w:rtl/>
        </w:rPr>
        <w:t>تشخیص قطعه سالم و معیوب</w:t>
      </w:r>
      <w:r w:rsidRPr="00EE1A77">
        <w:t xml:space="preserve"> - Component Fault Diagnosis:</w:t>
      </w:r>
    </w:p>
    <w:p w14:paraId="6603E085" w14:textId="77777777" w:rsidR="009E3921" w:rsidRPr="00EE1A77" w:rsidRDefault="009E3921" w:rsidP="009A2AC0">
      <w:pPr>
        <w:pStyle w:val="ListParagraph"/>
        <w:numPr>
          <w:ilvl w:val="0"/>
          <w:numId w:val="130"/>
        </w:numPr>
        <w:ind w:left="360"/>
      </w:pPr>
      <w:r w:rsidRPr="00EE1A77">
        <w:rPr>
          <w:rtl/>
        </w:rPr>
        <w:t>تست خارج از مدار</w:t>
      </w:r>
      <w:r w:rsidRPr="00EE1A77">
        <w:t xml:space="preserve"> - Out-of-Circuit Testing:</w:t>
      </w:r>
    </w:p>
    <w:p w14:paraId="3DC94B5F" w14:textId="77777777" w:rsidR="009E3921" w:rsidRPr="00EE1A77" w:rsidRDefault="009E3921" w:rsidP="009A2AC0">
      <w:pPr>
        <w:pStyle w:val="ListParagraph"/>
        <w:numPr>
          <w:ilvl w:val="0"/>
          <w:numId w:val="130"/>
        </w:numPr>
        <w:ind w:left="360"/>
      </w:pPr>
      <w:r w:rsidRPr="00EE1A77">
        <w:rPr>
          <w:rtl/>
        </w:rPr>
        <w:t>تست داخل مدار</w:t>
      </w:r>
      <w:r w:rsidRPr="00EE1A77">
        <w:t xml:space="preserve"> - In-Circuit Testing:</w:t>
      </w:r>
    </w:p>
    <w:p w14:paraId="6E5D5B6B" w14:textId="77777777" w:rsidR="009E3921" w:rsidRPr="00EE1A77" w:rsidRDefault="009E3921" w:rsidP="009A2AC0">
      <w:pPr>
        <w:pStyle w:val="ListParagraph"/>
        <w:numPr>
          <w:ilvl w:val="0"/>
          <w:numId w:val="130"/>
        </w:numPr>
        <w:ind w:left="360"/>
      </w:pPr>
      <w:r w:rsidRPr="00EE1A77">
        <w:rPr>
          <w:rtl/>
        </w:rPr>
        <w:t>مقایسه با دیتاشیت</w:t>
      </w:r>
      <w:r w:rsidRPr="00EE1A77">
        <w:t xml:space="preserve"> - Datasheet Comparison:</w:t>
      </w:r>
    </w:p>
    <w:p w14:paraId="0E8904E5" w14:textId="77777777" w:rsidR="009E3921" w:rsidRPr="00EE1A77" w:rsidRDefault="009E3921" w:rsidP="009A2AC0">
      <w:pPr>
        <w:pStyle w:val="ListParagraph"/>
        <w:numPr>
          <w:ilvl w:val="0"/>
          <w:numId w:val="130"/>
        </w:numPr>
        <w:ind w:left="360"/>
      </w:pPr>
      <w:r w:rsidRPr="00EE1A77">
        <w:rPr>
          <w:rtl/>
        </w:rPr>
        <w:t>حالت‌های خرابی</w:t>
      </w:r>
      <w:r w:rsidRPr="00EE1A77">
        <w:t xml:space="preserve"> - Failure Modes:</w:t>
      </w:r>
    </w:p>
    <w:p w14:paraId="398D83C2" w14:textId="77777777" w:rsidR="009E3921" w:rsidRPr="00EE1A77" w:rsidRDefault="009E3921" w:rsidP="009A2AC0">
      <w:pPr>
        <w:pStyle w:val="ListParagraph"/>
        <w:numPr>
          <w:ilvl w:val="0"/>
          <w:numId w:val="130"/>
        </w:numPr>
        <w:ind w:left="360"/>
      </w:pPr>
      <w:r w:rsidRPr="00EE1A77">
        <w:rPr>
          <w:rtl/>
        </w:rPr>
        <w:t>نشانه‌های خرابی</w:t>
      </w:r>
      <w:r w:rsidRPr="00EE1A77">
        <w:t xml:space="preserve"> - Failure Symptoms:</w:t>
      </w:r>
    </w:p>
    <w:p w14:paraId="1748C1F5" w14:textId="77777777" w:rsidR="009E3921" w:rsidRPr="00EE1A77" w:rsidRDefault="009E3921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۲۸: </w:t>
      </w:r>
      <w:r w:rsidRPr="00EE1A77">
        <w:rPr>
          <w:rtl/>
        </w:rPr>
        <w:t>عیب‌یابی سیستماتیک برد</w:t>
      </w:r>
      <w:r w:rsidRPr="00EE1A77">
        <w:t xml:space="preserve"> - Systematic Board-Level Troubleshooting:</w:t>
      </w:r>
    </w:p>
    <w:p w14:paraId="5D458CF3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۱۲۹</w:t>
      </w:r>
      <w:r w:rsidRPr="00EE1A77">
        <w:t xml:space="preserve">. </w:t>
      </w:r>
      <w:r w:rsidRPr="00EE1A77">
        <w:rPr>
          <w:rtl/>
        </w:rPr>
        <w:t>روش‌شناسی عیب‌یابی</w:t>
      </w:r>
      <w:r w:rsidRPr="00EE1A77">
        <w:t xml:space="preserve"> - Troubleshooting Methodology:</w:t>
      </w:r>
    </w:p>
    <w:p w14:paraId="503D21EA" w14:textId="77777777" w:rsidR="009E3921" w:rsidRPr="00EE1A77" w:rsidRDefault="009E3921" w:rsidP="009A2AC0">
      <w:pPr>
        <w:pStyle w:val="ListParagraph"/>
        <w:numPr>
          <w:ilvl w:val="0"/>
          <w:numId w:val="131"/>
        </w:numPr>
        <w:ind w:left="360"/>
      </w:pPr>
      <w:r w:rsidRPr="00EE1A77">
        <w:rPr>
          <w:rtl/>
        </w:rPr>
        <w:lastRenderedPageBreak/>
        <w:t>مشاهده علائم</w:t>
      </w:r>
      <w:r w:rsidRPr="00EE1A77">
        <w:t xml:space="preserve"> - Symptom Identification:</w:t>
      </w:r>
    </w:p>
    <w:p w14:paraId="544AED77" w14:textId="77777777" w:rsidR="009E3921" w:rsidRPr="00EE1A77" w:rsidRDefault="009E3921" w:rsidP="009A2AC0">
      <w:pPr>
        <w:pStyle w:val="ListParagraph"/>
        <w:numPr>
          <w:ilvl w:val="0"/>
          <w:numId w:val="131"/>
        </w:numPr>
        <w:ind w:left="360"/>
      </w:pPr>
      <w:r w:rsidRPr="00EE1A77">
        <w:rPr>
          <w:rtl/>
        </w:rPr>
        <w:t>بازرسی چشمی</w:t>
      </w:r>
      <w:r w:rsidRPr="00EE1A77">
        <w:t xml:space="preserve"> - Visual Inspection:</w:t>
      </w:r>
    </w:p>
    <w:p w14:paraId="5984D7CE" w14:textId="77777777" w:rsidR="009E3921" w:rsidRPr="00EE1A77" w:rsidRDefault="009E3921" w:rsidP="009A2AC0">
      <w:pPr>
        <w:pStyle w:val="ListParagraph"/>
        <w:numPr>
          <w:ilvl w:val="0"/>
          <w:numId w:val="131"/>
        </w:numPr>
        <w:ind w:left="360"/>
      </w:pPr>
      <w:r w:rsidRPr="00EE1A77">
        <w:rPr>
          <w:rtl/>
        </w:rPr>
        <w:t>تست سرد</w:t>
      </w:r>
      <w:r w:rsidRPr="00EE1A77">
        <w:t xml:space="preserve"> - Cold Testing:</w:t>
      </w:r>
    </w:p>
    <w:p w14:paraId="5857D10D" w14:textId="77777777" w:rsidR="009E3921" w:rsidRPr="00EE1A77" w:rsidRDefault="009E3921" w:rsidP="009A2AC0">
      <w:pPr>
        <w:pStyle w:val="ListParagraph"/>
        <w:numPr>
          <w:ilvl w:val="0"/>
          <w:numId w:val="131"/>
        </w:numPr>
        <w:ind w:left="360"/>
      </w:pPr>
      <w:r w:rsidRPr="00EE1A77">
        <w:rPr>
          <w:rtl/>
        </w:rPr>
        <w:t>تست گرم</w:t>
      </w:r>
      <w:r w:rsidRPr="00EE1A77">
        <w:t xml:space="preserve"> - Powered Testing:</w:t>
      </w:r>
    </w:p>
    <w:p w14:paraId="3BFBCA0C" w14:textId="77777777" w:rsidR="009E3921" w:rsidRPr="00EE1A77" w:rsidRDefault="009E3921" w:rsidP="009A2AC0">
      <w:pPr>
        <w:pStyle w:val="ListParagraph"/>
        <w:numPr>
          <w:ilvl w:val="0"/>
          <w:numId w:val="131"/>
        </w:numPr>
        <w:ind w:left="360"/>
      </w:pPr>
      <w:r w:rsidRPr="00EE1A77">
        <w:rPr>
          <w:rtl/>
        </w:rPr>
        <w:t>تست سیگنال</w:t>
      </w:r>
      <w:r w:rsidRPr="00EE1A77">
        <w:t xml:space="preserve"> - Signal Testing:</w:t>
      </w:r>
    </w:p>
    <w:p w14:paraId="4582FE88" w14:textId="77777777" w:rsidR="009E3921" w:rsidRPr="00EE1A77" w:rsidRDefault="009E3921" w:rsidP="009A2AC0">
      <w:pPr>
        <w:pStyle w:val="ListParagraph"/>
        <w:numPr>
          <w:ilvl w:val="0"/>
          <w:numId w:val="131"/>
        </w:numPr>
        <w:ind w:left="360"/>
      </w:pPr>
      <w:r w:rsidRPr="00EE1A77">
        <w:rPr>
          <w:rtl/>
        </w:rPr>
        <w:t>تحلیل علت ریشه‌ای</w:t>
      </w:r>
      <w:r w:rsidRPr="00EE1A77">
        <w:t xml:space="preserve"> - Root Cause Analysis:</w:t>
      </w:r>
    </w:p>
    <w:p w14:paraId="4D6B8EE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۱۳۰</w:t>
      </w:r>
      <w:r w:rsidRPr="00EE1A77">
        <w:t xml:space="preserve">. </w:t>
      </w:r>
      <w:r w:rsidRPr="00EE1A77">
        <w:rPr>
          <w:rtl/>
        </w:rPr>
        <w:t>تست سرد</w:t>
      </w:r>
      <w:r w:rsidRPr="00EE1A77">
        <w:t xml:space="preserve"> - Cold Testing:</w:t>
      </w:r>
    </w:p>
    <w:p w14:paraId="32554806" w14:textId="77777777" w:rsidR="009E3921" w:rsidRPr="00EE1A77" w:rsidRDefault="009E3921" w:rsidP="009A2AC0">
      <w:pPr>
        <w:pStyle w:val="ListParagraph"/>
        <w:numPr>
          <w:ilvl w:val="0"/>
          <w:numId w:val="132"/>
        </w:numPr>
        <w:ind w:left="360"/>
      </w:pPr>
      <w:r w:rsidRPr="00EE1A77">
        <w:rPr>
          <w:rtl/>
        </w:rPr>
        <w:t>مقاومت نسبت به زمین</w:t>
      </w:r>
      <w:r w:rsidRPr="00EE1A77">
        <w:t xml:space="preserve"> - Resistance to Ground:</w:t>
      </w:r>
    </w:p>
    <w:p w14:paraId="0CB8D271" w14:textId="77777777" w:rsidR="009E3921" w:rsidRPr="00EE1A77" w:rsidRDefault="009E3921" w:rsidP="009A2AC0">
      <w:pPr>
        <w:pStyle w:val="ListParagraph"/>
        <w:numPr>
          <w:ilvl w:val="0"/>
          <w:numId w:val="132"/>
        </w:numPr>
        <w:ind w:left="360"/>
      </w:pPr>
      <w:r w:rsidRPr="00EE1A77">
        <w:rPr>
          <w:rtl/>
        </w:rPr>
        <w:t>تست تسلسل</w:t>
      </w:r>
      <w:r w:rsidRPr="00EE1A77">
        <w:t xml:space="preserve"> - Continuity Test:</w:t>
      </w:r>
    </w:p>
    <w:p w14:paraId="296DFEBC" w14:textId="77777777" w:rsidR="009E3921" w:rsidRPr="00EE1A77" w:rsidRDefault="009E3921" w:rsidP="009A2AC0">
      <w:pPr>
        <w:pStyle w:val="ListParagraph"/>
        <w:numPr>
          <w:ilvl w:val="0"/>
          <w:numId w:val="132"/>
        </w:numPr>
        <w:ind w:left="360"/>
      </w:pPr>
      <w:r w:rsidRPr="00EE1A77">
        <w:rPr>
          <w:rtl/>
        </w:rPr>
        <w:t>تست اتصال کوتاه</w:t>
      </w:r>
      <w:r w:rsidRPr="00EE1A77">
        <w:t xml:space="preserve"> - Short-Circuit Test:</w:t>
      </w:r>
    </w:p>
    <w:p w14:paraId="7BD24949" w14:textId="77777777" w:rsidR="009E3921" w:rsidRPr="00EE1A77" w:rsidRDefault="009E3921" w:rsidP="009A2AC0">
      <w:pPr>
        <w:pStyle w:val="ListParagraph"/>
        <w:numPr>
          <w:ilvl w:val="0"/>
          <w:numId w:val="132"/>
        </w:numPr>
        <w:ind w:left="360"/>
      </w:pPr>
      <w:r w:rsidRPr="00EE1A77">
        <w:rPr>
          <w:rtl/>
        </w:rPr>
        <w:t>تست دیود</w:t>
      </w:r>
      <w:r w:rsidRPr="00EE1A77">
        <w:t xml:space="preserve"> - Diode Mode:</w:t>
      </w:r>
    </w:p>
    <w:p w14:paraId="4D52714D" w14:textId="77777777" w:rsidR="009E3921" w:rsidRPr="00EE1A77" w:rsidRDefault="009E3921" w:rsidP="009A2AC0">
      <w:pPr>
        <w:pStyle w:val="ListParagraph"/>
        <w:numPr>
          <w:ilvl w:val="0"/>
          <w:numId w:val="132"/>
        </w:numPr>
        <w:ind w:left="360"/>
      </w:pPr>
      <w:r w:rsidRPr="00EE1A77">
        <w:rPr>
          <w:rtl/>
        </w:rPr>
        <w:t>بررسی قطعات</w:t>
      </w:r>
      <w:r w:rsidRPr="00EE1A77">
        <w:t xml:space="preserve"> - Component Inspection:</w:t>
      </w:r>
    </w:p>
    <w:p w14:paraId="6ED1738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۱۳۱</w:t>
      </w:r>
      <w:r w:rsidRPr="00EE1A77">
        <w:t xml:space="preserve">. </w:t>
      </w:r>
      <w:r w:rsidRPr="00EE1A77">
        <w:rPr>
          <w:rtl/>
        </w:rPr>
        <w:t>تست گرم</w:t>
      </w:r>
      <w:r w:rsidRPr="00EE1A77">
        <w:t xml:space="preserve"> - Powered Testing:</w:t>
      </w:r>
    </w:p>
    <w:p w14:paraId="74492893" w14:textId="77777777" w:rsidR="009E3921" w:rsidRPr="00EE1A77" w:rsidRDefault="009E3921" w:rsidP="009A2AC0">
      <w:pPr>
        <w:pStyle w:val="ListParagraph"/>
        <w:numPr>
          <w:ilvl w:val="0"/>
          <w:numId w:val="133"/>
        </w:numPr>
        <w:ind w:left="360"/>
      </w:pPr>
      <w:r w:rsidRPr="00EE1A77">
        <w:rPr>
          <w:rtl/>
        </w:rPr>
        <w:t>خطوط تغذیه</w:t>
      </w:r>
      <w:r w:rsidRPr="00EE1A77">
        <w:t xml:space="preserve"> - Power Rails:</w:t>
      </w:r>
    </w:p>
    <w:p w14:paraId="35A69467" w14:textId="77777777" w:rsidR="009E3921" w:rsidRPr="00EE1A77" w:rsidRDefault="009E3921" w:rsidP="009A2AC0">
      <w:pPr>
        <w:pStyle w:val="ListParagraph"/>
        <w:numPr>
          <w:ilvl w:val="0"/>
          <w:numId w:val="133"/>
        </w:numPr>
        <w:ind w:left="360"/>
      </w:pPr>
      <w:r w:rsidRPr="00EE1A77">
        <w:rPr>
          <w:rtl/>
        </w:rPr>
        <w:t>اندازه‌گیری ولتاژ</w:t>
      </w:r>
      <w:r w:rsidRPr="00EE1A77">
        <w:t xml:space="preserve"> - Voltage Measurement:</w:t>
      </w:r>
    </w:p>
    <w:p w14:paraId="5297F6C7" w14:textId="77777777" w:rsidR="009E3921" w:rsidRPr="00EE1A77" w:rsidRDefault="009E3921" w:rsidP="009A2AC0">
      <w:pPr>
        <w:pStyle w:val="ListParagraph"/>
        <w:numPr>
          <w:ilvl w:val="0"/>
          <w:numId w:val="133"/>
        </w:numPr>
        <w:ind w:left="360"/>
      </w:pPr>
      <w:r w:rsidRPr="00EE1A77">
        <w:rPr>
          <w:rtl/>
        </w:rPr>
        <w:t>جریان مصرفی</w:t>
      </w:r>
      <w:r w:rsidRPr="00EE1A77">
        <w:t xml:space="preserve"> - Current Consumption:</w:t>
      </w:r>
    </w:p>
    <w:p w14:paraId="2AE31573" w14:textId="77777777" w:rsidR="009E3921" w:rsidRPr="00EE1A77" w:rsidRDefault="009E3921" w:rsidP="009A2AC0">
      <w:pPr>
        <w:pStyle w:val="ListParagraph"/>
        <w:numPr>
          <w:ilvl w:val="0"/>
          <w:numId w:val="133"/>
        </w:numPr>
        <w:ind w:left="360"/>
      </w:pPr>
      <w:r w:rsidRPr="00EE1A77">
        <w:rPr>
          <w:rtl/>
        </w:rPr>
        <w:t>اندازه‌گیری سیگنال</w:t>
      </w:r>
      <w:r w:rsidRPr="00EE1A77">
        <w:t xml:space="preserve"> - Signal Measurement:</w:t>
      </w:r>
    </w:p>
    <w:p w14:paraId="64BA987E" w14:textId="77777777" w:rsidR="009E3921" w:rsidRPr="00EE1A77" w:rsidRDefault="009E3921" w:rsidP="009A2AC0">
      <w:pPr>
        <w:pStyle w:val="ListParagraph"/>
        <w:numPr>
          <w:ilvl w:val="0"/>
          <w:numId w:val="133"/>
        </w:numPr>
        <w:ind w:left="360"/>
      </w:pPr>
      <w:r w:rsidRPr="00EE1A77">
        <w:rPr>
          <w:rtl/>
        </w:rPr>
        <w:t>اسیلوسکوپ</w:t>
      </w:r>
      <w:r w:rsidRPr="00EE1A77">
        <w:t xml:space="preserve"> - Oscilloscope:</w:t>
      </w:r>
    </w:p>
    <w:p w14:paraId="6579110F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۱۳۲</w:t>
      </w:r>
      <w:r w:rsidRPr="00EE1A77">
        <w:t xml:space="preserve">. </w:t>
      </w:r>
      <w:r w:rsidRPr="00EE1A77">
        <w:rPr>
          <w:rtl/>
        </w:rPr>
        <w:t>دنبال‌کردن سیگنال</w:t>
      </w:r>
      <w:r w:rsidRPr="00EE1A77">
        <w:t xml:space="preserve"> - Signal Tracing:</w:t>
      </w:r>
    </w:p>
    <w:p w14:paraId="70904CE1" w14:textId="77777777" w:rsidR="009E3921" w:rsidRPr="00EE1A77" w:rsidRDefault="009E3921" w:rsidP="009A2AC0">
      <w:pPr>
        <w:pStyle w:val="ListParagraph"/>
        <w:numPr>
          <w:ilvl w:val="0"/>
          <w:numId w:val="134"/>
        </w:numPr>
        <w:ind w:left="360"/>
      </w:pPr>
      <w:r w:rsidRPr="00EE1A77">
        <w:rPr>
          <w:rtl/>
        </w:rPr>
        <w:t>مسیر سیگنال</w:t>
      </w:r>
      <w:r w:rsidRPr="00EE1A77">
        <w:t xml:space="preserve"> - Signal Path:</w:t>
      </w:r>
    </w:p>
    <w:p w14:paraId="6AE24B2C" w14:textId="77777777" w:rsidR="009E3921" w:rsidRPr="00EE1A77" w:rsidRDefault="009E3921" w:rsidP="009A2AC0">
      <w:pPr>
        <w:pStyle w:val="ListParagraph"/>
        <w:numPr>
          <w:ilvl w:val="0"/>
          <w:numId w:val="134"/>
        </w:numPr>
        <w:ind w:left="360"/>
      </w:pPr>
      <w:r w:rsidRPr="00EE1A77">
        <w:rPr>
          <w:rtl/>
        </w:rPr>
        <w:t>نقاط تست</w:t>
      </w:r>
      <w:r w:rsidRPr="00EE1A77">
        <w:t xml:space="preserve"> - Test Points:</w:t>
      </w:r>
    </w:p>
    <w:p w14:paraId="066AC582" w14:textId="77777777" w:rsidR="009E3921" w:rsidRPr="00EE1A77" w:rsidRDefault="009E3921" w:rsidP="009A2AC0">
      <w:pPr>
        <w:pStyle w:val="ListParagraph"/>
        <w:numPr>
          <w:ilvl w:val="0"/>
          <w:numId w:val="134"/>
        </w:numPr>
        <w:ind w:left="360"/>
      </w:pPr>
      <w:r w:rsidRPr="00EE1A77">
        <w:rPr>
          <w:rtl/>
        </w:rPr>
        <w:t>تحلیل ورودی و خروجی</w:t>
      </w:r>
      <w:r w:rsidRPr="00EE1A77">
        <w:t xml:space="preserve"> - Input / Output Analysis:</w:t>
      </w:r>
    </w:p>
    <w:p w14:paraId="4927BCB4" w14:textId="77777777" w:rsidR="009E3921" w:rsidRPr="00EE1A77" w:rsidRDefault="009E3921" w:rsidP="009A2AC0">
      <w:pPr>
        <w:pStyle w:val="ListParagraph"/>
        <w:numPr>
          <w:ilvl w:val="0"/>
          <w:numId w:val="134"/>
        </w:numPr>
        <w:ind w:left="360"/>
      </w:pPr>
      <w:r w:rsidRPr="00EE1A77">
        <w:rPr>
          <w:rtl/>
        </w:rPr>
        <w:t>پیدا کردن نقطه خرابی</w:t>
      </w:r>
      <w:r w:rsidRPr="00EE1A77">
        <w:t xml:space="preserve"> - Fault Localization:</w:t>
      </w:r>
    </w:p>
    <w:p w14:paraId="147F333D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lastRenderedPageBreak/>
        <w:t>۱۳۳</w:t>
      </w:r>
      <w:r w:rsidRPr="00EE1A77">
        <w:t xml:space="preserve">. </w:t>
      </w:r>
      <w:r w:rsidRPr="00EE1A77">
        <w:rPr>
          <w:rtl/>
        </w:rPr>
        <w:t>تشخیص اتصال کوتاه</w:t>
      </w:r>
      <w:r w:rsidRPr="00EE1A77">
        <w:t xml:space="preserve"> - Short-Circuit Detection:</w:t>
      </w:r>
    </w:p>
    <w:p w14:paraId="6EDD6993" w14:textId="77777777" w:rsidR="009E3921" w:rsidRPr="00EE1A77" w:rsidRDefault="009E3921" w:rsidP="009A2AC0">
      <w:pPr>
        <w:pStyle w:val="ListParagraph"/>
        <w:numPr>
          <w:ilvl w:val="0"/>
          <w:numId w:val="135"/>
        </w:numPr>
        <w:ind w:left="360"/>
      </w:pPr>
      <w:r w:rsidRPr="00EE1A77">
        <w:rPr>
          <w:rtl/>
        </w:rPr>
        <w:t>تزریق جریان</w:t>
      </w:r>
      <w:r w:rsidRPr="00EE1A77">
        <w:t xml:space="preserve"> - Current Injection:</w:t>
      </w:r>
    </w:p>
    <w:p w14:paraId="3F281201" w14:textId="77777777" w:rsidR="009E3921" w:rsidRPr="00EE1A77" w:rsidRDefault="009E3921" w:rsidP="009A2AC0">
      <w:pPr>
        <w:pStyle w:val="ListParagraph"/>
        <w:numPr>
          <w:ilvl w:val="0"/>
          <w:numId w:val="135"/>
        </w:numPr>
        <w:ind w:left="360"/>
      </w:pPr>
      <w:r w:rsidRPr="00EE1A77">
        <w:rPr>
          <w:rtl/>
        </w:rPr>
        <w:t>دوربین حرارتی</w:t>
      </w:r>
      <w:r w:rsidRPr="00EE1A77">
        <w:t xml:space="preserve"> - Thermal Camera:</w:t>
      </w:r>
    </w:p>
    <w:p w14:paraId="7F4795E3" w14:textId="77777777" w:rsidR="009E3921" w:rsidRPr="00EE1A77" w:rsidRDefault="009E3921" w:rsidP="009A2AC0">
      <w:pPr>
        <w:pStyle w:val="ListParagraph"/>
        <w:numPr>
          <w:ilvl w:val="0"/>
          <w:numId w:val="135"/>
        </w:numPr>
        <w:ind w:left="360"/>
      </w:pPr>
      <w:r w:rsidRPr="00EE1A77">
        <w:rPr>
          <w:rtl/>
        </w:rPr>
        <w:t>الکل ایزوپروپیل</w:t>
      </w:r>
      <w:r w:rsidRPr="00EE1A77">
        <w:t xml:space="preserve"> - Isopropyl Alcohol (IPA):</w:t>
      </w:r>
    </w:p>
    <w:p w14:paraId="784E2A62" w14:textId="77777777" w:rsidR="009E3921" w:rsidRPr="00EE1A77" w:rsidRDefault="009E3921" w:rsidP="009A2AC0">
      <w:pPr>
        <w:pStyle w:val="ListParagraph"/>
        <w:numPr>
          <w:ilvl w:val="0"/>
          <w:numId w:val="135"/>
        </w:numPr>
        <w:ind w:left="360"/>
      </w:pPr>
      <w:r w:rsidRPr="00EE1A77">
        <w:rPr>
          <w:rtl/>
        </w:rPr>
        <w:t>اسپری فریز</w:t>
      </w:r>
      <w:r w:rsidRPr="00EE1A77">
        <w:t xml:space="preserve"> - Freeze Spray:</w:t>
      </w:r>
    </w:p>
    <w:p w14:paraId="69BCFACB" w14:textId="77777777" w:rsidR="009E3921" w:rsidRPr="00EE1A77" w:rsidRDefault="009E3921" w:rsidP="009A2AC0">
      <w:pPr>
        <w:pStyle w:val="ListParagraph"/>
        <w:numPr>
          <w:ilvl w:val="0"/>
          <w:numId w:val="135"/>
        </w:numPr>
        <w:ind w:left="360"/>
      </w:pPr>
      <w:r w:rsidRPr="00EE1A77">
        <w:rPr>
          <w:rtl/>
        </w:rPr>
        <w:t>تحلیل حرارتی</w:t>
      </w:r>
      <w:r w:rsidRPr="00EE1A77">
        <w:t xml:space="preserve"> - Thermal Analysis:</w:t>
      </w:r>
    </w:p>
    <w:p w14:paraId="11EE2E11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۱۳۴</w:t>
      </w:r>
      <w:r w:rsidRPr="00EE1A77">
        <w:t xml:space="preserve">. </w:t>
      </w:r>
      <w:r w:rsidRPr="00EE1A77">
        <w:rPr>
          <w:rtl/>
        </w:rPr>
        <w:t>تزریق خطا</w:t>
      </w:r>
      <w:r w:rsidRPr="00EE1A77">
        <w:t xml:space="preserve"> - Fault Injection:</w:t>
      </w:r>
    </w:p>
    <w:p w14:paraId="796A005D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قطع مقاومت</w:t>
      </w:r>
      <w:r w:rsidRPr="00EE1A77">
        <w:t xml:space="preserve"> - Open Resistor:</w:t>
      </w:r>
    </w:p>
    <w:p w14:paraId="729CE6D8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خرابی خازن</w:t>
      </w:r>
      <w:r w:rsidRPr="00EE1A77">
        <w:t xml:space="preserve"> - Faulty Capacitor:</w:t>
      </w:r>
    </w:p>
    <w:p w14:paraId="0850DE70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خرابی دیود</w:t>
      </w:r>
      <w:r w:rsidRPr="00EE1A77">
        <w:t xml:space="preserve"> - Faulty Diode:</w:t>
      </w:r>
    </w:p>
    <w:p w14:paraId="21722CCE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خرابی</w:t>
      </w:r>
      <w:r w:rsidRPr="00EE1A77">
        <w:t xml:space="preserve"> MOSFET - Faulty MOSFET:</w:t>
      </w:r>
    </w:p>
    <w:p w14:paraId="342DA491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قطع مسیر</w:t>
      </w:r>
      <w:r w:rsidRPr="00EE1A77">
        <w:t xml:space="preserve"> PCB - Broken PCB Trace:</w:t>
      </w:r>
    </w:p>
    <w:p w14:paraId="560F1E53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اتصال کوتاه</w:t>
      </w:r>
      <w:r w:rsidRPr="00EE1A77">
        <w:t xml:space="preserve"> - Short Circuit:</w:t>
      </w:r>
    </w:p>
    <w:p w14:paraId="1D0B3337" w14:textId="77777777" w:rsidR="009E3921" w:rsidRPr="00EE1A77" w:rsidRDefault="009E3921" w:rsidP="009A2AC0">
      <w:pPr>
        <w:pStyle w:val="ListParagraph"/>
        <w:numPr>
          <w:ilvl w:val="0"/>
          <w:numId w:val="136"/>
        </w:numPr>
        <w:ind w:left="360"/>
      </w:pPr>
      <w:r w:rsidRPr="00EE1A77">
        <w:rPr>
          <w:rtl/>
        </w:rPr>
        <w:t>حذف خط تغذیه</w:t>
      </w:r>
      <w:r w:rsidRPr="00EE1A77">
        <w:t xml:space="preserve"> - Power Rail Removal:</w:t>
      </w:r>
    </w:p>
    <w:p w14:paraId="51B88F62" w14:textId="77777777" w:rsidR="009E3921" w:rsidRPr="00EE1A77" w:rsidRDefault="009E3921" w:rsidP="009A2AC0">
      <w:pPr>
        <w:pStyle w:val="Heading2"/>
        <w:ind w:left="360" w:hanging="360"/>
      </w:pPr>
      <w:r w:rsidRPr="00EE1A77">
        <w:rPr>
          <w:rtl/>
        </w:rPr>
        <w:t>۱۳۵</w:t>
      </w:r>
      <w:r w:rsidRPr="00EE1A77">
        <w:t xml:space="preserve">. </w:t>
      </w:r>
      <w:r w:rsidRPr="00EE1A77">
        <w:rPr>
          <w:rtl/>
        </w:rPr>
        <w:t>اعتبارسنجی تعمیر</w:t>
      </w:r>
      <w:r w:rsidRPr="00EE1A77">
        <w:t xml:space="preserve"> - Repair Validation:</w:t>
      </w:r>
    </w:p>
    <w:p w14:paraId="30618A9A" w14:textId="77777777" w:rsidR="009E3921" w:rsidRPr="00EE1A77" w:rsidRDefault="009E3921" w:rsidP="009A2AC0">
      <w:pPr>
        <w:pStyle w:val="ListParagraph"/>
        <w:numPr>
          <w:ilvl w:val="0"/>
          <w:numId w:val="137"/>
        </w:numPr>
        <w:ind w:left="360"/>
      </w:pPr>
      <w:r w:rsidRPr="00EE1A77">
        <w:rPr>
          <w:rtl/>
        </w:rPr>
        <w:t>اندازه‌گیری قبل از تعمیر</w:t>
      </w:r>
      <w:r w:rsidRPr="00EE1A77">
        <w:t xml:space="preserve"> - Pre-Repair Measurement:</w:t>
      </w:r>
    </w:p>
    <w:p w14:paraId="290F1448" w14:textId="77777777" w:rsidR="009E3921" w:rsidRPr="00EE1A77" w:rsidRDefault="009E3921" w:rsidP="009A2AC0">
      <w:pPr>
        <w:pStyle w:val="ListParagraph"/>
        <w:numPr>
          <w:ilvl w:val="0"/>
          <w:numId w:val="137"/>
        </w:numPr>
        <w:ind w:left="360"/>
      </w:pPr>
      <w:r w:rsidRPr="00EE1A77">
        <w:rPr>
          <w:rtl/>
        </w:rPr>
        <w:t>اندازه‌گیری بعد از تعمیر</w:t>
      </w:r>
      <w:r w:rsidRPr="00EE1A77">
        <w:t xml:space="preserve"> - Post-Repair Measurement:</w:t>
      </w:r>
    </w:p>
    <w:p w14:paraId="4289DBEF" w14:textId="77777777" w:rsidR="009E3921" w:rsidRPr="00EE1A77" w:rsidRDefault="009E3921" w:rsidP="009A2AC0">
      <w:pPr>
        <w:pStyle w:val="ListParagraph"/>
        <w:numPr>
          <w:ilvl w:val="0"/>
          <w:numId w:val="137"/>
        </w:numPr>
        <w:ind w:left="360"/>
      </w:pPr>
      <w:r w:rsidRPr="00EE1A77">
        <w:rPr>
          <w:rtl/>
        </w:rPr>
        <w:t>تست عملکرد</w:t>
      </w:r>
      <w:r w:rsidRPr="00EE1A77">
        <w:t xml:space="preserve"> - Functional Test:</w:t>
      </w:r>
    </w:p>
    <w:p w14:paraId="3DC72821" w14:textId="77777777" w:rsidR="009E3921" w:rsidRPr="00EE1A77" w:rsidRDefault="009E3921" w:rsidP="009A2AC0">
      <w:pPr>
        <w:pStyle w:val="ListParagraph"/>
        <w:numPr>
          <w:ilvl w:val="0"/>
          <w:numId w:val="137"/>
        </w:numPr>
        <w:ind w:left="360"/>
      </w:pPr>
      <w:r w:rsidRPr="00EE1A77">
        <w:rPr>
          <w:rtl/>
        </w:rPr>
        <w:t>مقایسه با مشخصات</w:t>
      </w:r>
      <w:r w:rsidRPr="00EE1A77">
        <w:t xml:space="preserve"> - Specification Comparison:</w:t>
      </w:r>
    </w:p>
    <w:p w14:paraId="1C5B5EB2" w14:textId="77777777" w:rsidR="009E3921" w:rsidRPr="00EE1A77" w:rsidRDefault="009E3921" w:rsidP="009A2AC0">
      <w:pPr>
        <w:pStyle w:val="ListParagraph"/>
        <w:numPr>
          <w:ilvl w:val="0"/>
          <w:numId w:val="137"/>
        </w:numPr>
        <w:ind w:left="360"/>
      </w:pPr>
      <w:r w:rsidRPr="00EE1A77">
        <w:rPr>
          <w:rtl/>
        </w:rPr>
        <w:t>تست نهایی</w:t>
      </w:r>
      <w:r w:rsidRPr="00EE1A77">
        <w:t xml:space="preserve"> - Final Test:</w:t>
      </w:r>
    </w:p>
    <w:p w14:paraId="643EEE3C" w14:textId="77777777" w:rsidR="001755BC" w:rsidRPr="00EE1A77" w:rsidRDefault="001755BC" w:rsidP="009A2AC0">
      <w:pPr>
        <w:pStyle w:val="Heading1"/>
        <w:ind w:left="360" w:hanging="360"/>
      </w:pPr>
      <w:r w:rsidRPr="00EE1A77">
        <w:rPr>
          <w:rtl/>
        </w:rPr>
        <w:t xml:space="preserve">فاز </w:t>
      </w:r>
      <w:r w:rsidRPr="00EE1A77">
        <w:rPr>
          <w:rtl/>
          <w:lang w:bidi="fa-IR"/>
        </w:rPr>
        <w:t xml:space="preserve">۲۹: </w:t>
      </w:r>
      <w:r w:rsidRPr="00EE1A77">
        <w:rPr>
          <w:rtl/>
        </w:rPr>
        <w:t>پروژه‌های عملی نهایی</w:t>
      </w:r>
      <w:r w:rsidRPr="00EE1A77">
        <w:t xml:space="preserve"> - Final Practical Electronics Projects</w:t>
      </w:r>
    </w:p>
    <w:p w14:paraId="5D466922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lastRenderedPageBreak/>
        <w:t>۱۳۶</w:t>
      </w:r>
      <w:r w:rsidRPr="00EE1A77">
        <w:t xml:space="preserve">. </w:t>
      </w:r>
      <w:r w:rsidRPr="00EE1A77">
        <w:rPr>
          <w:rtl/>
        </w:rPr>
        <w:t>پروژه</w:t>
      </w:r>
      <w:r w:rsidRPr="00EE1A77">
        <w:t xml:space="preserve"> LED - LED Driver Project</w:t>
      </w:r>
    </w:p>
    <w:p w14:paraId="713C286C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rPr>
          <w:rtl/>
        </w:rPr>
        <w:t>باتری</w:t>
      </w:r>
      <w:r w:rsidRPr="00EE1A77">
        <w:t xml:space="preserve"> - Battery</w:t>
      </w:r>
    </w:p>
    <w:p w14:paraId="2BE7A6BB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rPr>
          <w:rtl/>
        </w:rPr>
        <w:t>مقاومت</w:t>
      </w:r>
      <w:r w:rsidRPr="00EE1A77">
        <w:t xml:space="preserve"> - Resistor</w:t>
      </w:r>
    </w:p>
    <w:p w14:paraId="70F41232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t>LED - LED</w:t>
      </w:r>
    </w:p>
    <w:p w14:paraId="5E6B0631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rPr>
          <w:rtl/>
        </w:rPr>
        <w:t>قانون اهم</w:t>
      </w:r>
      <w:r w:rsidRPr="00EE1A77">
        <w:t xml:space="preserve"> - Ohm's Law</w:t>
      </w:r>
    </w:p>
    <w:p w14:paraId="4AD973B8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rPr>
          <w:rtl/>
        </w:rPr>
        <w:t>جریان</w:t>
      </w:r>
      <w:r w:rsidRPr="00EE1A77">
        <w:t xml:space="preserve"> - Current</w:t>
      </w:r>
    </w:p>
    <w:p w14:paraId="13394598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rPr>
          <w:rtl/>
        </w:rPr>
        <w:t>ولتاژ</w:t>
      </w:r>
      <w:r w:rsidRPr="00EE1A77">
        <w:t xml:space="preserve"> - Voltage</w:t>
      </w:r>
    </w:p>
    <w:p w14:paraId="172F9357" w14:textId="77777777" w:rsidR="001755BC" w:rsidRPr="00EE1A77" w:rsidRDefault="001755BC" w:rsidP="009A2AC0">
      <w:pPr>
        <w:pStyle w:val="ListParagraph"/>
        <w:numPr>
          <w:ilvl w:val="0"/>
          <w:numId w:val="138"/>
        </w:numPr>
        <w:ind w:left="360"/>
      </w:pPr>
      <w:r w:rsidRPr="00EE1A77">
        <w:rPr>
          <w:rtl/>
        </w:rPr>
        <w:t>توان</w:t>
      </w:r>
      <w:r w:rsidRPr="00EE1A77">
        <w:t xml:space="preserve"> - Power</w:t>
      </w:r>
    </w:p>
    <w:p w14:paraId="17343026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۱۳۷</w:t>
      </w:r>
      <w:r w:rsidRPr="00EE1A77">
        <w:t xml:space="preserve">. </w:t>
      </w:r>
      <w:r w:rsidRPr="00EE1A77">
        <w:rPr>
          <w:rtl/>
        </w:rPr>
        <w:t>پروژه منبع تغذیه رگوله‌شده</w:t>
      </w:r>
      <w:r w:rsidRPr="00EE1A77">
        <w:t xml:space="preserve"> - Regulated Power Supply Project</w:t>
      </w:r>
    </w:p>
    <w:p w14:paraId="4827D67B" w14:textId="77777777" w:rsidR="001755BC" w:rsidRPr="00EE1A77" w:rsidRDefault="001755BC" w:rsidP="009A2AC0">
      <w:pPr>
        <w:pStyle w:val="ListParagraph"/>
        <w:numPr>
          <w:ilvl w:val="0"/>
          <w:numId w:val="139"/>
        </w:numPr>
        <w:ind w:left="360"/>
      </w:pPr>
      <w:r w:rsidRPr="00EE1A77">
        <w:rPr>
          <w:rtl/>
        </w:rPr>
        <w:t>ترانسفورماتور</w:t>
      </w:r>
      <w:r w:rsidRPr="00EE1A77">
        <w:t xml:space="preserve"> - Transformer</w:t>
      </w:r>
    </w:p>
    <w:p w14:paraId="3B5BFAC2" w14:textId="77777777" w:rsidR="001755BC" w:rsidRPr="00EE1A77" w:rsidRDefault="001755BC" w:rsidP="009A2AC0">
      <w:pPr>
        <w:pStyle w:val="ListParagraph"/>
        <w:numPr>
          <w:ilvl w:val="0"/>
          <w:numId w:val="139"/>
        </w:numPr>
        <w:ind w:left="360"/>
      </w:pPr>
      <w:r w:rsidRPr="00EE1A77">
        <w:rPr>
          <w:rtl/>
        </w:rPr>
        <w:t>یکسوساز</w:t>
      </w:r>
      <w:r w:rsidRPr="00EE1A77">
        <w:t xml:space="preserve"> - Rectifier</w:t>
      </w:r>
    </w:p>
    <w:p w14:paraId="52AFC8A8" w14:textId="77777777" w:rsidR="001755BC" w:rsidRPr="00EE1A77" w:rsidRDefault="001755BC" w:rsidP="009A2AC0">
      <w:pPr>
        <w:pStyle w:val="ListParagraph"/>
        <w:numPr>
          <w:ilvl w:val="0"/>
          <w:numId w:val="139"/>
        </w:numPr>
        <w:ind w:left="360"/>
      </w:pPr>
      <w:r w:rsidRPr="00EE1A77">
        <w:rPr>
          <w:rtl/>
        </w:rPr>
        <w:t>فیلتر</w:t>
      </w:r>
      <w:r w:rsidRPr="00EE1A77">
        <w:t xml:space="preserve"> - Filter</w:t>
      </w:r>
    </w:p>
    <w:p w14:paraId="3CB1A940" w14:textId="77777777" w:rsidR="001755BC" w:rsidRPr="00EE1A77" w:rsidRDefault="001755BC" w:rsidP="009A2AC0">
      <w:pPr>
        <w:pStyle w:val="ListParagraph"/>
        <w:numPr>
          <w:ilvl w:val="0"/>
          <w:numId w:val="139"/>
        </w:numPr>
        <w:ind w:left="360"/>
      </w:pPr>
      <w:r w:rsidRPr="00EE1A77">
        <w:rPr>
          <w:rtl/>
        </w:rPr>
        <w:t>رگولاتور</w:t>
      </w:r>
      <w:r w:rsidRPr="00EE1A77">
        <w:t xml:space="preserve"> - Regulator</w:t>
      </w:r>
    </w:p>
    <w:p w14:paraId="06B6DC63" w14:textId="77777777" w:rsidR="001755BC" w:rsidRPr="00EE1A77" w:rsidRDefault="001755BC" w:rsidP="009A2AC0">
      <w:pPr>
        <w:pStyle w:val="ListParagraph"/>
        <w:numPr>
          <w:ilvl w:val="0"/>
          <w:numId w:val="139"/>
        </w:numPr>
        <w:ind w:left="360"/>
      </w:pPr>
      <w:r w:rsidRPr="00EE1A77">
        <w:rPr>
          <w:rtl/>
        </w:rPr>
        <w:t>ریپل</w:t>
      </w:r>
      <w:r w:rsidRPr="00EE1A77">
        <w:t xml:space="preserve"> - Ripple</w:t>
      </w:r>
    </w:p>
    <w:p w14:paraId="3031772A" w14:textId="77777777" w:rsidR="001755BC" w:rsidRPr="00EE1A77" w:rsidRDefault="001755BC" w:rsidP="009A2AC0">
      <w:pPr>
        <w:pStyle w:val="ListParagraph"/>
        <w:numPr>
          <w:ilvl w:val="0"/>
          <w:numId w:val="139"/>
        </w:numPr>
        <w:ind w:left="360"/>
      </w:pPr>
      <w:r w:rsidRPr="00EE1A77">
        <w:rPr>
          <w:rtl/>
        </w:rPr>
        <w:t>اتلاف توان</w:t>
      </w:r>
      <w:r w:rsidRPr="00EE1A77">
        <w:t xml:space="preserve"> - Power Dissipation</w:t>
      </w:r>
    </w:p>
    <w:p w14:paraId="74B55EBF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۱۳۸</w:t>
      </w:r>
      <w:r w:rsidRPr="00EE1A77">
        <w:t xml:space="preserve">. </w:t>
      </w:r>
      <w:r w:rsidRPr="00EE1A77">
        <w:rPr>
          <w:rtl/>
        </w:rPr>
        <w:t>پروژه کلیدزنی ترانزیستوری</w:t>
      </w:r>
      <w:r w:rsidRPr="00EE1A77">
        <w:t xml:space="preserve"> - Transistor Switching Project</w:t>
      </w:r>
    </w:p>
    <w:p w14:paraId="6D00B314" w14:textId="77777777" w:rsidR="001755BC" w:rsidRPr="00EE1A77" w:rsidRDefault="001755BC" w:rsidP="009A2AC0">
      <w:pPr>
        <w:pStyle w:val="ListParagraph"/>
        <w:numPr>
          <w:ilvl w:val="0"/>
          <w:numId w:val="140"/>
        </w:numPr>
        <w:ind w:left="360"/>
      </w:pPr>
      <w:r w:rsidRPr="00EE1A77">
        <w:rPr>
          <w:rtl/>
        </w:rPr>
        <w:t>ترانزیستور</w:t>
      </w:r>
      <w:r w:rsidRPr="00EE1A77">
        <w:t xml:space="preserve"> BJT - BJT</w:t>
      </w:r>
    </w:p>
    <w:p w14:paraId="4EE30378" w14:textId="77777777" w:rsidR="001755BC" w:rsidRPr="00EE1A77" w:rsidRDefault="001755BC" w:rsidP="009A2AC0">
      <w:pPr>
        <w:pStyle w:val="ListParagraph"/>
        <w:numPr>
          <w:ilvl w:val="0"/>
          <w:numId w:val="140"/>
        </w:numPr>
        <w:ind w:left="360"/>
      </w:pPr>
      <w:r w:rsidRPr="00EE1A77">
        <w:rPr>
          <w:rtl/>
        </w:rPr>
        <w:t>ماسفت</w:t>
      </w:r>
      <w:r w:rsidRPr="00EE1A77">
        <w:t xml:space="preserve"> - MOSFET</w:t>
      </w:r>
    </w:p>
    <w:p w14:paraId="76090083" w14:textId="77777777" w:rsidR="001755BC" w:rsidRPr="00EE1A77" w:rsidRDefault="001755BC" w:rsidP="009A2AC0">
      <w:pPr>
        <w:pStyle w:val="ListParagraph"/>
        <w:numPr>
          <w:ilvl w:val="0"/>
          <w:numId w:val="140"/>
        </w:numPr>
        <w:ind w:left="360"/>
      </w:pPr>
      <w:r w:rsidRPr="00EE1A77">
        <w:rPr>
          <w:rtl/>
        </w:rPr>
        <w:t>رله</w:t>
      </w:r>
      <w:r w:rsidRPr="00EE1A77">
        <w:t xml:space="preserve"> - Relay</w:t>
      </w:r>
    </w:p>
    <w:p w14:paraId="52658D56" w14:textId="77777777" w:rsidR="001755BC" w:rsidRPr="00EE1A77" w:rsidRDefault="001755BC" w:rsidP="009A2AC0">
      <w:pPr>
        <w:pStyle w:val="ListParagraph"/>
        <w:numPr>
          <w:ilvl w:val="0"/>
          <w:numId w:val="140"/>
        </w:numPr>
        <w:ind w:left="360"/>
      </w:pPr>
      <w:r w:rsidRPr="00EE1A77">
        <w:rPr>
          <w:rtl/>
        </w:rPr>
        <w:t>دیود هرزگرد</w:t>
      </w:r>
      <w:r w:rsidRPr="00EE1A77">
        <w:t xml:space="preserve"> - Flyback Diode</w:t>
      </w:r>
    </w:p>
    <w:p w14:paraId="1CEBFDE0" w14:textId="77777777" w:rsidR="001755BC" w:rsidRPr="00EE1A77" w:rsidRDefault="001755BC" w:rsidP="009A2AC0">
      <w:pPr>
        <w:pStyle w:val="ListParagraph"/>
        <w:numPr>
          <w:ilvl w:val="0"/>
          <w:numId w:val="140"/>
        </w:numPr>
        <w:ind w:left="360"/>
      </w:pPr>
      <w:r w:rsidRPr="00EE1A77">
        <w:rPr>
          <w:rtl/>
        </w:rPr>
        <w:t>مقاومت بیس</w:t>
      </w:r>
      <w:r w:rsidRPr="00EE1A77">
        <w:t xml:space="preserve"> - Base Resistor</w:t>
      </w:r>
    </w:p>
    <w:p w14:paraId="247747DA" w14:textId="77777777" w:rsidR="001755BC" w:rsidRPr="00EE1A77" w:rsidRDefault="001755BC" w:rsidP="009A2AC0">
      <w:pPr>
        <w:pStyle w:val="ListParagraph"/>
        <w:numPr>
          <w:ilvl w:val="0"/>
          <w:numId w:val="140"/>
        </w:numPr>
        <w:ind w:left="360"/>
      </w:pPr>
      <w:r w:rsidRPr="00EE1A77">
        <w:rPr>
          <w:rtl/>
        </w:rPr>
        <w:t>مقاومت گیت</w:t>
      </w:r>
      <w:r w:rsidRPr="00EE1A77">
        <w:t xml:space="preserve"> - Gate Resistor</w:t>
      </w:r>
    </w:p>
    <w:p w14:paraId="0F0C48FF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lastRenderedPageBreak/>
        <w:t>۱۳۹</w:t>
      </w:r>
      <w:r w:rsidRPr="00EE1A77">
        <w:t xml:space="preserve">. </w:t>
      </w:r>
      <w:r w:rsidRPr="00EE1A77">
        <w:rPr>
          <w:rtl/>
        </w:rPr>
        <w:t>پروژه تولید</w:t>
      </w:r>
      <w:r w:rsidRPr="00EE1A77">
        <w:t xml:space="preserve"> PWM - PWM Generator Project</w:t>
      </w:r>
    </w:p>
    <w:p w14:paraId="65590719" w14:textId="77777777" w:rsidR="001755BC" w:rsidRPr="00EE1A77" w:rsidRDefault="001755BC" w:rsidP="009A2AC0">
      <w:pPr>
        <w:pStyle w:val="ListParagraph"/>
        <w:numPr>
          <w:ilvl w:val="0"/>
          <w:numId w:val="141"/>
        </w:numPr>
        <w:ind w:left="360"/>
      </w:pPr>
      <w:r w:rsidRPr="00EE1A77">
        <w:rPr>
          <w:rtl/>
        </w:rPr>
        <w:t>تایمر ۵۵۵ - 555</w:t>
      </w:r>
      <w:r w:rsidRPr="00EE1A77">
        <w:t xml:space="preserve"> Timer</w:t>
      </w:r>
    </w:p>
    <w:p w14:paraId="23722738" w14:textId="77777777" w:rsidR="001755BC" w:rsidRPr="00EE1A77" w:rsidRDefault="001755BC" w:rsidP="009A2AC0">
      <w:pPr>
        <w:pStyle w:val="ListParagraph"/>
        <w:numPr>
          <w:ilvl w:val="0"/>
          <w:numId w:val="141"/>
        </w:numPr>
        <w:ind w:left="360"/>
      </w:pPr>
      <w:r w:rsidRPr="00EE1A77">
        <w:rPr>
          <w:rtl/>
        </w:rPr>
        <w:t>فرکانس</w:t>
      </w:r>
      <w:r w:rsidRPr="00EE1A77">
        <w:t xml:space="preserve"> - Frequency</w:t>
      </w:r>
    </w:p>
    <w:p w14:paraId="6D5760B7" w14:textId="77777777" w:rsidR="001755BC" w:rsidRPr="00EE1A77" w:rsidRDefault="001755BC" w:rsidP="009A2AC0">
      <w:pPr>
        <w:pStyle w:val="ListParagraph"/>
        <w:numPr>
          <w:ilvl w:val="0"/>
          <w:numId w:val="141"/>
        </w:numPr>
        <w:ind w:left="360"/>
      </w:pPr>
      <w:r w:rsidRPr="00EE1A77">
        <w:rPr>
          <w:rtl/>
        </w:rPr>
        <w:t>دیوتی سایکل</w:t>
      </w:r>
      <w:r w:rsidRPr="00EE1A77">
        <w:t xml:space="preserve"> - Duty Cycle</w:t>
      </w:r>
    </w:p>
    <w:p w14:paraId="4C26305C" w14:textId="77777777" w:rsidR="001755BC" w:rsidRPr="00EE1A77" w:rsidRDefault="001755BC" w:rsidP="009A2AC0">
      <w:pPr>
        <w:pStyle w:val="ListParagraph"/>
        <w:numPr>
          <w:ilvl w:val="0"/>
          <w:numId w:val="141"/>
        </w:numPr>
        <w:ind w:left="360"/>
      </w:pPr>
      <w:r w:rsidRPr="00EE1A77">
        <w:t>PWM - PWM</w:t>
      </w:r>
    </w:p>
    <w:p w14:paraId="701A1834" w14:textId="77777777" w:rsidR="001755BC" w:rsidRPr="00EE1A77" w:rsidRDefault="001755BC" w:rsidP="009A2AC0">
      <w:pPr>
        <w:pStyle w:val="ListParagraph"/>
        <w:numPr>
          <w:ilvl w:val="0"/>
          <w:numId w:val="141"/>
        </w:numPr>
        <w:ind w:left="360"/>
      </w:pPr>
      <w:r w:rsidRPr="00EE1A77">
        <w:rPr>
          <w:rtl/>
        </w:rPr>
        <w:t>تنظیم فرکانس</w:t>
      </w:r>
      <w:r w:rsidRPr="00EE1A77">
        <w:t xml:space="preserve"> - Frequency Adjustment</w:t>
      </w:r>
    </w:p>
    <w:p w14:paraId="341F7A7A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۱۴۰</w:t>
      </w:r>
      <w:r w:rsidRPr="00EE1A77">
        <w:t xml:space="preserve">. </w:t>
      </w:r>
      <w:r w:rsidRPr="00EE1A77">
        <w:rPr>
          <w:rtl/>
        </w:rPr>
        <w:t>پروژه پردازش سیگنال</w:t>
      </w:r>
      <w:r w:rsidRPr="00EE1A77">
        <w:t xml:space="preserve"> - Signal Conditioning Project</w:t>
      </w:r>
    </w:p>
    <w:p w14:paraId="36AA7044" w14:textId="77777777" w:rsidR="001755BC" w:rsidRPr="00EE1A77" w:rsidRDefault="001755BC" w:rsidP="009A2AC0">
      <w:pPr>
        <w:pStyle w:val="ListParagraph"/>
        <w:numPr>
          <w:ilvl w:val="0"/>
          <w:numId w:val="142"/>
        </w:numPr>
        <w:ind w:left="360"/>
      </w:pPr>
      <w:r w:rsidRPr="00EE1A77">
        <w:rPr>
          <w:rtl/>
        </w:rPr>
        <w:t>تقویت‌کننده عملیاتی</w:t>
      </w:r>
      <w:r w:rsidRPr="00EE1A77">
        <w:t xml:space="preserve"> - Op-Amp</w:t>
      </w:r>
    </w:p>
    <w:p w14:paraId="43A1A14B" w14:textId="77777777" w:rsidR="001755BC" w:rsidRPr="00EE1A77" w:rsidRDefault="001755BC" w:rsidP="009A2AC0">
      <w:pPr>
        <w:pStyle w:val="ListParagraph"/>
        <w:numPr>
          <w:ilvl w:val="0"/>
          <w:numId w:val="142"/>
        </w:numPr>
        <w:ind w:left="360"/>
      </w:pPr>
      <w:r w:rsidRPr="00EE1A77">
        <w:rPr>
          <w:rtl/>
        </w:rPr>
        <w:t>بهره</w:t>
      </w:r>
      <w:r w:rsidRPr="00EE1A77">
        <w:t xml:space="preserve"> - Gain</w:t>
      </w:r>
    </w:p>
    <w:p w14:paraId="2AB583C1" w14:textId="77777777" w:rsidR="001755BC" w:rsidRPr="00EE1A77" w:rsidRDefault="001755BC" w:rsidP="009A2AC0">
      <w:pPr>
        <w:pStyle w:val="ListParagraph"/>
        <w:numPr>
          <w:ilvl w:val="0"/>
          <w:numId w:val="142"/>
        </w:numPr>
        <w:ind w:left="360"/>
      </w:pPr>
      <w:r w:rsidRPr="00EE1A77">
        <w:rPr>
          <w:rtl/>
        </w:rPr>
        <w:t>فیلتر</w:t>
      </w:r>
      <w:r w:rsidRPr="00EE1A77">
        <w:t xml:space="preserve"> - Filter</w:t>
      </w:r>
    </w:p>
    <w:p w14:paraId="108C3DDC" w14:textId="77777777" w:rsidR="001755BC" w:rsidRPr="00EE1A77" w:rsidRDefault="001755BC" w:rsidP="009A2AC0">
      <w:pPr>
        <w:pStyle w:val="ListParagraph"/>
        <w:numPr>
          <w:ilvl w:val="0"/>
          <w:numId w:val="142"/>
        </w:numPr>
        <w:ind w:left="360"/>
      </w:pPr>
      <w:r w:rsidRPr="00EE1A77">
        <w:rPr>
          <w:rtl/>
        </w:rPr>
        <w:t>آفست</w:t>
      </w:r>
      <w:r w:rsidRPr="00EE1A77">
        <w:t xml:space="preserve"> - Offset</w:t>
      </w:r>
    </w:p>
    <w:p w14:paraId="6F2DE3FB" w14:textId="77777777" w:rsidR="001755BC" w:rsidRPr="00EE1A77" w:rsidRDefault="001755BC" w:rsidP="009A2AC0">
      <w:pPr>
        <w:pStyle w:val="ListParagraph"/>
        <w:numPr>
          <w:ilvl w:val="0"/>
          <w:numId w:val="142"/>
        </w:numPr>
        <w:ind w:left="360"/>
      </w:pPr>
      <w:r w:rsidRPr="00EE1A77">
        <w:rPr>
          <w:rtl/>
        </w:rPr>
        <w:t>سیگنال ورودی</w:t>
      </w:r>
      <w:r w:rsidRPr="00EE1A77">
        <w:t xml:space="preserve"> - Input Signal</w:t>
      </w:r>
    </w:p>
    <w:p w14:paraId="4E9003D4" w14:textId="77777777" w:rsidR="001755BC" w:rsidRPr="00EE1A77" w:rsidRDefault="001755BC" w:rsidP="009A2AC0">
      <w:pPr>
        <w:pStyle w:val="ListParagraph"/>
        <w:numPr>
          <w:ilvl w:val="0"/>
          <w:numId w:val="142"/>
        </w:numPr>
        <w:ind w:left="360"/>
      </w:pPr>
      <w:r w:rsidRPr="00EE1A77">
        <w:rPr>
          <w:rtl/>
        </w:rPr>
        <w:t>سیگنال خروجی</w:t>
      </w:r>
      <w:r w:rsidRPr="00EE1A77">
        <w:t xml:space="preserve"> - Output Signal</w:t>
      </w:r>
    </w:p>
    <w:p w14:paraId="05EFA85F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۱۴۱</w:t>
      </w:r>
      <w:r w:rsidRPr="00EE1A77">
        <w:t xml:space="preserve">. </w:t>
      </w:r>
      <w:r w:rsidRPr="00EE1A77">
        <w:rPr>
          <w:rtl/>
        </w:rPr>
        <w:t>پروژه کنترل موتور</w:t>
      </w:r>
      <w:r w:rsidRPr="00EE1A77">
        <w:t xml:space="preserve"> DC - DC Motor Controller Project</w:t>
      </w:r>
    </w:p>
    <w:p w14:paraId="561AFB82" w14:textId="77777777" w:rsidR="001755BC" w:rsidRPr="00EE1A77" w:rsidRDefault="001755BC" w:rsidP="009A2AC0">
      <w:pPr>
        <w:pStyle w:val="ListParagraph"/>
        <w:numPr>
          <w:ilvl w:val="0"/>
          <w:numId w:val="143"/>
        </w:numPr>
        <w:ind w:left="360"/>
      </w:pPr>
      <w:r w:rsidRPr="00EE1A77">
        <w:rPr>
          <w:rtl/>
        </w:rPr>
        <w:t>ماسفت</w:t>
      </w:r>
      <w:r w:rsidRPr="00EE1A77">
        <w:t xml:space="preserve"> - MOSFET</w:t>
      </w:r>
    </w:p>
    <w:p w14:paraId="642F9080" w14:textId="77777777" w:rsidR="001755BC" w:rsidRPr="00EE1A77" w:rsidRDefault="001755BC" w:rsidP="009A2AC0">
      <w:pPr>
        <w:pStyle w:val="ListParagraph"/>
        <w:numPr>
          <w:ilvl w:val="0"/>
          <w:numId w:val="143"/>
        </w:numPr>
        <w:ind w:left="360"/>
      </w:pPr>
      <w:r w:rsidRPr="00EE1A77">
        <w:t>PWM - PWM</w:t>
      </w:r>
    </w:p>
    <w:p w14:paraId="0FC77C62" w14:textId="77777777" w:rsidR="001755BC" w:rsidRPr="00EE1A77" w:rsidRDefault="001755BC" w:rsidP="009A2AC0">
      <w:pPr>
        <w:pStyle w:val="ListParagraph"/>
        <w:numPr>
          <w:ilvl w:val="0"/>
          <w:numId w:val="143"/>
        </w:numPr>
        <w:ind w:left="360"/>
      </w:pPr>
      <w:r w:rsidRPr="00EE1A77">
        <w:rPr>
          <w:rtl/>
        </w:rPr>
        <w:t>پل</w:t>
      </w:r>
      <w:r w:rsidRPr="00EE1A77">
        <w:t xml:space="preserve"> H - H-Bridge</w:t>
      </w:r>
    </w:p>
    <w:p w14:paraId="72FB7512" w14:textId="77777777" w:rsidR="001755BC" w:rsidRPr="00EE1A77" w:rsidRDefault="001755BC" w:rsidP="009A2AC0">
      <w:pPr>
        <w:pStyle w:val="ListParagraph"/>
        <w:numPr>
          <w:ilvl w:val="0"/>
          <w:numId w:val="143"/>
        </w:numPr>
        <w:ind w:left="360"/>
      </w:pPr>
      <w:r w:rsidRPr="00EE1A77">
        <w:rPr>
          <w:rtl/>
        </w:rPr>
        <w:t>کنترل سرعت</w:t>
      </w:r>
      <w:r w:rsidRPr="00EE1A77">
        <w:t xml:space="preserve"> - Speed Control</w:t>
      </w:r>
    </w:p>
    <w:p w14:paraId="33C71998" w14:textId="77777777" w:rsidR="001755BC" w:rsidRPr="00EE1A77" w:rsidRDefault="001755BC" w:rsidP="009A2AC0">
      <w:pPr>
        <w:pStyle w:val="ListParagraph"/>
        <w:numPr>
          <w:ilvl w:val="0"/>
          <w:numId w:val="143"/>
        </w:numPr>
        <w:ind w:left="360"/>
      </w:pPr>
      <w:r w:rsidRPr="00EE1A77">
        <w:rPr>
          <w:rtl/>
        </w:rPr>
        <w:t>کنترل جهت</w:t>
      </w:r>
      <w:r w:rsidRPr="00EE1A77">
        <w:t xml:space="preserve"> - Direction Control</w:t>
      </w:r>
    </w:p>
    <w:p w14:paraId="782D9EFA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۱۴۲</w:t>
      </w:r>
      <w:r w:rsidRPr="00EE1A77">
        <w:t xml:space="preserve">. </w:t>
      </w:r>
      <w:r w:rsidRPr="00EE1A77">
        <w:rPr>
          <w:rtl/>
        </w:rPr>
        <w:t>پروژه مبدل باک</w:t>
      </w:r>
      <w:r w:rsidRPr="00EE1A77">
        <w:t xml:space="preserve"> - Buck Converter Project</w:t>
      </w:r>
    </w:p>
    <w:p w14:paraId="0938D6F5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rPr>
          <w:rtl/>
        </w:rPr>
        <w:t>سلف</w:t>
      </w:r>
      <w:r w:rsidRPr="00EE1A77">
        <w:t xml:space="preserve"> - Inductor</w:t>
      </w:r>
    </w:p>
    <w:p w14:paraId="649B2B7A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rPr>
          <w:rtl/>
        </w:rPr>
        <w:t>ماسفت</w:t>
      </w:r>
      <w:r w:rsidRPr="00EE1A77">
        <w:t xml:space="preserve"> - MOSFET</w:t>
      </w:r>
    </w:p>
    <w:p w14:paraId="2FDFC32F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rPr>
          <w:rtl/>
        </w:rPr>
        <w:t>دیود</w:t>
      </w:r>
      <w:r w:rsidRPr="00EE1A77">
        <w:t xml:space="preserve"> - Diode</w:t>
      </w:r>
    </w:p>
    <w:p w14:paraId="364FB013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t>PWM - PWM</w:t>
      </w:r>
    </w:p>
    <w:p w14:paraId="2A22A61D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rPr>
          <w:rtl/>
        </w:rPr>
        <w:lastRenderedPageBreak/>
        <w:t>فیدبک</w:t>
      </w:r>
      <w:r w:rsidRPr="00EE1A77">
        <w:t xml:space="preserve"> - Feedback</w:t>
      </w:r>
    </w:p>
    <w:p w14:paraId="0E4B7EE1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rPr>
          <w:rtl/>
        </w:rPr>
        <w:t>راندمان</w:t>
      </w:r>
      <w:r w:rsidRPr="00EE1A77">
        <w:t xml:space="preserve"> - Efficiency</w:t>
      </w:r>
    </w:p>
    <w:p w14:paraId="014F3723" w14:textId="77777777" w:rsidR="001755BC" w:rsidRPr="00EE1A77" w:rsidRDefault="001755BC" w:rsidP="009A2AC0">
      <w:pPr>
        <w:pStyle w:val="ListParagraph"/>
        <w:numPr>
          <w:ilvl w:val="0"/>
          <w:numId w:val="144"/>
        </w:numPr>
        <w:ind w:left="360"/>
      </w:pPr>
      <w:r w:rsidRPr="00EE1A77">
        <w:rPr>
          <w:rtl/>
        </w:rPr>
        <w:t>ریپل خروجی</w:t>
      </w:r>
      <w:r w:rsidRPr="00EE1A77">
        <w:t xml:space="preserve"> - Output Ripple</w:t>
      </w:r>
    </w:p>
    <w:p w14:paraId="5702F26F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۱۴۳</w:t>
      </w:r>
      <w:r w:rsidRPr="00EE1A77">
        <w:t xml:space="preserve">. </w:t>
      </w:r>
      <w:r w:rsidRPr="00EE1A77">
        <w:rPr>
          <w:rtl/>
        </w:rPr>
        <w:t>پروژه منطق دیجیتال</w:t>
      </w:r>
      <w:r w:rsidRPr="00EE1A77">
        <w:t xml:space="preserve"> - Digital Logic Project</w:t>
      </w:r>
    </w:p>
    <w:p w14:paraId="271B796C" w14:textId="77777777" w:rsidR="001755BC" w:rsidRPr="00EE1A77" w:rsidRDefault="001755BC" w:rsidP="009A2AC0">
      <w:pPr>
        <w:pStyle w:val="ListParagraph"/>
        <w:numPr>
          <w:ilvl w:val="0"/>
          <w:numId w:val="145"/>
        </w:numPr>
        <w:ind w:left="360"/>
      </w:pPr>
      <w:r w:rsidRPr="00EE1A77">
        <w:rPr>
          <w:rtl/>
        </w:rPr>
        <w:t>گیت منطقی</w:t>
      </w:r>
      <w:r w:rsidRPr="00EE1A77">
        <w:t xml:space="preserve"> - Logic Gate</w:t>
      </w:r>
    </w:p>
    <w:p w14:paraId="640DF528" w14:textId="77777777" w:rsidR="001755BC" w:rsidRPr="00EE1A77" w:rsidRDefault="001755BC" w:rsidP="009A2AC0">
      <w:pPr>
        <w:pStyle w:val="ListParagraph"/>
        <w:numPr>
          <w:ilvl w:val="0"/>
          <w:numId w:val="145"/>
        </w:numPr>
        <w:ind w:left="360"/>
      </w:pPr>
      <w:r w:rsidRPr="00EE1A77">
        <w:rPr>
          <w:rtl/>
        </w:rPr>
        <w:t>شمارنده</w:t>
      </w:r>
      <w:r w:rsidRPr="00EE1A77">
        <w:t xml:space="preserve"> - Counter</w:t>
      </w:r>
    </w:p>
    <w:p w14:paraId="0682DFF8" w14:textId="77777777" w:rsidR="001755BC" w:rsidRPr="00EE1A77" w:rsidRDefault="001755BC" w:rsidP="009A2AC0">
      <w:pPr>
        <w:pStyle w:val="ListParagraph"/>
        <w:numPr>
          <w:ilvl w:val="0"/>
          <w:numId w:val="145"/>
        </w:numPr>
        <w:ind w:left="360"/>
      </w:pPr>
      <w:r w:rsidRPr="00EE1A77">
        <w:rPr>
          <w:rtl/>
        </w:rPr>
        <w:t>نمایشگر</w:t>
      </w:r>
      <w:r w:rsidRPr="00EE1A77">
        <w:t xml:space="preserve"> - Display</w:t>
      </w:r>
    </w:p>
    <w:p w14:paraId="65D6D7CD" w14:textId="77777777" w:rsidR="001755BC" w:rsidRPr="00EE1A77" w:rsidRDefault="001755BC" w:rsidP="009A2AC0">
      <w:pPr>
        <w:pStyle w:val="ListParagraph"/>
        <w:numPr>
          <w:ilvl w:val="0"/>
          <w:numId w:val="145"/>
        </w:numPr>
        <w:ind w:left="360"/>
      </w:pPr>
      <w:r w:rsidRPr="00EE1A77">
        <w:rPr>
          <w:rtl/>
        </w:rPr>
        <w:t>دیکودر</w:t>
      </w:r>
      <w:r w:rsidRPr="00EE1A77">
        <w:t xml:space="preserve"> - Decoder</w:t>
      </w:r>
    </w:p>
    <w:p w14:paraId="7E21C1D7" w14:textId="77777777" w:rsidR="001755BC" w:rsidRPr="00EE1A77" w:rsidRDefault="001755BC" w:rsidP="009A2AC0">
      <w:pPr>
        <w:pStyle w:val="ListParagraph"/>
        <w:numPr>
          <w:ilvl w:val="0"/>
          <w:numId w:val="145"/>
        </w:numPr>
        <w:ind w:left="360"/>
      </w:pPr>
      <w:r w:rsidRPr="00EE1A77">
        <w:rPr>
          <w:rtl/>
        </w:rPr>
        <w:t>کلاک</w:t>
      </w:r>
      <w:r w:rsidRPr="00EE1A77">
        <w:t xml:space="preserve"> - Clock</w:t>
      </w:r>
    </w:p>
    <w:p w14:paraId="7016444C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۱۴۴</w:t>
      </w:r>
      <w:r w:rsidRPr="00EE1A77">
        <w:t xml:space="preserve">. </w:t>
      </w:r>
      <w:r w:rsidRPr="00EE1A77">
        <w:rPr>
          <w:rtl/>
        </w:rPr>
        <w:t>پروژه کامل طراحی و ساخت</w:t>
      </w:r>
      <w:r w:rsidRPr="00EE1A77">
        <w:t xml:space="preserve"> PCB - Complete PCB Design &amp; Manufacturing Project</w:t>
      </w:r>
    </w:p>
    <w:p w14:paraId="214706BB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۱: نیازمندی‌ها</w:t>
      </w:r>
      <w:r w:rsidRPr="00EE1A77">
        <w:t xml:space="preserve"> - Requirements</w:t>
      </w:r>
    </w:p>
    <w:p w14:paraId="3CD9F5CC" w14:textId="77777777" w:rsidR="001755BC" w:rsidRPr="00EE1A77" w:rsidRDefault="001755BC" w:rsidP="009A2AC0">
      <w:pPr>
        <w:pStyle w:val="ListParagraph"/>
        <w:numPr>
          <w:ilvl w:val="0"/>
          <w:numId w:val="146"/>
        </w:numPr>
        <w:ind w:left="360"/>
      </w:pPr>
      <w:r w:rsidRPr="00EE1A77">
        <w:rPr>
          <w:rtl/>
        </w:rPr>
        <w:t>تعریف عملکرد مدار</w:t>
      </w:r>
      <w:r w:rsidRPr="00EE1A77">
        <w:t xml:space="preserve"> - Circuit Function Definition</w:t>
      </w:r>
    </w:p>
    <w:p w14:paraId="10B75FFD" w14:textId="77777777" w:rsidR="001755BC" w:rsidRPr="00EE1A77" w:rsidRDefault="001755BC" w:rsidP="009A2AC0">
      <w:pPr>
        <w:pStyle w:val="ListParagraph"/>
        <w:numPr>
          <w:ilvl w:val="0"/>
          <w:numId w:val="146"/>
        </w:numPr>
        <w:ind w:left="360"/>
      </w:pPr>
      <w:r w:rsidRPr="00EE1A77">
        <w:rPr>
          <w:rtl/>
        </w:rPr>
        <w:t>ورودی‌ها</w:t>
      </w:r>
      <w:r w:rsidRPr="00EE1A77">
        <w:t xml:space="preserve"> - Inputs</w:t>
      </w:r>
    </w:p>
    <w:p w14:paraId="65EA2E52" w14:textId="77777777" w:rsidR="001755BC" w:rsidRPr="00EE1A77" w:rsidRDefault="001755BC" w:rsidP="009A2AC0">
      <w:pPr>
        <w:pStyle w:val="ListParagraph"/>
        <w:numPr>
          <w:ilvl w:val="0"/>
          <w:numId w:val="146"/>
        </w:numPr>
        <w:ind w:left="360"/>
      </w:pPr>
      <w:r w:rsidRPr="00EE1A77">
        <w:rPr>
          <w:rtl/>
        </w:rPr>
        <w:t>خروجی‌ها</w:t>
      </w:r>
      <w:r w:rsidRPr="00EE1A77">
        <w:t xml:space="preserve"> - Outputs</w:t>
      </w:r>
    </w:p>
    <w:p w14:paraId="63FFEF95" w14:textId="77777777" w:rsidR="001755BC" w:rsidRPr="00EE1A77" w:rsidRDefault="001755BC" w:rsidP="009A2AC0">
      <w:pPr>
        <w:pStyle w:val="ListParagraph"/>
        <w:numPr>
          <w:ilvl w:val="0"/>
          <w:numId w:val="146"/>
        </w:numPr>
        <w:ind w:left="360"/>
      </w:pPr>
      <w:r w:rsidRPr="00EE1A77">
        <w:rPr>
          <w:rtl/>
        </w:rPr>
        <w:t>ولتاژ کاری</w:t>
      </w:r>
      <w:r w:rsidRPr="00EE1A77">
        <w:t xml:space="preserve"> - Operating Voltage</w:t>
      </w:r>
    </w:p>
    <w:p w14:paraId="6C970144" w14:textId="77777777" w:rsidR="001755BC" w:rsidRPr="00EE1A77" w:rsidRDefault="001755BC" w:rsidP="009A2AC0">
      <w:pPr>
        <w:pStyle w:val="ListParagraph"/>
        <w:numPr>
          <w:ilvl w:val="0"/>
          <w:numId w:val="146"/>
        </w:numPr>
        <w:ind w:left="360"/>
      </w:pPr>
      <w:r w:rsidRPr="00EE1A77">
        <w:rPr>
          <w:rtl/>
        </w:rPr>
        <w:t>جریان موردنیاز</w:t>
      </w:r>
      <w:r w:rsidRPr="00EE1A77">
        <w:t xml:space="preserve"> - Required Current</w:t>
      </w:r>
    </w:p>
    <w:p w14:paraId="78187B3F" w14:textId="77777777" w:rsidR="001755BC" w:rsidRPr="00EE1A77" w:rsidRDefault="001755BC" w:rsidP="009A2AC0">
      <w:pPr>
        <w:pStyle w:val="ListParagraph"/>
        <w:numPr>
          <w:ilvl w:val="0"/>
          <w:numId w:val="146"/>
        </w:numPr>
        <w:ind w:left="360"/>
      </w:pPr>
      <w:r w:rsidRPr="00EE1A77">
        <w:rPr>
          <w:rtl/>
        </w:rPr>
        <w:t>محدودیت‌های طراحی</w:t>
      </w:r>
      <w:r w:rsidRPr="00EE1A77">
        <w:t xml:space="preserve"> - Design Constraints</w:t>
      </w:r>
    </w:p>
    <w:p w14:paraId="5E3D0F4E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۲: طراحی و محاسبات</w:t>
      </w:r>
      <w:r w:rsidRPr="00EE1A77">
        <w:t xml:space="preserve"> - Design &amp; Calculation</w:t>
      </w:r>
    </w:p>
    <w:p w14:paraId="67810112" w14:textId="77777777" w:rsidR="001755BC" w:rsidRPr="00EE1A77" w:rsidRDefault="001755BC" w:rsidP="009A2AC0">
      <w:pPr>
        <w:pStyle w:val="ListParagraph"/>
        <w:numPr>
          <w:ilvl w:val="0"/>
          <w:numId w:val="147"/>
        </w:numPr>
        <w:ind w:left="360"/>
      </w:pPr>
      <w:r w:rsidRPr="00EE1A77">
        <w:rPr>
          <w:rtl/>
        </w:rPr>
        <w:t>انتخاب توپولوژی مدار</w:t>
      </w:r>
      <w:r w:rsidRPr="00EE1A77">
        <w:t xml:space="preserve"> - Circuit Topology Selection</w:t>
      </w:r>
    </w:p>
    <w:p w14:paraId="5B12F24B" w14:textId="77777777" w:rsidR="001755BC" w:rsidRPr="00EE1A77" w:rsidRDefault="001755BC" w:rsidP="009A2AC0">
      <w:pPr>
        <w:pStyle w:val="ListParagraph"/>
        <w:numPr>
          <w:ilvl w:val="0"/>
          <w:numId w:val="147"/>
        </w:numPr>
        <w:ind w:left="360"/>
      </w:pPr>
      <w:r w:rsidRPr="00EE1A77">
        <w:rPr>
          <w:rtl/>
        </w:rPr>
        <w:t>انتخاب قطعات</w:t>
      </w:r>
      <w:r w:rsidRPr="00EE1A77">
        <w:t xml:space="preserve"> - Component Selection</w:t>
      </w:r>
    </w:p>
    <w:p w14:paraId="00E61086" w14:textId="77777777" w:rsidR="001755BC" w:rsidRPr="00EE1A77" w:rsidRDefault="001755BC" w:rsidP="009A2AC0">
      <w:pPr>
        <w:pStyle w:val="ListParagraph"/>
        <w:numPr>
          <w:ilvl w:val="0"/>
          <w:numId w:val="147"/>
        </w:numPr>
        <w:ind w:left="360"/>
      </w:pPr>
      <w:r w:rsidRPr="00EE1A77">
        <w:rPr>
          <w:rtl/>
        </w:rPr>
        <w:t>محاسبه مقادیر قطعات</w:t>
      </w:r>
      <w:r w:rsidRPr="00EE1A77">
        <w:t xml:space="preserve"> - Component Value Calculation</w:t>
      </w:r>
    </w:p>
    <w:p w14:paraId="1514A007" w14:textId="77777777" w:rsidR="001755BC" w:rsidRPr="00EE1A77" w:rsidRDefault="001755BC" w:rsidP="009A2AC0">
      <w:pPr>
        <w:pStyle w:val="ListParagraph"/>
        <w:numPr>
          <w:ilvl w:val="0"/>
          <w:numId w:val="147"/>
        </w:numPr>
        <w:ind w:left="360"/>
      </w:pPr>
      <w:r w:rsidRPr="00EE1A77">
        <w:rPr>
          <w:rtl/>
        </w:rPr>
        <w:t>محاسبه توان</w:t>
      </w:r>
      <w:r w:rsidRPr="00EE1A77">
        <w:t xml:space="preserve"> - Power Calculation</w:t>
      </w:r>
    </w:p>
    <w:p w14:paraId="534BDAA0" w14:textId="77777777" w:rsidR="001755BC" w:rsidRPr="00EE1A77" w:rsidRDefault="001755BC" w:rsidP="009A2AC0">
      <w:pPr>
        <w:pStyle w:val="ListParagraph"/>
        <w:numPr>
          <w:ilvl w:val="0"/>
          <w:numId w:val="147"/>
        </w:numPr>
        <w:ind w:left="360"/>
      </w:pPr>
      <w:r w:rsidRPr="00EE1A77">
        <w:rPr>
          <w:rtl/>
        </w:rPr>
        <w:t>بررسی تلرانس</w:t>
      </w:r>
      <w:r w:rsidRPr="00EE1A77">
        <w:t xml:space="preserve"> - Tolerance Analysis</w:t>
      </w:r>
    </w:p>
    <w:p w14:paraId="200F064E" w14:textId="77777777" w:rsidR="001755BC" w:rsidRPr="00EE1A77" w:rsidRDefault="001755BC" w:rsidP="009A2AC0">
      <w:pPr>
        <w:pStyle w:val="ListParagraph"/>
        <w:numPr>
          <w:ilvl w:val="0"/>
          <w:numId w:val="147"/>
        </w:numPr>
        <w:ind w:left="360"/>
      </w:pPr>
      <w:r w:rsidRPr="00EE1A77">
        <w:rPr>
          <w:rtl/>
        </w:rPr>
        <w:lastRenderedPageBreak/>
        <w:t>بررسی شرایط کاری</w:t>
      </w:r>
      <w:r w:rsidRPr="00EE1A77">
        <w:t xml:space="preserve"> - Operating Conditions Analysis</w:t>
      </w:r>
    </w:p>
    <w:p w14:paraId="7B7195C8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۳: شبیه‌سازی</w:t>
      </w:r>
      <w:r w:rsidRPr="00EE1A77">
        <w:t xml:space="preserve"> - Simulation</w:t>
      </w:r>
    </w:p>
    <w:p w14:paraId="4F8C0361" w14:textId="77777777" w:rsidR="001755BC" w:rsidRPr="00EE1A77" w:rsidRDefault="001755BC" w:rsidP="009A2AC0">
      <w:pPr>
        <w:pStyle w:val="ListParagraph"/>
        <w:numPr>
          <w:ilvl w:val="0"/>
          <w:numId w:val="148"/>
        </w:numPr>
        <w:ind w:left="360"/>
      </w:pPr>
      <w:r w:rsidRPr="00EE1A77">
        <w:rPr>
          <w:rtl/>
        </w:rPr>
        <w:t>ساخت مدار</w:t>
      </w:r>
      <w:r w:rsidRPr="00EE1A77">
        <w:t xml:space="preserve"> - Circuit Construction</w:t>
      </w:r>
    </w:p>
    <w:p w14:paraId="496A8577" w14:textId="77777777" w:rsidR="001755BC" w:rsidRPr="00EE1A77" w:rsidRDefault="001755BC" w:rsidP="009A2AC0">
      <w:pPr>
        <w:pStyle w:val="ListParagraph"/>
        <w:numPr>
          <w:ilvl w:val="0"/>
          <w:numId w:val="148"/>
        </w:numPr>
        <w:ind w:left="360"/>
      </w:pPr>
      <w:r w:rsidRPr="00EE1A77">
        <w:rPr>
          <w:rtl/>
        </w:rPr>
        <w:t>شبیه‌سازی مدار</w:t>
      </w:r>
      <w:r w:rsidRPr="00EE1A77">
        <w:t xml:space="preserve"> - Circuit Simulation</w:t>
      </w:r>
    </w:p>
    <w:p w14:paraId="168F0F48" w14:textId="77777777" w:rsidR="001755BC" w:rsidRPr="00EE1A77" w:rsidRDefault="001755BC" w:rsidP="009A2AC0">
      <w:pPr>
        <w:pStyle w:val="ListParagraph"/>
        <w:numPr>
          <w:ilvl w:val="0"/>
          <w:numId w:val="148"/>
        </w:numPr>
        <w:ind w:left="360"/>
      </w:pPr>
      <w:r w:rsidRPr="00EE1A77">
        <w:rPr>
          <w:rtl/>
        </w:rPr>
        <w:t>بررسی ولتاژ</w:t>
      </w:r>
      <w:r w:rsidRPr="00EE1A77">
        <w:t xml:space="preserve"> - Voltage Analysis</w:t>
      </w:r>
    </w:p>
    <w:p w14:paraId="094A09F6" w14:textId="77777777" w:rsidR="001755BC" w:rsidRPr="00EE1A77" w:rsidRDefault="001755BC" w:rsidP="009A2AC0">
      <w:pPr>
        <w:pStyle w:val="ListParagraph"/>
        <w:numPr>
          <w:ilvl w:val="0"/>
          <w:numId w:val="148"/>
        </w:numPr>
        <w:ind w:left="360"/>
      </w:pPr>
      <w:r w:rsidRPr="00EE1A77">
        <w:rPr>
          <w:rtl/>
        </w:rPr>
        <w:t>بررسی جریان</w:t>
      </w:r>
      <w:r w:rsidRPr="00EE1A77">
        <w:t xml:space="preserve"> - Current Analysis</w:t>
      </w:r>
    </w:p>
    <w:p w14:paraId="786CDCCF" w14:textId="77777777" w:rsidR="001755BC" w:rsidRPr="00EE1A77" w:rsidRDefault="001755BC" w:rsidP="009A2AC0">
      <w:pPr>
        <w:pStyle w:val="ListParagraph"/>
        <w:numPr>
          <w:ilvl w:val="0"/>
          <w:numId w:val="148"/>
        </w:numPr>
        <w:ind w:left="360"/>
      </w:pPr>
      <w:r w:rsidRPr="00EE1A77">
        <w:rPr>
          <w:rtl/>
        </w:rPr>
        <w:t>بررسی شکل‌موج</w:t>
      </w:r>
      <w:r w:rsidRPr="00EE1A77">
        <w:t xml:space="preserve"> - Waveform Analysis</w:t>
      </w:r>
    </w:p>
    <w:p w14:paraId="035FE51E" w14:textId="77777777" w:rsidR="001755BC" w:rsidRPr="00EE1A77" w:rsidRDefault="001755BC" w:rsidP="009A2AC0">
      <w:pPr>
        <w:pStyle w:val="ListParagraph"/>
        <w:numPr>
          <w:ilvl w:val="0"/>
          <w:numId w:val="148"/>
        </w:numPr>
        <w:ind w:left="360"/>
      </w:pPr>
      <w:r w:rsidRPr="00EE1A77">
        <w:rPr>
          <w:rtl/>
        </w:rPr>
        <w:t>اصلاح طراحی</w:t>
      </w:r>
      <w:r w:rsidRPr="00EE1A77">
        <w:t xml:space="preserve"> - Design Optimization</w:t>
      </w:r>
    </w:p>
    <w:p w14:paraId="10E56361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۴: شماتیک</w:t>
      </w:r>
      <w:r w:rsidRPr="00EE1A77">
        <w:t xml:space="preserve"> - Schematic</w:t>
      </w:r>
    </w:p>
    <w:p w14:paraId="4B222B8C" w14:textId="77777777" w:rsidR="001755BC" w:rsidRPr="00EE1A77" w:rsidRDefault="001755BC" w:rsidP="009A2AC0">
      <w:pPr>
        <w:pStyle w:val="ListParagraph"/>
        <w:numPr>
          <w:ilvl w:val="0"/>
          <w:numId w:val="149"/>
        </w:numPr>
        <w:ind w:left="360"/>
      </w:pPr>
      <w:r w:rsidRPr="00EE1A77">
        <w:rPr>
          <w:rtl/>
        </w:rPr>
        <w:t>طراحی شماتیک نهایی</w:t>
      </w:r>
      <w:r w:rsidRPr="00EE1A77">
        <w:t xml:space="preserve"> - Final Schematic Design</w:t>
      </w:r>
    </w:p>
    <w:p w14:paraId="78ED733F" w14:textId="77777777" w:rsidR="001755BC" w:rsidRPr="00EE1A77" w:rsidRDefault="001755BC" w:rsidP="009A2AC0">
      <w:pPr>
        <w:pStyle w:val="ListParagraph"/>
        <w:numPr>
          <w:ilvl w:val="0"/>
          <w:numId w:val="149"/>
        </w:numPr>
        <w:ind w:left="360"/>
      </w:pPr>
      <w:r w:rsidRPr="00EE1A77">
        <w:rPr>
          <w:rtl/>
        </w:rPr>
        <w:t>انتخاب سمبل</w:t>
      </w:r>
      <w:r w:rsidRPr="00EE1A77">
        <w:t xml:space="preserve"> - Symbol Selection</w:t>
      </w:r>
    </w:p>
    <w:p w14:paraId="486B2C7A" w14:textId="77777777" w:rsidR="001755BC" w:rsidRPr="00EE1A77" w:rsidRDefault="001755BC" w:rsidP="009A2AC0">
      <w:pPr>
        <w:pStyle w:val="ListParagraph"/>
        <w:numPr>
          <w:ilvl w:val="0"/>
          <w:numId w:val="149"/>
        </w:numPr>
        <w:ind w:left="360"/>
      </w:pPr>
      <w:r w:rsidRPr="00EE1A77">
        <w:rPr>
          <w:rtl/>
        </w:rPr>
        <w:t>تعیین فوت‌پرینت</w:t>
      </w:r>
      <w:r w:rsidRPr="00EE1A77">
        <w:t xml:space="preserve"> - Footprint Assignment</w:t>
      </w:r>
    </w:p>
    <w:p w14:paraId="52961012" w14:textId="77777777" w:rsidR="001755BC" w:rsidRPr="00EE1A77" w:rsidRDefault="001755BC" w:rsidP="009A2AC0">
      <w:pPr>
        <w:pStyle w:val="ListParagraph"/>
        <w:numPr>
          <w:ilvl w:val="0"/>
          <w:numId w:val="149"/>
        </w:numPr>
        <w:ind w:left="360"/>
      </w:pPr>
      <w:r w:rsidRPr="00EE1A77">
        <w:rPr>
          <w:rtl/>
        </w:rPr>
        <w:t>نام‌گذاری نت‌ها</w:t>
      </w:r>
      <w:r w:rsidRPr="00EE1A77">
        <w:t xml:space="preserve"> - Net Naming</w:t>
      </w:r>
    </w:p>
    <w:p w14:paraId="61F374E1" w14:textId="77777777" w:rsidR="001755BC" w:rsidRPr="00EE1A77" w:rsidRDefault="001755BC" w:rsidP="009A2AC0">
      <w:pPr>
        <w:pStyle w:val="ListParagraph"/>
        <w:numPr>
          <w:ilvl w:val="0"/>
          <w:numId w:val="149"/>
        </w:numPr>
        <w:ind w:left="360"/>
      </w:pPr>
      <w:r w:rsidRPr="00EE1A77">
        <w:rPr>
          <w:rtl/>
        </w:rPr>
        <w:t>بررسی قوانین الکتریکی</w:t>
      </w:r>
      <w:r w:rsidRPr="00EE1A77">
        <w:t xml:space="preserve"> - Electrical Rules Check (ERC)</w:t>
      </w:r>
    </w:p>
    <w:p w14:paraId="53D7BC9F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۵: طراحی</w:t>
      </w:r>
      <w:r w:rsidRPr="00EE1A77">
        <w:t xml:space="preserve"> PCB - PCB Layout</w:t>
      </w:r>
    </w:p>
    <w:p w14:paraId="166BF449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تعیین ابعاد برد</w:t>
      </w:r>
      <w:r w:rsidRPr="00EE1A77">
        <w:t xml:space="preserve"> - Board Dimensions</w:t>
      </w:r>
    </w:p>
    <w:p w14:paraId="468743CD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لایه‌بندی برد</w:t>
      </w:r>
      <w:r w:rsidRPr="00EE1A77">
        <w:t xml:space="preserve"> - Layer Stack</w:t>
      </w:r>
    </w:p>
    <w:p w14:paraId="4E40DA8D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جانمایی قطعات</w:t>
      </w:r>
      <w:r w:rsidRPr="00EE1A77">
        <w:t xml:space="preserve"> - Component Placement</w:t>
      </w:r>
    </w:p>
    <w:p w14:paraId="290D2D37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مسیریابی</w:t>
      </w:r>
      <w:r w:rsidRPr="00EE1A77">
        <w:t xml:space="preserve"> - Routing</w:t>
      </w:r>
    </w:p>
    <w:p w14:paraId="798C5039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ویا</w:t>
      </w:r>
      <w:r w:rsidRPr="00EE1A77">
        <w:t xml:space="preserve"> - Via</w:t>
      </w:r>
    </w:p>
    <w:p w14:paraId="16EE9238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صفحه زمین</w:t>
      </w:r>
      <w:r w:rsidRPr="00EE1A77">
        <w:t xml:space="preserve"> - Ground Plane</w:t>
      </w:r>
    </w:p>
    <w:p w14:paraId="596C3D64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صفحه تغذیه</w:t>
      </w:r>
      <w:r w:rsidRPr="00EE1A77">
        <w:t xml:space="preserve"> - Power Plane</w:t>
      </w:r>
    </w:p>
    <w:p w14:paraId="287C175F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عرض ترک</w:t>
      </w:r>
      <w:r w:rsidRPr="00EE1A77">
        <w:t xml:space="preserve"> - Trace Width</w:t>
      </w:r>
    </w:p>
    <w:p w14:paraId="3B995C85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فاصله ایمنی</w:t>
      </w:r>
      <w:r w:rsidRPr="00EE1A77">
        <w:t xml:space="preserve"> - Clearance</w:t>
      </w:r>
    </w:p>
    <w:p w14:paraId="057F3F53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مدیریت حرارتی</w:t>
      </w:r>
      <w:r w:rsidRPr="00EE1A77">
        <w:t xml:space="preserve"> - Thermal Management</w:t>
      </w:r>
    </w:p>
    <w:p w14:paraId="7DAD00EE" w14:textId="77777777" w:rsidR="001755BC" w:rsidRPr="00EE1A77" w:rsidRDefault="001755BC" w:rsidP="009A2AC0">
      <w:pPr>
        <w:pStyle w:val="ListParagraph"/>
        <w:numPr>
          <w:ilvl w:val="0"/>
          <w:numId w:val="150"/>
        </w:numPr>
        <w:ind w:left="360"/>
      </w:pPr>
      <w:r w:rsidRPr="00EE1A77">
        <w:rPr>
          <w:rtl/>
        </w:rPr>
        <w:t>بررسی قوانین طراحی</w:t>
      </w:r>
      <w:r w:rsidRPr="00EE1A77">
        <w:t xml:space="preserve"> - Design Rule Check (DRC)</w:t>
      </w:r>
    </w:p>
    <w:p w14:paraId="7109A9FC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lastRenderedPageBreak/>
        <w:t>مرحله ۶: فایل‌های تولید</w:t>
      </w:r>
      <w:r w:rsidRPr="00EE1A77">
        <w:t xml:space="preserve"> - Manufacturing Files</w:t>
      </w:r>
    </w:p>
    <w:p w14:paraId="1ACB2EBF" w14:textId="77777777" w:rsidR="001755BC" w:rsidRPr="00EE1A77" w:rsidRDefault="001755BC" w:rsidP="009A2AC0">
      <w:pPr>
        <w:pStyle w:val="ListParagraph"/>
        <w:numPr>
          <w:ilvl w:val="0"/>
          <w:numId w:val="151"/>
        </w:numPr>
        <w:ind w:left="360"/>
      </w:pPr>
      <w:r w:rsidRPr="00EE1A77">
        <w:rPr>
          <w:rtl/>
        </w:rPr>
        <w:t>فایل‌های گربر</w:t>
      </w:r>
      <w:r w:rsidRPr="00EE1A77">
        <w:t xml:space="preserve"> - Gerber Files</w:t>
      </w:r>
    </w:p>
    <w:p w14:paraId="7FCD1526" w14:textId="77777777" w:rsidR="001755BC" w:rsidRPr="00EE1A77" w:rsidRDefault="001755BC" w:rsidP="009A2AC0">
      <w:pPr>
        <w:pStyle w:val="ListParagraph"/>
        <w:numPr>
          <w:ilvl w:val="0"/>
          <w:numId w:val="151"/>
        </w:numPr>
        <w:ind w:left="360"/>
      </w:pPr>
      <w:r w:rsidRPr="00EE1A77">
        <w:rPr>
          <w:rtl/>
        </w:rPr>
        <w:t>فایل‌های حفاری</w:t>
      </w:r>
      <w:r w:rsidRPr="00EE1A77">
        <w:t xml:space="preserve"> - Drill Files</w:t>
      </w:r>
    </w:p>
    <w:p w14:paraId="79B142BF" w14:textId="77777777" w:rsidR="001755BC" w:rsidRPr="00EE1A77" w:rsidRDefault="001755BC" w:rsidP="009A2AC0">
      <w:pPr>
        <w:pStyle w:val="ListParagraph"/>
        <w:numPr>
          <w:ilvl w:val="0"/>
          <w:numId w:val="151"/>
        </w:numPr>
        <w:ind w:left="360"/>
      </w:pPr>
      <w:r w:rsidRPr="00EE1A77">
        <w:rPr>
          <w:rtl/>
        </w:rPr>
        <w:t>لیست قطعات</w:t>
      </w:r>
      <w:r w:rsidRPr="00EE1A77">
        <w:t xml:space="preserve"> - Bill of Materials (BOM)</w:t>
      </w:r>
    </w:p>
    <w:p w14:paraId="205A819D" w14:textId="77777777" w:rsidR="001755BC" w:rsidRPr="00EE1A77" w:rsidRDefault="001755BC" w:rsidP="009A2AC0">
      <w:pPr>
        <w:pStyle w:val="ListParagraph"/>
        <w:numPr>
          <w:ilvl w:val="0"/>
          <w:numId w:val="151"/>
        </w:numPr>
        <w:ind w:left="360"/>
      </w:pPr>
      <w:r w:rsidRPr="00EE1A77">
        <w:rPr>
          <w:rtl/>
        </w:rPr>
        <w:t>فایل جایگذاری</w:t>
      </w:r>
      <w:r w:rsidRPr="00EE1A77">
        <w:t xml:space="preserve"> - Pick &amp; Place</w:t>
      </w:r>
    </w:p>
    <w:p w14:paraId="4B2B30FC" w14:textId="77777777" w:rsidR="001755BC" w:rsidRPr="00EE1A77" w:rsidRDefault="001755BC" w:rsidP="009A2AC0">
      <w:pPr>
        <w:pStyle w:val="ListParagraph"/>
        <w:numPr>
          <w:ilvl w:val="0"/>
          <w:numId w:val="151"/>
        </w:numPr>
        <w:ind w:left="360"/>
      </w:pPr>
      <w:r w:rsidRPr="00EE1A77">
        <w:rPr>
          <w:rtl/>
        </w:rPr>
        <w:t>بررسی نهایی فایل‌های تولید</w:t>
      </w:r>
      <w:r w:rsidRPr="00EE1A77">
        <w:t xml:space="preserve"> - Final Manufacturing Files Review</w:t>
      </w:r>
    </w:p>
    <w:p w14:paraId="5303224A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۷: تولید</w:t>
      </w:r>
      <w:r w:rsidRPr="00EE1A77">
        <w:t xml:space="preserve"> PCB - PCB Manufacturing</w:t>
      </w:r>
    </w:p>
    <w:p w14:paraId="3A475C8E" w14:textId="77777777" w:rsidR="001755BC" w:rsidRPr="00EE1A77" w:rsidRDefault="001755BC" w:rsidP="009A2AC0">
      <w:pPr>
        <w:pStyle w:val="ListParagraph"/>
        <w:numPr>
          <w:ilvl w:val="0"/>
          <w:numId w:val="152"/>
        </w:numPr>
        <w:ind w:left="360"/>
      </w:pPr>
      <w:r w:rsidRPr="00EE1A77">
        <w:rPr>
          <w:rtl/>
        </w:rPr>
        <w:t>ارسال فایل‌های تولید</w:t>
      </w:r>
      <w:r w:rsidRPr="00EE1A77">
        <w:t xml:space="preserve"> - Manufacturing Files Submission</w:t>
      </w:r>
    </w:p>
    <w:p w14:paraId="5EB68E19" w14:textId="77777777" w:rsidR="001755BC" w:rsidRPr="00EE1A77" w:rsidRDefault="001755BC" w:rsidP="009A2AC0">
      <w:pPr>
        <w:pStyle w:val="ListParagraph"/>
        <w:numPr>
          <w:ilvl w:val="0"/>
          <w:numId w:val="152"/>
        </w:numPr>
        <w:ind w:left="360"/>
      </w:pPr>
      <w:r w:rsidRPr="00EE1A77">
        <w:rPr>
          <w:rtl/>
        </w:rPr>
        <w:t>دریافت</w:t>
      </w:r>
      <w:r w:rsidRPr="00EE1A77">
        <w:t xml:space="preserve"> PCB </w:t>
      </w:r>
      <w:r w:rsidRPr="00EE1A77">
        <w:rPr>
          <w:rtl/>
        </w:rPr>
        <w:t>خام</w:t>
      </w:r>
      <w:r w:rsidRPr="00EE1A77">
        <w:t xml:space="preserve"> - Bare PCB</w:t>
      </w:r>
    </w:p>
    <w:p w14:paraId="1C763F1C" w14:textId="77777777" w:rsidR="001755BC" w:rsidRPr="00EE1A77" w:rsidRDefault="001755BC" w:rsidP="009A2AC0">
      <w:pPr>
        <w:pStyle w:val="ListParagraph"/>
        <w:numPr>
          <w:ilvl w:val="0"/>
          <w:numId w:val="152"/>
        </w:numPr>
        <w:ind w:left="360"/>
      </w:pPr>
      <w:r w:rsidRPr="00EE1A77">
        <w:rPr>
          <w:rtl/>
        </w:rPr>
        <w:t>بازرسی</w:t>
      </w:r>
      <w:r w:rsidRPr="00EE1A77">
        <w:t xml:space="preserve"> PCB - PCB Inspection</w:t>
      </w:r>
    </w:p>
    <w:p w14:paraId="7F5FC978" w14:textId="77777777" w:rsidR="001755BC" w:rsidRPr="00EE1A77" w:rsidRDefault="001755BC" w:rsidP="009A2AC0">
      <w:pPr>
        <w:pStyle w:val="ListParagraph"/>
        <w:numPr>
          <w:ilvl w:val="0"/>
          <w:numId w:val="152"/>
        </w:numPr>
        <w:ind w:left="360"/>
      </w:pPr>
      <w:r w:rsidRPr="00EE1A77">
        <w:rPr>
          <w:rtl/>
        </w:rPr>
        <w:t>بررسی ابعاد برد</w:t>
      </w:r>
      <w:r w:rsidRPr="00EE1A77">
        <w:t xml:space="preserve"> - Board Dimension Inspection</w:t>
      </w:r>
    </w:p>
    <w:p w14:paraId="18C0F88F" w14:textId="77777777" w:rsidR="001755BC" w:rsidRPr="00EE1A77" w:rsidRDefault="001755BC" w:rsidP="009A2AC0">
      <w:pPr>
        <w:pStyle w:val="ListParagraph"/>
        <w:numPr>
          <w:ilvl w:val="0"/>
          <w:numId w:val="152"/>
        </w:numPr>
        <w:ind w:left="360"/>
      </w:pPr>
      <w:r w:rsidRPr="00EE1A77">
        <w:rPr>
          <w:rtl/>
        </w:rPr>
        <w:t>بررسی سوراخ‌ها</w:t>
      </w:r>
      <w:r w:rsidRPr="00EE1A77">
        <w:t xml:space="preserve"> - Hole Inspection</w:t>
      </w:r>
    </w:p>
    <w:p w14:paraId="3E0C3215" w14:textId="77777777" w:rsidR="001755BC" w:rsidRPr="00EE1A77" w:rsidRDefault="001755BC" w:rsidP="009A2AC0">
      <w:pPr>
        <w:pStyle w:val="ListParagraph"/>
        <w:numPr>
          <w:ilvl w:val="0"/>
          <w:numId w:val="152"/>
        </w:numPr>
        <w:ind w:left="360"/>
      </w:pPr>
      <w:r w:rsidRPr="00EE1A77">
        <w:rPr>
          <w:rtl/>
        </w:rPr>
        <w:t>بررسی اتصال‌ها</w:t>
      </w:r>
      <w:r w:rsidRPr="00EE1A77">
        <w:t xml:space="preserve"> - Connectivity Inspection</w:t>
      </w:r>
    </w:p>
    <w:p w14:paraId="74EA28F1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۸: مونتاژ</w:t>
      </w:r>
      <w:r w:rsidRPr="00EE1A77">
        <w:t xml:space="preserve"> - Assembly</w:t>
      </w:r>
    </w:p>
    <w:p w14:paraId="5631932B" w14:textId="77777777" w:rsidR="001755BC" w:rsidRPr="00EE1A77" w:rsidRDefault="001755BC" w:rsidP="009A2AC0">
      <w:pPr>
        <w:pStyle w:val="ListParagraph"/>
        <w:numPr>
          <w:ilvl w:val="0"/>
          <w:numId w:val="153"/>
        </w:numPr>
        <w:ind w:left="360"/>
      </w:pPr>
      <w:r w:rsidRPr="00EE1A77">
        <w:rPr>
          <w:rtl/>
        </w:rPr>
        <w:t>لحیم‌کاری</w:t>
      </w:r>
      <w:r w:rsidRPr="00EE1A77">
        <w:t xml:space="preserve"> - Soldering</w:t>
      </w:r>
    </w:p>
    <w:p w14:paraId="46E7CEEF" w14:textId="77777777" w:rsidR="001755BC" w:rsidRPr="00EE1A77" w:rsidRDefault="001755BC" w:rsidP="009A2AC0">
      <w:pPr>
        <w:pStyle w:val="ListParagraph"/>
        <w:numPr>
          <w:ilvl w:val="0"/>
          <w:numId w:val="153"/>
        </w:numPr>
        <w:ind w:left="360"/>
      </w:pPr>
      <w:r w:rsidRPr="00EE1A77">
        <w:rPr>
          <w:rtl/>
        </w:rPr>
        <w:t>مونتاژ</w:t>
      </w:r>
      <w:r w:rsidRPr="00EE1A77">
        <w:t xml:space="preserve"> SMD - SMD Assembly</w:t>
      </w:r>
    </w:p>
    <w:p w14:paraId="45FA7965" w14:textId="77777777" w:rsidR="001755BC" w:rsidRPr="00EE1A77" w:rsidRDefault="001755BC" w:rsidP="009A2AC0">
      <w:pPr>
        <w:pStyle w:val="ListParagraph"/>
        <w:numPr>
          <w:ilvl w:val="0"/>
          <w:numId w:val="153"/>
        </w:numPr>
        <w:ind w:left="360"/>
      </w:pPr>
      <w:r w:rsidRPr="00EE1A77">
        <w:rPr>
          <w:rtl/>
        </w:rPr>
        <w:t>مونتاژ قطعات پایه‌دار</w:t>
      </w:r>
      <w:r w:rsidRPr="00EE1A77">
        <w:t xml:space="preserve"> - Through-Hole Assembly</w:t>
      </w:r>
    </w:p>
    <w:p w14:paraId="350FF7FA" w14:textId="77777777" w:rsidR="001755BC" w:rsidRPr="00EE1A77" w:rsidRDefault="001755BC" w:rsidP="009A2AC0">
      <w:pPr>
        <w:pStyle w:val="ListParagraph"/>
        <w:numPr>
          <w:ilvl w:val="0"/>
          <w:numId w:val="153"/>
        </w:numPr>
        <w:ind w:left="360"/>
      </w:pPr>
      <w:r w:rsidRPr="00EE1A77">
        <w:rPr>
          <w:rtl/>
        </w:rPr>
        <w:t>ریفلو</w:t>
      </w:r>
      <w:r w:rsidRPr="00EE1A77">
        <w:t xml:space="preserve"> - Reflow</w:t>
      </w:r>
    </w:p>
    <w:p w14:paraId="40A8F4F5" w14:textId="77777777" w:rsidR="001755BC" w:rsidRPr="00EE1A77" w:rsidRDefault="001755BC" w:rsidP="009A2AC0">
      <w:pPr>
        <w:pStyle w:val="ListParagraph"/>
        <w:numPr>
          <w:ilvl w:val="0"/>
          <w:numId w:val="153"/>
        </w:numPr>
        <w:ind w:left="360"/>
      </w:pPr>
      <w:r w:rsidRPr="00EE1A77">
        <w:rPr>
          <w:rtl/>
        </w:rPr>
        <w:t>بازرسی چشمی</w:t>
      </w:r>
      <w:r w:rsidRPr="00EE1A77">
        <w:t xml:space="preserve"> - Visual Inspection</w:t>
      </w:r>
    </w:p>
    <w:p w14:paraId="2CCA2B41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t>مرحله ۹: راه‌اندازی اولیه</w:t>
      </w:r>
      <w:r w:rsidRPr="00EE1A77">
        <w:t xml:space="preserve"> - Bring-up</w:t>
      </w:r>
    </w:p>
    <w:p w14:paraId="62EA24B1" w14:textId="77777777" w:rsidR="001755BC" w:rsidRPr="00EE1A77" w:rsidRDefault="001755BC" w:rsidP="009A2AC0">
      <w:pPr>
        <w:pStyle w:val="ListParagraph"/>
        <w:numPr>
          <w:ilvl w:val="0"/>
          <w:numId w:val="154"/>
        </w:numPr>
        <w:ind w:left="360"/>
      </w:pPr>
      <w:r w:rsidRPr="00EE1A77">
        <w:rPr>
          <w:rtl/>
        </w:rPr>
        <w:t>تست اتصال کوتاه</w:t>
      </w:r>
      <w:r w:rsidRPr="00EE1A77">
        <w:t xml:space="preserve"> - Short-Circuit Test</w:t>
      </w:r>
    </w:p>
    <w:p w14:paraId="4B8E9076" w14:textId="77777777" w:rsidR="001755BC" w:rsidRPr="00EE1A77" w:rsidRDefault="001755BC" w:rsidP="009A2AC0">
      <w:pPr>
        <w:pStyle w:val="ListParagraph"/>
        <w:numPr>
          <w:ilvl w:val="0"/>
          <w:numId w:val="154"/>
        </w:numPr>
        <w:ind w:left="360"/>
      </w:pPr>
      <w:r w:rsidRPr="00EE1A77">
        <w:rPr>
          <w:rtl/>
        </w:rPr>
        <w:t>تست خطوط تغذیه</w:t>
      </w:r>
      <w:r w:rsidRPr="00EE1A77">
        <w:t xml:space="preserve"> - Power Rail Test</w:t>
      </w:r>
    </w:p>
    <w:p w14:paraId="3748E9DE" w14:textId="77777777" w:rsidR="001755BC" w:rsidRPr="00EE1A77" w:rsidRDefault="001755BC" w:rsidP="009A2AC0">
      <w:pPr>
        <w:pStyle w:val="ListParagraph"/>
        <w:numPr>
          <w:ilvl w:val="0"/>
          <w:numId w:val="154"/>
        </w:numPr>
        <w:ind w:left="360"/>
      </w:pPr>
      <w:r w:rsidRPr="00EE1A77">
        <w:rPr>
          <w:rtl/>
        </w:rPr>
        <w:t>محدودسازی جریان</w:t>
      </w:r>
      <w:r w:rsidRPr="00EE1A77">
        <w:t xml:space="preserve"> - Current Limiting</w:t>
      </w:r>
    </w:p>
    <w:p w14:paraId="0340ABD0" w14:textId="77777777" w:rsidR="001755BC" w:rsidRPr="00EE1A77" w:rsidRDefault="001755BC" w:rsidP="009A2AC0">
      <w:pPr>
        <w:pStyle w:val="ListParagraph"/>
        <w:numPr>
          <w:ilvl w:val="0"/>
          <w:numId w:val="154"/>
        </w:numPr>
        <w:ind w:left="360"/>
      </w:pPr>
      <w:r w:rsidRPr="00EE1A77">
        <w:rPr>
          <w:rtl/>
        </w:rPr>
        <w:t>روشن‌کردن اولیه</w:t>
      </w:r>
      <w:r w:rsidRPr="00EE1A77">
        <w:t xml:space="preserve"> - Initial Power-up</w:t>
      </w:r>
    </w:p>
    <w:p w14:paraId="630C0CF2" w14:textId="77777777" w:rsidR="001755BC" w:rsidRPr="00EE1A77" w:rsidRDefault="001755BC" w:rsidP="009A2AC0">
      <w:pPr>
        <w:pStyle w:val="ListParagraph"/>
        <w:numPr>
          <w:ilvl w:val="0"/>
          <w:numId w:val="154"/>
        </w:numPr>
        <w:ind w:left="360"/>
      </w:pPr>
      <w:r w:rsidRPr="00EE1A77">
        <w:rPr>
          <w:rtl/>
        </w:rPr>
        <w:t>اندازه‌گیری ولتاژها</w:t>
      </w:r>
      <w:r w:rsidRPr="00EE1A77">
        <w:t xml:space="preserve"> - Voltage Measurements</w:t>
      </w:r>
    </w:p>
    <w:p w14:paraId="60599D92" w14:textId="77777777" w:rsidR="001755BC" w:rsidRPr="00EE1A77" w:rsidRDefault="001755BC" w:rsidP="009A2AC0">
      <w:pPr>
        <w:ind w:left="360" w:hanging="360"/>
      </w:pPr>
      <w:r w:rsidRPr="00EE1A77">
        <w:rPr>
          <w:rtl/>
        </w:rPr>
        <w:lastRenderedPageBreak/>
        <w:t>مرحله ۱۰: تست و اعتبارسنجی</w:t>
      </w:r>
      <w:r w:rsidRPr="00EE1A77">
        <w:t xml:space="preserve"> - Testing &amp; Validation</w:t>
      </w:r>
    </w:p>
    <w:p w14:paraId="68FECBF8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مولتی‌متر</w:t>
      </w:r>
      <w:r w:rsidRPr="00EE1A77">
        <w:t xml:space="preserve"> - Multimeter</w:t>
      </w:r>
    </w:p>
    <w:p w14:paraId="11E3D272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اسیلوسکوپ</w:t>
      </w:r>
      <w:r w:rsidRPr="00EE1A77">
        <w:t xml:space="preserve"> - Oscilloscope</w:t>
      </w:r>
    </w:p>
    <w:p w14:paraId="6C0D21B9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بررسی شکل‌موج</w:t>
      </w:r>
      <w:r w:rsidRPr="00EE1A77">
        <w:t xml:space="preserve"> - Waveform Analysis</w:t>
      </w:r>
    </w:p>
    <w:p w14:paraId="4ED3ACE5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اندازه‌گیری جریان</w:t>
      </w:r>
      <w:r w:rsidRPr="00EE1A77">
        <w:t xml:space="preserve"> - Current Measurement</w:t>
      </w:r>
    </w:p>
    <w:p w14:paraId="299C9C3E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تست عملکرد</w:t>
      </w:r>
      <w:r w:rsidRPr="00EE1A77">
        <w:t xml:space="preserve"> - Functional Testing</w:t>
      </w:r>
    </w:p>
    <w:p w14:paraId="7822C233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مقایسه با شبیه‌سازی</w:t>
      </w:r>
      <w:r w:rsidRPr="00EE1A77">
        <w:t xml:space="preserve"> - Simulation Comparison</w:t>
      </w:r>
    </w:p>
    <w:p w14:paraId="688109E6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رفع خطا</w:t>
      </w:r>
      <w:r w:rsidRPr="00EE1A77">
        <w:t xml:space="preserve"> - Fault Correction</w:t>
      </w:r>
    </w:p>
    <w:p w14:paraId="3965A1A2" w14:textId="77777777" w:rsidR="001755BC" w:rsidRPr="00EE1A77" w:rsidRDefault="001755BC" w:rsidP="009A2AC0">
      <w:pPr>
        <w:pStyle w:val="ListParagraph"/>
        <w:numPr>
          <w:ilvl w:val="0"/>
          <w:numId w:val="155"/>
        </w:numPr>
        <w:ind w:left="360"/>
      </w:pPr>
      <w:r w:rsidRPr="00EE1A77">
        <w:rPr>
          <w:rtl/>
        </w:rPr>
        <w:t>اعتبارسنجی نهایی</w:t>
      </w:r>
      <w:r w:rsidRPr="00EE1A77">
        <w:t xml:space="preserve"> - Final Validation</w:t>
      </w:r>
    </w:p>
    <w:p w14:paraId="0AF69EF8" w14:textId="77777777" w:rsidR="001755BC" w:rsidRPr="00EE1A77" w:rsidRDefault="001755BC" w:rsidP="009A2AC0">
      <w:pPr>
        <w:pStyle w:val="Heading2"/>
        <w:ind w:left="360" w:hanging="360"/>
      </w:pPr>
      <w:r w:rsidRPr="00EE1A77">
        <w:rPr>
          <w:rtl/>
        </w:rPr>
        <w:t>۱۴۵</w:t>
      </w:r>
      <w:r w:rsidRPr="00EE1A77">
        <w:t xml:space="preserve">. </w:t>
      </w:r>
      <w:r w:rsidRPr="00EE1A77">
        <w:rPr>
          <w:rtl/>
        </w:rPr>
        <w:t>پروژه تزریق خطا</w:t>
      </w:r>
      <w:r w:rsidRPr="00EE1A77">
        <w:t xml:space="preserve"> - Fault Injection Project</w:t>
      </w:r>
    </w:p>
    <w:p w14:paraId="323D3EC6" w14:textId="77777777" w:rsidR="001755BC" w:rsidRPr="00EE1A77" w:rsidRDefault="001755BC" w:rsidP="009A2AC0">
      <w:pPr>
        <w:pStyle w:val="ListParagraph"/>
        <w:numPr>
          <w:ilvl w:val="0"/>
          <w:numId w:val="156"/>
        </w:numPr>
        <w:ind w:left="360"/>
      </w:pPr>
      <w:r w:rsidRPr="00EE1A77">
        <w:rPr>
          <w:rtl/>
        </w:rPr>
        <w:t>ایجاد خطا</w:t>
      </w:r>
      <w:r w:rsidRPr="00EE1A77">
        <w:t xml:space="preserve"> - Fault Creation</w:t>
      </w:r>
    </w:p>
    <w:p w14:paraId="729E11FC" w14:textId="77777777" w:rsidR="001755BC" w:rsidRPr="00EE1A77" w:rsidRDefault="001755BC" w:rsidP="009A2AC0">
      <w:pPr>
        <w:pStyle w:val="ListParagraph"/>
        <w:numPr>
          <w:ilvl w:val="0"/>
          <w:numId w:val="156"/>
        </w:numPr>
        <w:ind w:left="360"/>
      </w:pPr>
      <w:r w:rsidRPr="00EE1A77">
        <w:rPr>
          <w:rtl/>
        </w:rPr>
        <w:t>تشخیص خطا</w:t>
      </w:r>
      <w:r w:rsidRPr="00EE1A77">
        <w:t xml:space="preserve"> - Fault Diagnosis</w:t>
      </w:r>
    </w:p>
    <w:p w14:paraId="3524EB81" w14:textId="77777777" w:rsidR="001755BC" w:rsidRPr="00EE1A77" w:rsidRDefault="001755BC" w:rsidP="009A2AC0">
      <w:pPr>
        <w:pStyle w:val="ListParagraph"/>
        <w:numPr>
          <w:ilvl w:val="0"/>
          <w:numId w:val="156"/>
        </w:numPr>
        <w:ind w:left="360"/>
      </w:pPr>
      <w:r w:rsidRPr="00EE1A77">
        <w:rPr>
          <w:rtl/>
        </w:rPr>
        <w:t>اندازه‌گیری</w:t>
      </w:r>
      <w:r w:rsidRPr="00EE1A77">
        <w:t xml:space="preserve"> - Measurement</w:t>
      </w:r>
    </w:p>
    <w:p w14:paraId="646B908C" w14:textId="77777777" w:rsidR="001755BC" w:rsidRPr="00EE1A77" w:rsidRDefault="001755BC" w:rsidP="009A2AC0">
      <w:pPr>
        <w:pStyle w:val="ListParagraph"/>
        <w:numPr>
          <w:ilvl w:val="0"/>
          <w:numId w:val="156"/>
        </w:numPr>
        <w:ind w:left="360"/>
      </w:pPr>
      <w:r w:rsidRPr="00EE1A77">
        <w:rPr>
          <w:rtl/>
        </w:rPr>
        <w:t>تحلیل</w:t>
      </w:r>
      <w:r w:rsidRPr="00EE1A77">
        <w:t xml:space="preserve"> - Analysis</w:t>
      </w:r>
    </w:p>
    <w:p w14:paraId="0D953F27" w14:textId="77777777" w:rsidR="001755BC" w:rsidRPr="00EE1A77" w:rsidRDefault="001755BC" w:rsidP="009A2AC0">
      <w:pPr>
        <w:pStyle w:val="ListParagraph"/>
        <w:numPr>
          <w:ilvl w:val="0"/>
          <w:numId w:val="156"/>
        </w:numPr>
        <w:ind w:left="360"/>
      </w:pPr>
      <w:r w:rsidRPr="00EE1A77">
        <w:rPr>
          <w:rtl/>
        </w:rPr>
        <w:t>تعمیر</w:t>
      </w:r>
      <w:r w:rsidRPr="00EE1A77">
        <w:t xml:space="preserve"> - Repair</w:t>
      </w:r>
    </w:p>
    <w:p w14:paraId="31A46B0C" w14:textId="77777777" w:rsidR="001755BC" w:rsidRPr="00EE1A77" w:rsidRDefault="001755BC" w:rsidP="009A2AC0">
      <w:pPr>
        <w:pStyle w:val="ListParagraph"/>
        <w:numPr>
          <w:ilvl w:val="0"/>
          <w:numId w:val="156"/>
        </w:numPr>
        <w:ind w:left="360"/>
      </w:pPr>
      <w:r w:rsidRPr="00EE1A77">
        <w:rPr>
          <w:rtl/>
        </w:rPr>
        <w:t>اعتبارسنجی</w:t>
      </w:r>
      <w:r w:rsidRPr="00EE1A77">
        <w:t xml:space="preserve"> - Validation</w:t>
      </w:r>
    </w:p>
    <w:p w14:paraId="37C5F723" w14:textId="77777777" w:rsidR="001755BC" w:rsidRPr="00EE1A77" w:rsidRDefault="001755BC" w:rsidP="009A2AC0">
      <w:pPr>
        <w:ind w:left="360" w:hanging="360"/>
      </w:pPr>
    </w:p>
    <w:sectPr w:rsidR="001755BC" w:rsidRPr="00EE1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11AB2" w14:textId="77777777" w:rsidR="00AD4599" w:rsidRDefault="00AD4599" w:rsidP="00611E93">
      <w:r>
        <w:separator/>
      </w:r>
    </w:p>
  </w:endnote>
  <w:endnote w:type="continuationSeparator" w:id="0">
    <w:p w14:paraId="3AE8CC81" w14:textId="77777777" w:rsidR="00AD4599" w:rsidRDefault="00AD4599" w:rsidP="0061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RANSansWeb(FaNum) Light">
    <w:altName w:val="Sakkal Majalla"/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BA85" w14:textId="77777777" w:rsidR="00AD4599" w:rsidRDefault="00AD4599" w:rsidP="00611E93">
      <w:r>
        <w:separator/>
      </w:r>
    </w:p>
  </w:footnote>
  <w:footnote w:type="continuationSeparator" w:id="0">
    <w:p w14:paraId="411798F7" w14:textId="77777777" w:rsidR="00AD4599" w:rsidRDefault="00AD4599" w:rsidP="00611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3BB"/>
    <w:multiLevelType w:val="multilevel"/>
    <w:tmpl w:val="6E8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7BC2"/>
    <w:multiLevelType w:val="multilevel"/>
    <w:tmpl w:val="366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E1145"/>
    <w:multiLevelType w:val="multilevel"/>
    <w:tmpl w:val="8A5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04DFB"/>
    <w:multiLevelType w:val="multilevel"/>
    <w:tmpl w:val="DB9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321F"/>
    <w:multiLevelType w:val="multilevel"/>
    <w:tmpl w:val="2EE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F18FA"/>
    <w:multiLevelType w:val="multilevel"/>
    <w:tmpl w:val="A51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953CF"/>
    <w:multiLevelType w:val="hybridMultilevel"/>
    <w:tmpl w:val="CABC0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257463"/>
    <w:multiLevelType w:val="multilevel"/>
    <w:tmpl w:val="7C7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03673"/>
    <w:multiLevelType w:val="multilevel"/>
    <w:tmpl w:val="247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40BEF"/>
    <w:multiLevelType w:val="multilevel"/>
    <w:tmpl w:val="F48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F45F9"/>
    <w:multiLevelType w:val="multilevel"/>
    <w:tmpl w:val="666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A3965"/>
    <w:multiLevelType w:val="multilevel"/>
    <w:tmpl w:val="439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52279"/>
    <w:multiLevelType w:val="hybridMultilevel"/>
    <w:tmpl w:val="81784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903454"/>
    <w:multiLevelType w:val="hybridMultilevel"/>
    <w:tmpl w:val="614C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106DFF"/>
    <w:multiLevelType w:val="multilevel"/>
    <w:tmpl w:val="2D7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865D6"/>
    <w:multiLevelType w:val="multilevel"/>
    <w:tmpl w:val="0EC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A02A22"/>
    <w:multiLevelType w:val="multilevel"/>
    <w:tmpl w:val="2360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72B14"/>
    <w:multiLevelType w:val="multilevel"/>
    <w:tmpl w:val="BC9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74689"/>
    <w:multiLevelType w:val="multilevel"/>
    <w:tmpl w:val="7C9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348FB"/>
    <w:multiLevelType w:val="multilevel"/>
    <w:tmpl w:val="FA0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D0840"/>
    <w:multiLevelType w:val="multilevel"/>
    <w:tmpl w:val="4BA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6234E"/>
    <w:multiLevelType w:val="multilevel"/>
    <w:tmpl w:val="5B4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03778"/>
    <w:multiLevelType w:val="multilevel"/>
    <w:tmpl w:val="61B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4663B"/>
    <w:multiLevelType w:val="hybridMultilevel"/>
    <w:tmpl w:val="73E6D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F237419"/>
    <w:multiLevelType w:val="multilevel"/>
    <w:tmpl w:val="699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465FA"/>
    <w:multiLevelType w:val="multilevel"/>
    <w:tmpl w:val="0A1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9144E5"/>
    <w:multiLevelType w:val="multilevel"/>
    <w:tmpl w:val="AD3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C50493"/>
    <w:multiLevelType w:val="hybridMultilevel"/>
    <w:tmpl w:val="5082E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1563834"/>
    <w:multiLevelType w:val="multilevel"/>
    <w:tmpl w:val="D2E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C11782"/>
    <w:multiLevelType w:val="multilevel"/>
    <w:tmpl w:val="08D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D2390F"/>
    <w:multiLevelType w:val="multilevel"/>
    <w:tmpl w:val="822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0F61E0"/>
    <w:multiLevelType w:val="multilevel"/>
    <w:tmpl w:val="2FE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B83213"/>
    <w:multiLevelType w:val="multilevel"/>
    <w:tmpl w:val="70C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CF149D"/>
    <w:multiLevelType w:val="multilevel"/>
    <w:tmpl w:val="DFB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8F5CF7"/>
    <w:multiLevelType w:val="multilevel"/>
    <w:tmpl w:val="620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703EF"/>
    <w:multiLevelType w:val="multilevel"/>
    <w:tmpl w:val="3A0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D94AA8"/>
    <w:multiLevelType w:val="multilevel"/>
    <w:tmpl w:val="A80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767043"/>
    <w:multiLevelType w:val="multilevel"/>
    <w:tmpl w:val="3A1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8B57DF"/>
    <w:multiLevelType w:val="multilevel"/>
    <w:tmpl w:val="898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080E18"/>
    <w:multiLevelType w:val="multilevel"/>
    <w:tmpl w:val="B1A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9135D5"/>
    <w:multiLevelType w:val="multilevel"/>
    <w:tmpl w:val="CE7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0D2D55"/>
    <w:multiLevelType w:val="hybridMultilevel"/>
    <w:tmpl w:val="89CCF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9730D4C"/>
    <w:multiLevelType w:val="multilevel"/>
    <w:tmpl w:val="A07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C015D1"/>
    <w:multiLevelType w:val="multilevel"/>
    <w:tmpl w:val="38D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AB46AE"/>
    <w:multiLevelType w:val="multilevel"/>
    <w:tmpl w:val="8936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C65FC6"/>
    <w:multiLevelType w:val="multilevel"/>
    <w:tmpl w:val="E3D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BE793C"/>
    <w:multiLevelType w:val="multilevel"/>
    <w:tmpl w:val="6D7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A358C8"/>
    <w:multiLevelType w:val="multilevel"/>
    <w:tmpl w:val="5C0C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5094F"/>
    <w:multiLevelType w:val="multilevel"/>
    <w:tmpl w:val="B33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F974DE"/>
    <w:multiLevelType w:val="hybridMultilevel"/>
    <w:tmpl w:val="79924C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1F360874"/>
    <w:multiLevelType w:val="multilevel"/>
    <w:tmpl w:val="DAC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526B4"/>
    <w:multiLevelType w:val="multilevel"/>
    <w:tmpl w:val="ECE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F52EFA"/>
    <w:multiLevelType w:val="hybridMultilevel"/>
    <w:tmpl w:val="E78ED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07147AE"/>
    <w:multiLevelType w:val="multilevel"/>
    <w:tmpl w:val="634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8C45F6"/>
    <w:multiLevelType w:val="multilevel"/>
    <w:tmpl w:val="625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502992"/>
    <w:multiLevelType w:val="multilevel"/>
    <w:tmpl w:val="E34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C30086"/>
    <w:multiLevelType w:val="multilevel"/>
    <w:tmpl w:val="9A0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E46CCC"/>
    <w:multiLevelType w:val="multilevel"/>
    <w:tmpl w:val="5A80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206550"/>
    <w:multiLevelType w:val="multilevel"/>
    <w:tmpl w:val="065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994A85"/>
    <w:multiLevelType w:val="multilevel"/>
    <w:tmpl w:val="499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1869A0"/>
    <w:multiLevelType w:val="multilevel"/>
    <w:tmpl w:val="DE4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4F090F"/>
    <w:multiLevelType w:val="multilevel"/>
    <w:tmpl w:val="46B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876EDB"/>
    <w:multiLevelType w:val="multilevel"/>
    <w:tmpl w:val="1950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9B5549"/>
    <w:multiLevelType w:val="hybridMultilevel"/>
    <w:tmpl w:val="2CB2E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5FB4918"/>
    <w:multiLevelType w:val="hybridMultilevel"/>
    <w:tmpl w:val="A8786C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26595710"/>
    <w:multiLevelType w:val="multilevel"/>
    <w:tmpl w:val="A51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E7195A"/>
    <w:multiLevelType w:val="multilevel"/>
    <w:tmpl w:val="A72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EE3A81"/>
    <w:multiLevelType w:val="multilevel"/>
    <w:tmpl w:val="660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2602FA"/>
    <w:multiLevelType w:val="multilevel"/>
    <w:tmpl w:val="A49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673105"/>
    <w:multiLevelType w:val="multilevel"/>
    <w:tmpl w:val="925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84786E"/>
    <w:multiLevelType w:val="multilevel"/>
    <w:tmpl w:val="B06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904BDC"/>
    <w:multiLevelType w:val="multilevel"/>
    <w:tmpl w:val="EB0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D348D3"/>
    <w:multiLevelType w:val="multilevel"/>
    <w:tmpl w:val="0334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4D7996"/>
    <w:multiLevelType w:val="multilevel"/>
    <w:tmpl w:val="7D0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885F64"/>
    <w:multiLevelType w:val="multilevel"/>
    <w:tmpl w:val="A0A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015D7B"/>
    <w:multiLevelType w:val="multilevel"/>
    <w:tmpl w:val="196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AB5086"/>
    <w:multiLevelType w:val="multilevel"/>
    <w:tmpl w:val="EF8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E230D"/>
    <w:multiLevelType w:val="multilevel"/>
    <w:tmpl w:val="B2A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1416E0"/>
    <w:multiLevelType w:val="multilevel"/>
    <w:tmpl w:val="945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321BBA"/>
    <w:multiLevelType w:val="multilevel"/>
    <w:tmpl w:val="EF1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244926"/>
    <w:multiLevelType w:val="multilevel"/>
    <w:tmpl w:val="0A7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687BB3"/>
    <w:multiLevelType w:val="multilevel"/>
    <w:tmpl w:val="BA3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E42972"/>
    <w:multiLevelType w:val="multilevel"/>
    <w:tmpl w:val="8D7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271559"/>
    <w:multiLevelType w:val="multilevel"/>
    <w:tmpl w:val="73D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F6227A"/>
    <w:multiLevelType w:val="multilevel"/>
    <w:tmpl w:val="AA2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D14D15"/>
    <w:multiLevelType w:val="multilevel"/>
    <w:tmpl w:val="D90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C02727"/>
    <w:multiLevelType w:val="multilevel"/>
    <w:tmpl w:val="5DE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F9192A"/>
    <w:multiLevelType w:val="hybridMultilevel"/>
    <w:tmpl w:val="165C2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43E5FE1"/>
    <w:multiLevelType w:val="multilevel"/>
    <w:tmpl w:val="FAB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A733A1"/>
    <w:multiLevelType w:val="multilevel"/>
    <w:tmpl w:val="E84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D16136"/>
    <w:multiLevelType w:val="multilevel"/>
    <w:tmpl w:val="62E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E612BE"/>
    <w:multiLevelType w:val="multilevel"/>
    <w:tmpl w:val="860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9416E0"/>
    <w:multiLevelType w:val="multilevel"/>
    <w:tmpl w:val="7D9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A51CFD"/>
    <w:multiLevelType w:val="multilevel"/>
    <w:tmpl w:val="953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A5257C"/>
    <w:multiLevelType w:val="multilevel"/>
    <w:tmpl w:val="85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DF3B46"/>
    <w:multiLevelType w:val="multilevel"/>
    <w:tmpl w:val="62A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E46DD0"/>
    <w:multiLevelType w:val="multilevel"/>
    <w:tmpl w:val="4A0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055E7E"/>
    <w:multiLevelType w:val="multilevel"/>
    <w:tmpl w:val="99E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867496"/>
    <w:multiLevelType w:val="hybridMultilevel"/>
    <w:tmpl w:val="C1B6F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E4F153E"/>
    <w:multiLevelType w:val="multilevel"/>
    <w:tmpl w:val="56B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615E31"/>
    <w:multiLevelType w:val="multilevel"/>
    <w:tmpl w:val="755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513EB8"/>
    <w:multiLevelType w:val="multilevel"/>
    <w:tmpl w:val="A1F4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9565D0"/>
    <w:multiLevelType w:val="multilevel"/>
    <w:tmpl w:val="59E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A73879"/>
    <w:multiLevelType w:val="multilevel"/>
    <w:tmpl w:val="801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F02164"/>
    <w:multiLevelType w:val="multilevel"/>
    <w:tmpl w:val="5F46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537479"/>
    <w:multiLevelType w:val="multilevel"/>
    <w:tmpl w:val="465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A11DB4"/>
    <w:multiLevelType w:val="multilevel"/>
    <w:tmpl w:val="8EA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4805E3"/>
    <w:multiLevelType w:val="multilevel"/>
    <w:tmpl w:val="05A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C01287"/>
    <w:multiLevelType w:val="multilevel"/>
    <w:tmpl w:val="ED4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1668A1"/>
    <w:multiLevelType w:val="multilevel"/>
    <w:tmpl w:val="55A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696758"/>
    <w:multiLevelType w:val="multilevel"/>
    <w:tmpl w:val="E16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CB7DE9"/>
    <w:multiLevelType w:val="multilevel"/>
    <w:tmpl w:val="2B5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F70D9A"/>
    <w:multiLevelType w:val="multilevel"/>
    <w:tmpl w:val="F40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883446"/>
    <w:multiLevelType w:val="multilevel"/>
    <w:tmpl w:val="64F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091908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D94402"/>
    <w:multiLevelType w:val="multilevel"/>
    <w:tmpl w:val="718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030BC6"/>
    <w:multiLevelType w:val="multilevel"/>
    <w:tmpl w:val="DBD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2D528F"/>
    <w:multiLevelType w:val="hybridMultilevel"/>
    <w:tmpl w:val="E60CE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7637743"/>
    <w:multiLevelType w:val="multilevel"/>
    <w:tmpl w:val="1F8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BE7B84"/>
    <w:multiLevelType w:val="multilevel"/>
    <w:tmpl w:val="B6B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81D39CA"/>
    <w:multiLevelType w:val="multilevel"/>
    <w:tmpl w:val="915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51215A"/>
    <w:multiLevelType w:val="multilevel"/>
    <w:tmpl w:val="73C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20086B"/>
    <w:multiLevelType w:val="multilevel"/>
    <w:tmpl w:val="2F2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40659C"/>
    <w:multiLevelType w:val="multilevel"/>
    <w:tmpl w:val="D7D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FF5CBA"/>
    <w:multiLevelType w:val="multilevel"/>
    <w:tmpl w:val="241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123779"/>
    <w:multiLevelType w:val="hybridMultilevel"/>
    <w:tmpl w:val="A8321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B6C4043"/>
    <w:multiLevelType w:val="hybridMultilevel"/>
    <w:tmpl w:val="F5A68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C301E09"/>
    <w:multiLevelType w:val="multilevel"/>
    <w:tmpl w:val="DE4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BA1BF8"/>
    <w:multiLevelType w:val="multilevel"/>
    <w:tmpl w:val="66B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D6401D"/>
    <w:multiLevelType w:val="multilevel"/>
    <w:tmpl w:val="CF9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0A184D"/>
    <w:multiLevelType w:val="multilevel"/>
    <w:tmpl w:val="E53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6D03FD"/>
    <w:multiLevelType w:val="multilevel"/>
    <w:tmpl w:val="739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AD181F"/>
    <w:multiLevelType w:val="multilevel"/>
    <w:tmpl w:val="277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1C18A1"/>
    <w:multiLevelType w:val="hybridMultilevel"/>
    <w:tmpl w:val="F9CA5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F233BD3"/>
    <w:multiLevelType w:val="multilevel"/>
    <w:tmpl w:val="7BF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7F1394"/>
    <w:multiLevelType w:val="multilevel"/>
    <w:tmpl w:val="ADD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A776CA"/>
    <w:multiLevelType w:val="multilevel"/>
    <w:tmpl w:val="CB3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3B40B3"/>
    <w:multiLevelType w:val="hybridMultilevel"/>
    <w:tmpl w:val="A6F0E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0C67843"/>
    <w:multiLevelType w:val="multilevel"/>
    <w:tmpl w:val="FB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C06CAF"/>
    <w:multiLevelType w:val="multilevel"/>
    <w:tmpl w:val="8AE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107A2F"/>
    <w:multiLevelType w:val="multilevel"/>
    <w:tmpl w:val="82D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7D3D6D"/>
    <w:multiLevelType w:val="multilevel"/>
    <w:tmpl w:val="776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86158B"/>
    <w:multiLevelType w:val="hybridMultilevel"/>
    <w:tmpl w:val="5526F7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52D86737"/>
    <w:multiLevelType w:val="multilevel"/>
    <w:tmpl w:val="E6A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DF7130"/>
    <w:multiLevelType w:val="multilevel"/>
    <w:tmpl w:val="279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FB79D3"/>
    <w:multiLevelType w:val="multilevel"/>
    <w:tmpl w:val="BA5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084CB5"/>
    <w:multiLevelType w:val="multilevel"/>
    <w:tmpl w:val="171E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A01701"/>
    <w:multiLevelType w:val="multilevel"/>
    <w:tmpl w:val="863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3F0184"/>
    <w:multiLevelType w:val="hybridMultilevel"/>
    <w:tmpl w:val="9640B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68B5A64"/>
    <w:multiLevelType w:val="multilevel"/>
    <w:tmpl w:val="0DD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AF4378"/>
    <w:multiLevelType w:val="multilevel"/>
    <w:tmpl w:val="460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523F06"/>
    <w:multiLevelType w:val="multilevel"/>
    <w:tmpl w:val="F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9E0756"/>
    <w:multiLevelType w:val="multilevel"/>
    <w:tmpl w:val="1E2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C31A3F"/>
    <w:multiLevelType w:val="multilevel"/>
    <w:tmpl w:val="11B0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3115AA"/>
    <w:multiLevelType w:val="multilevel"/>
    <w:tmpl w:val="C42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3D6C9D"/>
    <w:multiLevelType w:val="hybridMultilevel"/>
    <w:tmpl w:val="1B5E6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8741A3C"/>
    <w:multiLevelType w:val="multilevel"/>
    <w:tmpl w:val="583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AA49B4"/>
    <w:multiLevelType w:val="multilevel"/>
    <w:tmpl w:val="63F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4D2E89"/>
    <w:multiLevelType w:val="multilevel"/>
    <w:tmpl w:val="F8C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6B1FA2"/>
    <w:multiLevelType w:val="multilevel"/>
    <w:tmpl w:val="6ED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401008"/>
    <w:multiLevelType w:val="hybridMultilevel"/>
    <w:tmpl w:val="811EB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B8C5B3C"/>
    <w:multiLevelType w:val="multilevel"/>
    <w:tmpl w:val="B3B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F813A2"/>
    <w:multiLevelType w:val="multilevel"/>
    <w:tmpl w:val="C26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E04B8F"/>
    <w:multiLevelType w:val="hybridMultilevel"/>
    <w:tmpl w:val="C1788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DF6633F"/>
    <w:multiLevelType w:val="multilevel"/>
    <w:tmpl w:val="7DC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926002"/>
    <w:multiLevelType w:val="hybridMultilevel"/>
    <w:tmpl w:val="F8D6BF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5EE54BCE"/>
    <w:multiLevelType w:val="multilevel"/>
    <w:tmpl w:val="B46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E812D8"/>
    <w:multiLevelType w:val="multilevel"/>
    <w:tmpl w:val="48AC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EE0127"/>
    <w:multiLevelType w:val="hybridMultilevel"/>
    <w:tmpl w:val="C0FC0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0155DEF"/>
    <w:multiLevelType w:val="multilevel"/>
    <w:tmpl w:val="DC7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783735"/>
    <w:multiLevelType w:val="multilevel"/>
    <w:tmpl w:val="5882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7F7269"/>
    <w:multiLevelType w:val="hybridMultilevel"/>
    <w:tmpl w:val="FED01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34A6B63"/>
    <w:multiLevelType w:val="multilevel"/>
    <w:tmpl w:val="FC4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991793"/>
    <w:multiLevelType w:val="multilevel"/>
    <w:tmpl w:val="4FB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E11FB0"/>
    <w:multiLevelType w:val="multilevel"/>
    <w:tmpl w:val="A8C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AC771C"/>
    <w:multiLevelType w:val="multilevel"/>
    <w:tmpl w:val="924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CA0275"/>
    <w:multiLevelType w:val="multilevel"/>
    <w:tmpl w:val="BE6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6D653A"/>
    <w:multiLevelType w:val="multilevel"/>
    <w:tmpl w:val="3A5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D17805"/>
    <w:multiLevelType w:val="multilevel"/>
    <w:tmpl w:val="5642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9701F3"/>
    <w:multiLevelType w:val="multilevel"/>
    <w:tmpl w:val="EAB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0E3B22"/>
    <w:multiLevelType w:val="multilevel"/>
    <w:tmpl w:val="923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803DC9"/>
    <w:multiLevelType w:val="multilevel"/>
    <w:tmpl w:val="30A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CA4949"/>
    <w:multiLevelType w:val="multilevel"/>
    <w:tmpl w:val="70C6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99553C"/>
    <w:multiLevelType w:val="multilevel"/>
    <w:tmpl w:val="5A5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0162DE"/>
    <w:multiLevelType w:val="multilevel"/>
    <w:tmpl w:val="3C58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F195E00"/>
    <w:multiLevelType w:val="multilevel"/>
    <w:tmpl w:val="FBE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F2794D"/>
    <w:multiLevelType w:val="multilevel"/>
    <w:tmpl w:val="8A2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151E46"/>
    <w:multiLevelType w:val="multilevel"/>
    <w:tmpl w:val="0F8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566787"/>
    <w:multiLevelType w:val="multilevel"/>
    <w:tmpl w:val="D06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AA09E0"/>
    <w:multiLevelType w:val="hybridMultilevel"/>
    <w:tmpl w:val="F022F0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70E3789D"/>
    <w:multiLevelType w:val="multilevel"/>
    <w:tmpl w:val="00B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E552CA"/>
    <w:multiLevelType w:val="multilevel"/>
    <w:tmpl w:val="A26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1B6E00"/>
    <w:multiLevelType w:val="multilevel"/>
    <w:tmpl w:val="68C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CA1F4E"/>
    <w:multiLevelType w:val="multilevel"/>
    <w:tmpl w:val="722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15727C"/>
    <w:multiLevelType w:val="multilevel"/>
    <w:tmpl w:val="B17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847F8F"/>
    <w:multiLevelType w:val="hybridMultilevel"/>
    <w:tmpl w:val="D5F47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2BD00B2"/>
    <w:multiLevelType w:val="multilevel"/>
    <w:tmpl w:val="B1F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C1141C"/>
    <w:multiLevelType w:val="multilevel"/>
    <w:tmpl w:val="428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0B42F7"/>
    <w:multiLevelType w:val="multilevel"/>
    <w:tmpl w:val="89D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300AB9"/>
    <w:multiLevelType w:val="hybridMultilevel"/>
    <w:tmpl w:val="08B67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55E576C"/>
    <w:multiLevelType w:val="hybridMultilevel"/>
    <w:tmpl w:val="30406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76671C53"/>
    <w:multiLevelType w:val="multilevel"/>
    <w:tmpl w:val="8B9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CD63CC"/>
    <w:multiLevelType w:val="multilevel"/>
    <w:tmpl w:val="A5D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FC7F2D"/>
    <w:multiLevelType w:val="hybridMultilevel"/>
    <w:tmpl w:val="87CE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775D7E6B"/>
    <w:multiLevelType w:val="multilevel"/>
    <w:tmpl w:val="4DC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436BCA"/>
    <w:multiLevelType w:val="multilevel"/>
    <w:tmpl w:val="015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813692"/>
    <w:multiLevelType w:val="multilevel"/>
    <w:tmpl w:val="950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941ED4"/>
    <w:multiLevelType w:val="multilevel"/>
    <w:tmpl w:val="D76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FF134D"/>
    <w:multiLevelType w:val="multilevel"/>
    <w:tmpl w:val="242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7B1635"/>
    <w:multiLevelType w:val="multilevel"/>
    <w:tmpl w:val="491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B658EB"/>
    <w:multiLevelType w:val="hybridMultilevel"/>
    <w:tmpl w:val="FEEA03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7C1C23A8"/>
    <w:multiLevelType w:val="hybridMultilevel"/>
    <w:tmpl w:val="53D0AC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7C6B666D"/>
    <w:multiLevelType w:val="multilevel"/>
    <w:tmpl w:val="492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88509B"/>
    <w:multiLevelType w:val="multilevel"/>
    <w:tmpl w:val="226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BF0863"/>
    <w:multiLevelType w:val="multilevel"/>
    <w:tmpl w:val="D09C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F0571C"/>
    <w:multiLevelType w:val="multilevel"/>
    <w:tmpl w:val="466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DB6771"/>
    <w:multiLevelType w:val="multilevel"/>
    <w:tmpl w:val="2BB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F817C6"/>
    <w:multiLevelType w:val="multilevel"/>
    <w:tmpl w:val="526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83129">
    <w:abstractNumId w:val="26"/>
  </w:num>
  <w:num w:numId="2" w16cid:durableId="1128430683">
    <w:abstractNumId w:val="57"/>
  </w:num>
  <w:num w:numId="3" w16cid:durableId="1708482568">
    <w:abstractNumId w:val="92"/>
  </w:num>
  <w:num w:numId="4" w16cid:durableId="269096192">
    <w:abstractNumId w:val="4"/>
  </w:num>
  <w:num w:numId="5" w16cid:durableId="315497448">
    <w:abstractNumId w:val="183"/>
  </w:num>
  <w:num w:numId="6" w16cid:durableId="1361319309">
    <w:abstractNumId w:val="135"/>
  </w:num>
  <w:num w:numId="7" w16cid:durableId="588463432">
    <w:abstractNumId w:val="216"/>
  </w:num>
  <w:num w:numId="8" w16cid:durableId="986012640">
    <w:abstractNumId w:val="81"/>
  </w:num>
  <w:num w:numId="9" w16cid:durableId="68619320">
    <w:abstractNumId w:val="197"/>
  </w:num>
  <w:num w:numId="10" w16cid:durableId="1715276173">
    <w:abstractNumId w:val="193"/>
  </w:num>
  <w:num w:numId="11" w16cid:durableId="39209896">
    <w:abstractNumId w:val="16"/>
  </w:num>
  <w:num w:numId="12" w16cid:durableId="1759642274">
    <w:abstractNumId w:val="82"/>
  </w:num>
  <w:num w:numId="13" w16cid:durableId="1840151875">
    <w:abstractNumId w:val="68"/>
  </w:num>
  <w:num w:numId="14" w16cid:durableId="1096825172">
    <w:abstractNumId w:val="146"/>
  </w:num>
  <w:num w:numId="15" w16cid:durableId="1953659776">
    <w:abstractNumId w:val="19"/>
  </w:num>
  <w:num w:numId="16" w16cid:durableId="614680011">
    <w:abstractNumId w:val="55"/>
  </w:num>
  <w:num w:numId="17" w16cid:durableId="1461608865">
    <w:abstractNumId w:val="144"/>
  </w:num>
  <w:num w:numId="18" w16cid:durableId="1805541252">
    <w:abstractNumId w:val="65"/>
  </w:num>
  <w:num w:numId="19" w16cid:durableId="274023841">
    <w:abstractNumId w:val="22"/>
  </w:num>
  <w:num w:numId="20" w16cid:durableId="143084469">
    <w:abstractNumId w:val="5"/>
  </w:num>
  <w:num w:numId="21" w16cid:durableId="1804734683">
    <w:abstractNumId w:val="47"/>
  </w:num>
  <w:num w:numId="22" w16cid:durableId="1924365065">
    <w:abstractNumId w:val="107"/>
  </w:num>
  <w:num w:numId="23" w16cid:durableId="524447151">
    <w:abstractNumId w:val="166"/>
  </w:num>
  <w:num w:numId="24" w16cid:durableId="100615740">
    <w:abstractNumId w:val="37"/>
  </w:num>
  <w:num w:numId="25" w16cid:durableId="1238129181">
    <w:abstractNumId w:val="91"/>
  </w:num>
  <w:num w:numId="26" w16cid:durableId="2059089144">
    <w:abstractNumId w:val="127"/>
  </w:num>
  <w:num w:numId="27" w16cid:durableId="58554558">
    <w:abstractNumId w:val="157"/>
  </w:num>
  <w:num w:numId="28" w16cid:durableId="17508455">
    <w:abstractNumId w:val="188"/>
  </w:num>
  <w:num w:numId="29" w16cid:durableId="59521841">
    <w:abstractNumId w:val="78"/>
  </w:num>
  <w:num w:numId="30" w16cid:durableId="1154956755">
    <w:abstractNumId w:val="42"/>
  </w:num>
  <w:num w:numId="31" w16cid:durableId="736631540">
    <w:abstractNumId w:val="217"/>
  </w:num>
  <w:num w:numId="32" w16cid:durableId="159931278">
    <w:abstractNumId w:val="108"/>
  </w:num>
  <w:num w:numId="33" w16cid:durableId="523597306">
    <w:abstractNumId w:val="35"/>
  </w:num>
  <w:num w:numId="34" w16cid:durableId="165558995">
    <w:abstractNumId w:val="139"/>
  </w:num>
  <w:num w:numId="35" w16cid:durableId="121924016">
    <w:abstractNumId w:val="187"/>
  </w:num>
  <w:num w:numId="36" w16cid:durableId="1495414575">
    <w:abstractNumId w:val="104"/>
  </w:num>
  <w:num w:numId="37" w16cid:durableId="1962497183">
    <w:abstractNumId w:val="147"/>
  </w:num>
  <w:num w:numId="38" w16cid:durableId="1898199718">
    <w:abstractNumId w:val="21"/>
  </w:num>
  <w:num w:numId="39" w16cid:durableId="1442145887">
    <w:abstractNumId w:val="75"/>
  </w:num>
  <w:num w:numId="40" w16cid:durableId="482896875">
    <w:abstractNumId w:val="32"/>
  </w:num>
  <w:num w:numId="41" w16cid:durableId="1725448094">
    <w:abstractNumId w:val="186"/>
  </w:num>
  <w:num w:numId="42" w16cid:durableId="453718727">
    <w:abstractNumId w:val="128"/>
  </w:num>
  <w:num w:numId="43" w16cid:durableId="1558083304">
    <w:abstractNumId w:val="93"/>
  </w:num>
  <w:num w:numId="44" w16cid:durableId="1308514074">
    <w:abstractNumId w:val="206"/>
  </w:num>
  <w:num w:numId="45" w16cid:durableId="1433815039">
    <w:abstractNumId w:val="158"/>
  </w:num>
  <w:num w:numId="46" w16cid:durableId="772169131">
    <w:abstractNumId w:val="119"/>
  </w:num>
  <w:num w:numId="47" w16cid:durableId="340161269">
    <w:abstractNumId w:val="60"/>
  </w:num>
  <w:num w:numId="48" w16cid:durableId="196435245">
    <w:abstractNumId w:val="173"/>
  </w:num>
  <w:num w:numId="49" w16cid:durableId="558201771">
    <w:abstractNumId w:val="110"/>
  </w:num>
  <w:num w:numId="50" w16cid:durableId="1640645012">
    <w:abstractNumId w:val="54"/>
  </w:num>
  <w:num w:numId="51" w16cid:durableId="1961565584">
    <w:abstractNumId w:val="25"/>
  </w:num>
  <w:num w:numId="52" w16cid:durableId="1746536349">
    <w:abstractNumId w:val="140"/>
  </w:num>
  <w:num w:numId="53" w16cid:durableId="1014184657">
    <w:abstractNumId w:val="84"/>
  </w:num>
  <w:num w:numId="54" w16cid:durableId="609553242">
    <w:abstractNumId w:val="66"/>
  </w:num>
  <w:num w:numId="55" w16cid:durableId="1052117588">
    <w:abstractNumId w:val="72"/>
  </w:num>
  <w:num w:numId="56" w16cid:durableId="339818089">
    <w:abstractNumId w:val="191"/>
  </w:num>
  <w:num w:numId="57" w16cid:durableId="1232544003">
    <w:abstractNumId w:val="51"/>
  </w:num>
  <w:num w:numId="58" w16cid:durableId="125465804">
    <w:abstractNumId w:val="96"/>
  </w:num>
  <w:num w:numId="59" w16cid:durableId="593980831">
    <w:abstractNumId w:val="43"/>
  </w:num>
  <w:num w:numId="60" w16cid:durableId="882599865">
    <w:abstractNumId w:val="122"/>
  </w:num>
  <w:num w:numId="61" w16cid:durableId="1507479837">
    <w:abstractNumId w:val="205"/>
  </w:num>
  <w:num w:numId="62" w16cid:durableId="823475541">
    <w:abstractNumId w:val="2"/>
  </w:num>
  <w:num w:numId="63" w16cid:durableId="1009872144">
    <w:abstractNumId w:val="36"/>
  </w:num>
  <w:num w:numId="64" w16cid:durableId="65537956">
    <w:abstractNumId w:val="138"/>
  </w:num>
  <w:num w:numId="65" w16cid:durableId="1687245739">
    <w:abstractNumId w:val="156"/>
  </w:num>
  <w:num w:numId="66" w16cid:durableId="819425881">
    <w:abstractNumId w:val="29"/>
  </w:num>
  <w:num w:numId="67" w16cid:durableId="782380802">
    <w:abstractNumId w:val="45"/>
  </w:num>
  <w:num w:numId="68" w16cid:durableId="1945108663">
    <w:abstractNumId w:val="58"/>
  </w:num>
  <w:num w:numId="69" w16cid:durableId="860897372">
    <w:abstractNumId w:val="39"/>
  </w:num>
  <w:num w:numId="70" w16cid:durableId="1757820832">
    <w:abstractNumId w:val="132"/>
  </w:num>
  <w:num w:numId="71" w16cid:durableId="1193109794">
    <w:abstractNumId w:val="71"/>
  </w:num>
  <w:num w:numId="72" w16cid:durableId="1455632776">
    <w:abstractNumId w:val="18"/>
  </w:num>
  <w:num w:numId="73" w16cid:durableId="572282255">
    <w:abstractNumId w:val="196"/>
  </w:num>
  <w:num w:numId="74" w16cid:durableId="385446394">
    <w:abstractNumId w:val="28"/>
  </w:num>
  <w:num w:numId="75" w16cid:durableId="1578250028">
    <w:abstractNumId w:val="130"/>
  </w:num>
  <w:num w:numId="76" w16cid:durableId="1179008530">
    <w:abstractNumId w:val="159"/>
  </w:num>
  <w:num w:numId="77" w16cid:durableId="1970621851">
    <w:abstractNumId w:val="180"/>
  </w:num>
  <w:num w:numId="78" w16cid:durableId="668413576">
    <w:abstractNumId w:val="15"/>
  </w:num>
  <w:num w:numId="79" w16cid:durableId="1569997603">
    <w:abstractNumId w:val="120"/>
  </w:num>
  <w:num w:numId="80" w16cid:durableId="423034957">
    <w:abstractNumId w:val="116"/>
  </w:num>
  <w:num w:numId="81" w16cid:durableId="1306156101">
    <w:abstractNumId w:val="106"/>
  </w:num>
  <w:num w:numId="82" w16cid:durableId="1968390930">
    <w:abstractNumId w:val="11"/>
  </w:num>
  <w:num w:numId="83" w16cid:durableId="1024867453">
    <w:abstractNumId w:val="145"/>
  </w:num>
  <w:num w:numId="84" w16cid:durableId="648366874">
    <w:abstractNumId w:val="121"/>
  </w:num>
  <w:num w:numId="85" w16cid:durableId="665518499">
    <w:abstractNumId w:val="172"/>
  </w:num>
  <w:num w:numId="86" w16cid:durableId="1717388011">
    <w:abstractNumId w:val="8"/>
  </w:num>
  <w:num w:numId="87" w16cid:durableId="1136528385">
    <w:abstractNumId w:val="208"/>
  </w:num>
  <w:num w:numId="88" w16cid:durableId="1219702011">
    <w:abstractNumId w:val="76"/>
  </w:num>
  <w:num w:numId="89" w16cid:durableId="672103608">
    <w:abstractNumId w:val="114"/>
  </w:num>
  <w:num w:numId="90" w16cid:durableId="66071783">
    <w:abstractNumId w:val="198"/>
  </w:num>
  <w:num w:numId="91" w16cid:durableId="1905095508">
    <w:abstractNumId w:val="111"/>
  </w:num>
  <w:num w:numId="92" w16cid:durableId="1795637704">
    <w:abstractNumId w:val="103"/>
  </w:num>
  <w:num w:numId="93" w16cid:durableId="918561935">
    <w:abstractNumId w:val="170"/>
  </w:num>
  <w:num w:numId="94" w16cid:durableId="924728067">
    <w:abstractNumId w:val="80"/>
  </w:num>
  <w:num w:numId="95" w16cid:durableId="1527207519">
    <w:abstractNumId w:val="56"/>
  </w:num>
  <w:num w:numId="96" w16cid:durableId="278798364">
    <w:abstractNumId w:val="101"/>
  </w:num>
  <w:num w:numId="97" w16cid:durableId="845559398">
    <w:abstractNumId w:val="34"/>
  </w:num>
  <w:num w:numId="98" w16cid:durableId="1802071953">
    <w:abstractNumId w:val="89"/>
  </w:num>
  <w:num w:numId="99" w16cid:durableId="535583599">
    <w:abstractNumId w:val="152"/>
  </w:num>
  <w:num w:numId="100" w16cid:durableId="907766175">
    <w:abstractNumId w:val="209"/>
  </w:num>
  <w:num w:numId="101" w16cid:durableId="1584102255">
    <w:abstractNumId w:val="134"/>
  </w:num>
  <w:num w:numId="102" w16cid:durableId="741802574">
    <w:abstractNumId w:val="69"/>
  </w:num>
  <w:num w:numId="103" w16cid:durableId="1640846127">
    <w:abstractNumId w:val="30"/>
  </w:num>
  <w:num w:numId="104" w16cid:durableId="567040258">
    <w:abstractNumId w:val="181"/>
  </w:num>
  <w:num w:numId="105" w16cid:durableId="69623462">
    <w:abstractNumId w:val="177"/>
  </w:num>
  <w:num w:numId="106" w16cid:durableId="1410301943">
    <w:abstractNumId w:val="99"/>
  </w:num>
  <w:num w:numId="107" w16cid:durableId="1443497024">
    <w:abstractNumId w:val="204"/>
  </w:num>
  <w:num w:numId="108" w16cid:durableId="1041974801">
    <w:abstractNumId w:val="94"/>
  </w:num>
  <w:num w:numId="109" w16cid:durableId="1159073979">
    <w:abstractNumId w:val="105"/>
  </w:num>
  <w:num w:numId="110" w16cid:durableId="378360060">
    <w:abstractNumId w:val="202"/>
  </w:num>
  <w:num w:numId="111" w16cid:durableId="308051893">
    <w:abstractNumId w:val="67"/>
  </w:num>
  <w:num w:numId="112" w16cid:durableId="2024890534">
    <w:abstractNumId w:val="7"/>
  </w:num>
  <w:num w:numId="113" w16cid:durableId="1365129406">
    <w:abstractNumId w:val="31"/>
  </w:num>
  <w:num w:numId="114" w16cid:durableId="1525054172">
    <w:abstractNumId w:val="10"/>
  </w:num>
  <w:num w:numId="115" w16cid:durableId="373969464">
    <w:abstractNumId w:val="70"/>
  </w:num>
  <w:num w:numId="116" w16cid:durableId="1227302975">
    <w:abstractNumId w:val="176"/>
  </w:num>
  <w:num w:numId="117" w16cid:durableId="2044018477">
    <w:abstractNumId w:val="86"/>
  </w:num>
  <w:num w:numId="118" w16cid:durableId="1555000430">
    <w:abstractNumId w:val="174"/>
  </w:num>
  <w:num w:numId="119" w16cid:durableId="128400988">
    <w:abstractNumId w:val="0"/>
  </w:num>
  <w:num w:numId="120" w16cid:durableId="877666149">
    <w:abstractNumId w:val="48"/>
  </w:num>
  <w:num w:numId="121" w16cid:durableId="1407338984">
    <w:abstractNumId w:val="24"/>
  </w:num>
  <w:num w:numId="122" w16cid:durableId="1952274667">
    <w:abstractNumId w:val="14"/>
  </w:num>
  <w:num w:numId="123" w16cid:durableId="356741560">
    <w:abstractNumId w:val="182"/>
  </w:num>
  <w:num w:numId="124" w16cid:durableId="366372345">
    <w:abstractNumId w:val="185"/>
  </w:num>
  <w:num w:numId="125" w16cid:durableId="233206988">
    <w:abstractNumId w:val="164"/>
  </w:num>
  <w:num w:numId="126" w16cid:durableId="1054425462">
    <w:abstractNumId w:val="212"/>
  </w:num>
  <w:num w:numId="127" w16cid:durableId="1521509896">
    <w:abstractNumId w:val="20"/>
  </w:num>
  <w:num w:numId="128" w16cid:durableId="1317343883">
    <w:abstractNumId w:val="38"/>
  </w:num>
  <w:num w:numId="129" w16cid:durableId="184830741">
    <w:abstractNumId w:val="9"/>
  </w:num>
  <w:num w:numId="130" w16cid:durableId="948127484">
    <w:abstractNumId w:val="79"/>
  </w:num>
  <w:num w:numId="131" w16cid:durableId="780032348">
    <w:abstractNumId w:val="1"/>
  </w:num>
  <w:num w:numId="132" w16cid:durableId="879590936">
    <w:abstractNumId w:val="194"/>
  </w:num>
  <w:num w:numId="133" w16cid:durableId="327447908">
    <w:abstractNumId w:val="74"/>
  </w:num>
  <w:num w:numId="134" w16cid:durableId="1238437334">
    <w:abstractNumId w:val="167"/>
  </w:num>
  <w:num w:numId="135" w16cid:durableId="1363020428">
    <w:abstractNumId w:val="3"/>
  </w:num>
  <w:num w:numId="136" w16cid:durableId="1808356990">
    <w:abstractNumId w:val="141"/>
  </w:num>
  <w:num w:numId="137" w16cid:durableId="274020781">
    <w:abstractNumId w:val="154"/>
  </w:num>
  <w:num w:numId="138" w16cid:durableId="791940967">
    <w:abstractNumId w:val="88"/>
  </w:num>
  <w:num w:numId="139" w16cid:durableId="1478105405">
    <w:abstractNumId w:val="40"/>
  </w:num>
  <w:num w:numId="140" w16cid:durableId="1480490754">
    <w:abstractNumId w:val="213"/>
  </w:num>
  <w:num w:numId="141" w16cid:durableId="975991303">
    <w:abstractNumId w:val="112"/>
  </w:num>
  <w:num w:numId="142" w16cid:durableId="1631743764">
    <w:abstractNumId w:val="113"/>
  </w:num>
  <w:num w:numId="143" w16cid:durableId="185338344">
    <w:abstractNumId w:val="85"/>
  </w:num>
  <w:num w:numId="144" w16cid:durableId="485971469">
    <w:abstractNumId w:val="123"/>
  </w:num>
  <w:num w:numId="145" w16cid:durableId="1507330579">
    <w:abstractNumId w:val="190"/>
  </w:num>
  <w:num w:numId="146" w16cid:durableId="259140132">
    <w:abstractNumId w:val="46"/>
  </w:num>
  <w:num w:numId="147" w16cid:durableId="43601252">
    <w:abstractNumId w:val="179"/>
  </w:num>
  <w:num w:numId="148" w16cid:durableId="1298145507">
    <w:abstractNumId w:val="109"/>
  </w:num>
  <w:num w:numId="149" w16cid:durableId="56709473">
    <w:abstractNumId w:val="153"/>
  </w:num>
  <w:num w:numId="150" w16cid:durableId="1194268314">
    <w:abstractNumId w:val="73"/>
  </w:num>
  <w:num w:numId="151" w16cid:durableId="1872767951">
    <w:abstractNumId w:val="129"/>
  </w:num>
  <w:num w:numId="152" w16cid:durableId="1648972886">
    <w:abstractNumId w:val="151"/>
  </w:num>
  <w:num w:numId="153" w16cid:durableId="812527540">
    <w:abstractNumId w:val="62"/>
  </w:num>
  <w:num w:numId="154" w16cid:durableId="492911568">
    <w:abstractNumId w:val="124"/>
  </w:num>
  <w:num w:numId="155" w16cid:durableId="1586911633">
    <w:abstractNumId w:val="175"/>
  </w:num>
  <w:num w:numId="156" w16cid:durableId="1584870662">
    <w:abstractNumId w:val="161"/>
  </w:num>
  <w:num w:numId="157" w16cid:durableId="1129012563">
    <w:abstractNumId w:val="136"/>
  </w:num>
  <w:num w:numId="158" w16cid:durableId="160588498">
    <w:abstractNumId w:val="33"/>
  </w:num>
  <w:num w:numId="159" w16cid:durableId="1970355564">
    <w:abstractNumId w:val="149"/>
  </w:num>
  <w:num w:numId="160" w16cid:durableId="1927152359">
    <w:abstractNumId w:val="115"/>
  </w:num>
  <w:num w:numId="161" w16cid:durableId="355468460">
    <w:abstractNumId w:val="131"/>
  </w:num>
  <w:num w:numId="162" w16cid:durableId="392387758">
    <w:abstractNumId w:val="201"/>
  </w:num>
  <w:num w:numId="163" w16cid:durableId="82191866">
    <w:abstractNumId w:val="77"/>
  </w:num>
  <w:num w:numId="164" w16cid:durableId="1796756016">
    <w:abstractNumId w:val="162"/>
  </w:num>
  <w:num w:numId="165" w16cid:durableId="1361933552">
    <w:abstractNumId w:val="214"/>
  </w:num>
  <w:num w:numId="166" w16cid:durableId="1298336770">
    <w:abstractNumId w:val="169"/>
  </w:num>
  <w:num w:numId="167" w16cid:durableId="1456564232">
    <w:abstractNumId w:val="90"/>
  </w:num>
  <w:num w:numId="168" w16cid:durableId="474224001">
    <w:abstractNumId w:val="17"/>
  </w:num>
  <w:num w:numId="169" w16cid:durableId="2072652093">
    <w:abstractNumId w:val="83"/>
  </w:num>
  <w:num w:numId="170" w16cid:durableId="51465986">
    <w:abstractNumId w:val="97"/>
  </w:num>
  <w:num w:numId="171" w16cid:durableId="1252082238">
    <w:abstractNumId w:val="95"/>
  </w:num>
  <w:num w:numId="172" w16cid:durableId="1392003347">
    <w:abstractNumId w:val="150"/>
  </w:num>
  <w:num w:numId="173" w16cid:durableId="1782991236">
    <w:abstractNumId w:val="215"/>
  </w:num>
  <w:num w:numId="174" w16cid:durableId="1168638284">
    <w:abstractNumId w:val="59"/>
  </w:num>
  <w:num w:numId="175" w16cid:durableId="2033913680">
    <w:abstractNumId w:val="118"/>
  </w:num>
  <w:num w:numId="176" w16cid:durableId="1173181953">
    <w:abstractNumId w:val="44"/>
  </w:num>
  <w:num w:numId="177" w16cid:durableId="776751481">
    <w:abstractNumId w:val="143"/>
  </w:num>
  <w:num w:numId="178" w16cid:durableId="63070308">
    <w:abstractNumId w:val="192"/>
  </w:num>
  <w:num w:numId="179" w16cid:durableId="2133865522">
    <w:abstractNumId w:val="53"/>
  </w:num>
  <w:num w:numId="180" w16cid:durableId="532304634">
    <w:abstractNumId w:val="178"/>
  </w:num>
  <w:num w:numId="181" w16cid:durableId="882912173">
    <w:abstractNumId w:val="133"/>
  </w:num>
  <w:num w:numId="182" w16cid:durableId="22751393">
    <w:abstractNumId w:val="137"/>
  </w:num>
  <w:num w:numId="183" w16cid:durableId="728916398">
    <w:abstractNumId w:val="52"/>
  </w:num>
  <w:num w:numId="184" w16cid:durableId="1740055922">
    <w:abstractNumId w:val="125"/>
  </w:num>
  <w:num w:numId="185" w16cid:durableId="1553728915">
    <w:abstractNumId w:val="200"/>
  </w:num>
  <w:num w:numId="186" w16cid:durableId="15815292">
    <w:abstractNumId w:val="41"/>
  </w:num>
  <w:num w:numId="187" w16cid:durableId="494881609">
    <w:abstractNumId w:val="171"/>
  </w:num>
  <w:num w:numId="188" w16cid:durableId="1937472245">
    <w:abstractNumId w:val="126"/>
  </w:num>
  <w:num w:numId="189" w16cid:durableId="1078290092">
    <w:abstractNumId w:val="63"/>
  </w:num>
  <w:num w:numId="190" w16cid:durableId="1184593712">
    <w:abstractNumId w:val="100"/>
  </w:num>
  <w:num w:numId="191" w16cid:durableId="1891572900">
    <w:abstractNumId w:val="61"/>
  </w:num>
  <w:num w:numId="192" w16cid:durableId="130096552">
    <w:abstractNumId w:val="207"/>
  </w:num>
  <w:num w:numId="193" w16cid:durableId="1294365633">
    <w:abstractNumId w:val="184"/>
  </w:num>
  <w:num w:numId="194" w16cid:durableId="1228495481">
    <w:abstractNumId w:val="102"/>
  </w:num>
  <w:num w:numId="195" w16cid:durableId="927225885">
    <w:abstractNumId w:val="50"/>
  </w:num>
  <w:num w:numId="196" w16cid:durableId="1994484678">
    <w:abstractNumId w:val="168"/>
  </w:num>
  <w:num w:numId="197" w16cid:durableId="1361541381">
    <w:abstractNumId w:val="12"/>
  </w:num>
  <w:num w:numId="198" w16cid:durableId="1751586128">
    <w:abstractNumId w:val="160"/>
  </w:num>
  <w:num w:numId="199" w16cid:durableId="1641955517">
    <w:abstractNumId w:val="163"/>
  </w:num>
  <w:num w:numId="200" w16cid:durableId="1394542632">
    <w:abstractNumId w:val="13"/>
  </w:num>
  <w:num w:numId="201" w16cid:durableId="1574197697">
    <w:abstractNumId w:val="6"/>
  </w:num>
  <w:num w:numId="202" w16cid:durableId="1065222502">
    <w:abstractNumId w:val="155"/>
  </w:num>
  <w:num w:numId="203" w16cid:durableId="756056008">
    <w:abstractNumId w:val="210"/>
  </w:num>
  <w:num w:numId="204" w16cid:durableId="1559130186">
    <w:abstractNumId w:val="64"/>
  </w:num>
  <w:num w:numId="205" w16cid:durableId="851839503">
    <w:abstractNumId w:val="49"/>
  </w:num>
  <w:num w:numId="206" w16cid:durableId="1545168071">
    <w:abstractNumId w:val="189"/>
  </w:num>
  <w:num w:numId="207" w16cid:durableId="1204639104">
    <w:abstractNumId w:val="165"/>
  </w:num>
  <w:num w:numId="208" w16cid:durableId="1889949951">
    <w:abstractNumId w:val="211"/>
  </w:num>
  <w:num w:numId="209" w16cid:durableId="932664267">
    <w:abstractNumId w:val="142"/>
  </w:num>
  <w:num w:numId="210" w16cid:durableId="1382055066">
    <w:abstractNumId w:val="195"/>
  </w:num>
  <w:num w:numId="211" w16cid:durableId="969628657">
    <w:abstractNumId w:val="199"/>
  </w:num>
  <w:num w:numId="212" w16cid:durableId="1701474499">
    <w:abstractNumId w:val="98"/>
  </w:num>
  <w:num w:numId="213" w16cid:durableId="546843273">
    <w:abstractNumId w:val="203"/>
  </w:num>
  <w:num w:numId="214" w16cid:durableId="1873684392">
    <w:abstractNumId w:val="23"/>
  </w:num>
  <w:num w:numId="215" w16cid:durableId="1316716432">
    <w:abstractNumId w:val="27"/>
  </w:num>
  <w:num w:numId="216" w16cid:durableId="876047455">
    <w:abstractNumId w:val="117"/>
  </w:num>
  <w:num w:numId="217" w16cid:durableId="448472618">
    <w:abstractNumId w:val="148"/>
  </w:num>
  <w:num w:numId="218" w16cid:durableId="1191576353">
    <w:abstractNumId w:val="87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53"/>
    <w:rsid w:val="00001894"/>
    <w:rsid w:val="000020C2"/>
    <w:rsid w:val="000267EB"/>
    <w:rsid w:val="00044339"/>
    <w:rsid w:val="00050206"/>
    <w:rsid w:val="000737DF"/>
    <w:rsid w:val="00080FB1"/>
    <w:rsid w:val="00085A26"/>
    <w:rsid w:val="00090829"/>
    <w:rsid w:val="00091639"/>
    <w:rsid w:val="000C6EDA"/>
    <w:rsid w:val="000D43B4"/>
    <w:rsid w:val="000F377A"/>
    <w:rsid w:val="000F4130"/>
    <w:rsid w:val="000F7261"/>
    <w:rsid w:val="0010005F"/>
    <w:rsid w:val="00110F9A"/>
    <w:rsid w:val="00122171"/>
    <w:rsid w:val="001224C1"/>
    <w:rsid w:val="001358E8"/>
    <w:rsid w:val="00145D1D"/>
    <w:rsid w:val="0015631C"/>
    <w:rsid w:val="0016090A"/>
    <w:rsid w:val="00167446"/>
    <w:rsid w:val="00173E3C"/>
    <w:rsid w:val="001755BC"/>
    <w:rsid w:val="00180A14"/>
    <w:rsid w:val="001B02E5"/>
    <w:rsid w:val="001C2196"/>
    <w:rsid w:val="001C3F07"/>
    <w:rsid w:val="001C5F40"/>
    <w:rsid w:val="001C6343"/>
    <w:rsid w:val="001D15A7"/>
    <w:rsid w:val="001E0BE8"/>
    <w:rsid w:val="001E7D6B"/>
    <w:rsid w:val="001F1EB8"/>
    <w:rsid w:val="00205EA3"/>
    <w:rsid w:val="00225F12"/>
    <w:rsid w:val="00244D8D"/>
    <w:rsid w:val="00255C9A"/>
    <w:rsid w:val="0026216A"/>
    <w:rsid w:val="002E20F2"/>
    <w:rsid w:val="00300F1E"/>
    <w:rsid w:val="00303809"/>
    <w:rsid w:val="00313C32"/>
    <w:rsid w:val="0031469E"/>
    <w:rsid w:val="00322BAC"/>
    <w:rsid w:val="00337E96"/>
    <w:rsid w:val="00350948"/>
    <w:rsid w:val="00354668"/>
    <w:rsid w:val="003707EE"/>
    <w:rsid w:val="00374FEE"/>
    <w:rsid w:val="0038574C"/>
    <w:rsid w:val="0039247B"/>
    <w:rsid w:val="003A5143"/>
    <w:rsid w:val="003A7D1B"/>
    <w:rsid w:val="003B0F5E"/>
    <w:rsid w:val="003B37C0"/>
    <w:rsid w:val="003B6E57"/>
    <w:rsid w:val="003D0049"/>
    <w:rsid w:val="003D4746"/>
    <w:rsid w:val="004125F6"/>
    <w:rsid w:val="00426506"/>
    <w:rsid w:val="00460DDB"/>
    <w:rsid w:val="004657C3"/>
    <w:rsid w:val="004669C4"/>
    <w:rsid w:val="00467286"/>
    <w:rsid w:val="004707EB"/>
    <w:rsid w:val="004875BE"/>
    <w:rsid w:val="0048792C"/>
    <w:rsid w:val="004A16B3"/>
    <w:rsid w:val="004A4DEE"/>
    <w:rsid w:val="004A6289"/>
    <w:rsid w:val="004B17B2"/>
    <w:rsid w:val="004B4AF2"/>
    <w:rsid w:val="004B756D"/>
    <w:rsid w:val="004B7EA5"/>
    <w:rsid w:val="004C0D74"/>
    <w:rsid w:val="004C173E"/>
    <w:rsid w:val="004D4827"/>
    <w:rsid w:val="004E1B19"/>
    <w:rsid w:val="00514533"/>
    <w:rsid w:val="00514A6C"/>
    <w:rsid w:val="00517F2D"/>
    <w:rsid w:val="00520AB7"/>
    <w:rsid w:val="00530A87"/>
    <w:rsid w:val="005444B2"/>
    <w:rsid w:val="00547866"/>
    <w:rsid w:val="00555D98"/>
    <w:rsid w:val="005665C6"/>
    <w:rsid w:val="00575674"/>
    <w:rsid w:val="00583908"/>
    <w:rsid w:val="005B32BE"/>
    <w:rsid w:val="005C0569"/>
    <w:rsid w:val="005E2004"/>
    <w:rsid w:val="005E583F"/>
    <w:rsid w:val="00604631"/>
    <w:rsid w:val="00604C44"/>
    <w:rsid w:val="00611E93"/>
    <w:rsid w:val="00640B6B"/>
    <w:rsid w:val="006449B9"/>
    <w:rsid w:val="00674ECF"/>
    <w:rsid w:val="006914FF"/>
    <w:rsid w:val="006C54FD"/>
    <w:rsid w:val="006E3D87"/>
    <w:rsid w:val="006F1581"/>
    <w:rsid w:val="007131A5"/>
    <w:rsid w:val="007141A4"/>
    <w:rsid w:val="00721C78"/>
    <w:rsid w:val="00724BBD"/>
    <w:rsid w:val="00765582"/>
    <w:rsid w:val="00765B79"/>
    <w:rsid w:val="007874F1"/>
    <w:rsid w:val="007A282F"/>
    <w:rsid w:val="007A481B"/>
    <w:rsid w:val="007F4851"/>
    <w:rsid w:val="00835631"/>
    <w:rsid w:val="0084237A"/>
    <w:rsid w:val="008704AB"/>
    <w:rsid w:val="008B4F53"/>
    <w:rsid w:val="008C62B7"/>
    <w:rsid w:val="008C66B7"/>
    <w:rsid w:val="008D0947"/>
    <w:rsid w:val="0090091E"/>
    <w:rsid w:val="00902688"/>
    <w:rsid w:val="00902E15"/>
    <w:rsid w:val="00902E50"/>
    <w:rsid w:val="009048B1"/>
    <w:rsid w:val="00906AA1"/>
    <w:rsid w:val="00930829"/>
    <w:rsid w:val="00936BA4"/>
    <w:rsid w:val="009578A3"/>
    <w:rsid w:val="009579BF"/>
    <w:rsid w:val="0096447A"/>
    <w:rsid w:val="009728CF"/>
    <w:rsid w:val="00985DF8"/>
    <w:rsid w:val="00986C70"/>
    <w:rsid w:val="00992D30"/>
    <w:rsid w:val="009A2AC0"/>
    <w:rsid w:val="009C2926"/>
    <w:rsid w:val="009C644B"/>
    <w:rsid w:val="009E3921"/>
    <w:rsid w:val="009F4DE3"/>
    <w:rsid w:val="00A0515D"/>
    <w:rsid w:val="00A2359F"/>
    <w:rsid w:val="00A3432D"/>
    <w:rsid w:val="00A3446B"/>
    <w:rsid w:val="00A35DA9"/>
    <w:rsid w:val="00A568E5"/>
    <w:rsid w:val="00A71D10"/>
    <w:rsid w:val="00A8076D"/>
    <w:rsid w:val="00A91150"/>
    <w:rsid w:val="00AD4599"/>
    <w:rsid w:val="00AE1C20"/>
    <w:rsid w:val="00AE794B"/>
    <w:rsid w:val="00AF2B72"/>
    <w:rsid w:val="00AF3EE1"/>
    <w:rsid w:val="00B03215"/>
    <w:rsid w:val="00B53AD7"/>
    <w:rsid w:val="00B53EF3"/>
    <w:rsid w:val="00B6356E"/>
    <w:rsid w:val="00B87852"/>
    <w:rsid w:val="00BA1F95"/>
    <w:rsid w:val="00BA3C90"/>
    <w:rsid w:val="00BA52F0"/>
    <w:rsid w:val="00BD0764"/>
    <w:rsid w:val="00BD7EBB"/>
    <w:rsid w:val="00BF0E69"/>
    <w:rsid w:val="00BF55C2"/>
    <w:rsid w:val="00BF6DB6"/>
    <w:rsid w:val="00C00F1A"/>
    <w:rsid w:val="00C329A2"/>
    <w:rsid w:val="00C86523"/>
    <w:rsid w:val="00C9235C"/>
    <w:rsid w:val="00CA418E"/>
    <w:rsid w:val="00CB4544"/>
    <w:rsid w:val="00CE1D93"/>
    <w:rsid w:val="00CF1FE8"/>
    <w:rsid w:val="00CF53FB"/>
    <w:rsid w:val="00D0699A"/>
    <w:rsid w:val="00D34ADC"/>
    <w:rsid w:val="00D40F95"/>
    <w:rsid w:val="00D43F58"/>
    <w:rsid w:val="00D50023"/>
    <w:rsid w:val="00D673F0"/>
    <w:rsid w:val="00D8192E"/>
    <w:rsid w:val="00D94E41"/>
    <w:rsid w:val="00DA4CBE"/>
    <w:rsid w:val="00DB7AD8"/>
    <w:rsid w:val="00DC7DB4"/>
    <w:rsid w:val="00DD2422"/>
    <w:rsid w:val="00DD3E52"/>
    <w:rsid w:val="00DE204E"/>
    <w:rsid w:val="00DE7118"/>
    <w:rsid w:val="00DF1375"/>
    <w:rsid w:val="00DF525B"/>
    <w:rsid w:val="00DF5D08"/>
    <w:rsid w:val="00E14CE8"/>
    <w:rsid w:val="00E15969"/>
    <w:rsid w:val="00E3628D"/>
    <w:rsid w:val="00E37CAB"/>
    <w:rsid w:val="00E41770"/>
    <w:rsid w:val="00E43C7A"/>
    <w:rsid w:val="00E668F4"/>
    <w:rsid w:val="00E86C29"/>
    <w:rsid w:val="00E96133"/>
    <w:rsid w:val="00EB13C2"/>
    <w:rsid w:val="00ED196B"/>
    <w:rsid w:val="00ED5BCE"/>
    <w:rsid w:val="00EE06DD"/>
    <w:rsid w:val="00EE1A77"/>
    <w:rsid w:val="00EF06BB"/>
    <w:rsid w:val="00EF213E"/>
    <w:rsid w:val="00F05C37"/>
    <w:rsid w:val="00F1112C"/>
    <w:rsid w:val="00F14BA0"/>
    <w:rsid w:val="00F35E81"/>
    <w:rsid w:val="00F41389"/>
    <w:rsid w:val="00F4303C"/>
    <w:rsid w:val="00F46A7A"/>
    <w:rsid w:val="00F51D0F"/>
    <w:rsid w:val="00F61804"/>
    <w:rsid w:val="00F7020A"/>
    <w:rsid w:val="00F737A6"/>
    <w:rsid w:val="00F75122"/>
    <w:rsid w:val="00F77F93"/>
    <w:rsid w:val="00F94BC5"/>
    <w:rsid w:val="00FC62B1"/>
    <w:rsid w:val="00FD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ECDB"/>
  <w15:chartTrackingRefBased/>
  <w15:docId w15:val="{5F4928FF-0FC9-474F-BCE9-CAB8C0EE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IRANSansWeb(FaNum) Light"/>
        <w:bCs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E93"/>
    <w:pPr>
      <w:bidi/>
    </w:pPr>
    <w:rPr>
      <w:b/>
      <w:bCs w:val="0"/>
      <w:sz w:val="24"/>
      <w:szCs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16A"/>
    <w:pPr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A5143"/>
    <w:pPr>
      <w:outlineLvl w:val="1"/>
    </w:pPr>
    <w:rPr>
      <w:b/>
      <w:bCs w:val="0"/>
      <w:i/>
      <w:lang w:bidi="fa-IR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96133"/>
    <w:pPr>
      <w:ind w:left="720"/>
      <w:outlineLvl w:val="2"/>
    </w:pPr>
    <w:rPr>
      <w:sz w:val="32"/>
      <w:szCs w:val="32"/>
      <w:lang w:bidi="ar-SA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6A"/>
    <w:rPr>
      <w:rFonts w:ascii="Times New Roman" w:hAnsi="Times New Roman" w:cs="IRANSansWeb(FaNum) Light"/>
      <w:bCs w:val="0"/>
      <w:i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143"/>
    <w:rPr>
      <w:rFonts w:ascii="Times New Roman" w:hAnsi="Times New Roman" w:cs="IRANSansWeb(FaNum) Light"/>
      <w:b/>
      <w:sz w:val="40"/>
      <w:szCs w:val="40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E96133"/>
    <w:rPr>
      <w:rFonts w:ascii="Times New Roman" w:hAnsi="Times New Roman" w:cs="IRANSansWeb(FaNum) Light"/>
      <w:i/>
      <w:sz w:val="32"/>
      <w:szCs w:val="32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 w:val="0"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02E50"/>
    <w:pPr>
      <w:bidi/>
      <w:spacing w:after="0" w:line="240" w:lineRule="auto"/>
    </w:pPr>
    <w:rPr>
      <w:b/>
      <w:i/>
      <w:lang w:bidi="fa-IR"/>
    </w:rPr>
  </w:style>
  <w:style w:type="table" w:styleId="TableGrid">
    <w:name w:val="Table Grid"/>
    <w:basedOn w:val="TableNormal"/>
    <w:uiPriority w:val="39"/>
    <w:rsid w:val="003D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qFormat/>
    <w:rsid w:val="003D4746"/>
    <w:pPr>
      <w:bidi w:val="0"/>
    </w:pPr>
    <w:rPr>
      <w:rFonts w:ascii="Courier New" w:hAnsi="Courier New"/>
      <w:b w:val="0"/>
      <w:i w:val="0"/>
      <w:sz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90091E"/>
    <w:rPr>
      <w:color w:val="666666"/>
    </w:rPr>
  </w:style>
  <w:style w:type="paragraph" w:customStyle="1" w:styleId="msonormal0">
    <w:name w:val="msonormal"/>
    <w:basedOn w:val="Normal"/>
    <w:rsid w:val="009E3921"/>
    <w:pPr>
      <w:bidi w:val="0"/>
      <w:spacing w:before="100" w:beforeAutospacing="1" w:after="100" w:afterAutospacing="1" w:line="240" w:lineRule="auto"/>
    </w:pPr>
    <w:rPr>
      <w:rFonts w:eastAsia="Times New Roman" w:cs="Times New Roman"/>
      <w:b w:val="0"/>
      <w:i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3921"/>
    <w:pPr>
      <w:bidi w:val="0"/>
      <w:spacing w:before="100" w:beforeAutospacing="1" w:after="100" w:afterAutospacing="1" w:line="240" w:lineRule="auto"/>
    </w:pPr>
    <w:rPr>
      <w:rFonts w:eastAsia="Times New Roman" w:cs="Times New Roman"/>
      <w:b w:val="0"/>
      <w:i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3921"/>
    <w:rPr>
      <w:b/>
      <w:bCs w:val="0"/>
    </w:rPr>
  </w:style>
  <w:style w:type="character" w:styleId="HTMLCode">
    <w:name w:val="HTML Code"/>
    <w:basedOn w:val="DefaultParagraphFont"/>
    <w:uiPriority w:val="99"/>
    <w:semiHidden/>
    <w:unhideWhenUsed/>
    <w:rsid w:val="009E3921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1C2196"/>
    <w:pPr>
      <w:spacing w:after="0" w:line="240" w:lineRule="auto"/>
    </w:pPr>
    <w:rPr>
      <w:b/>
      <w:i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080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FB1"/>
    <w:rPr>
      <w:rFonts w:ascii="Times New Roman" w:hAnsi="Times New Roman" w:cs="IRANSansWeb(FaNum) Light"/>
      <w:b/>
      <w:i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080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FB1"/>
    <w:rPr>
      <w:rFonts w:ascii="Times New Roman" w:hAnsi="Times New Roman" w:cs="IRANSansWeb(FaNum) Light"/>
      <w:b/>
      <w:i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5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6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9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55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8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1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5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5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0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6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4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9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</Template>
  <TotalTime>1172</TotalTime>
  <Pages>139</Pages>
  <Words>14272</Words>
  <Characters>81357</Characters>
  <Application>Microsoft Office Word</Application>
  <DocSecurity>0</DocSecurity>
  <Lines>677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sambal</cp:lastModifiedBy>
  <cp:revision>175</cp:revision>
  <dcterms:created xsi:type="dcterms:W3CDTF">2026-08-18T13:17:00Z</dcterms:created>
  <dcterms:modified xsi:type="dcterms:W3CDTF">2026-09-15T17:39:00Z</dcterms:modified>
</cp:coreProperties>
</file>