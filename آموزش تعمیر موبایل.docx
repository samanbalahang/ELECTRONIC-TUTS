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47F8" w14:textId="4B246933" w:rsidR="00001894" w:rsidRPr="00001894" w:rsidRDefault="009403AD" w:rsidP="00001894">
      <w:pPr>
        <w:rPr>
          <w:rFonts w:hint="cs"/>
          <w:rtl/>
        </w:rPr>
      </w:pPr>
      <w:r>
        <w:rPr>
          <w:rFonts w:hint="cs"/>
          <w:rtl/>
        </w:rPr>
        <w:t>آموزش تعمیر موبایل</w:t>
      </w:r>
    </w:p>
    <w:sectPr w:rsidR="00001894" w:rsidRPr="0000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AD"/>
    <w:rsid w:val="00001894"/>
    <w:rsid w:val="001C6343"/>
    <w:rsid w:val="00303809"/>
    <w:rsid w:val="00517F2D"/>
    <w:rsid w:val="007A481B"/>
    <w:rsid w:val="009048B1"/>
    <w:rsid w:val="009403AD"/>
    <w:rsid w:val="00DF525B"/>
    <w:rsid w:val="00E3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72B736B"/>
  <w15:chartTrackingRefBased/>
  <w15:docId w15:val="{30B4A298-A528-444E-9F30-86F4BA4B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1</cp:revision>
  <dcterms:created xsi:type="dcterms:W3CDTF">2026-08-23T15:20:00Z</dcterms:created>
  <dcterms:modified xsi:type="dcterms:W3CDTF">2026-08-23T15:20:00Z</dcterms:modified>
</cp:coreProperties>
</file>