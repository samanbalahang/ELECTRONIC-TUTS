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C0A9" w14:textId="36DC7219" w:rsidR="00001894" w:rsidRPr="00001894" w:rsidRDefault="000727B8" w:rsidP="000727B8">
      <w:pPr>
        <w:rPr>
          <w:rtl/>
        </w:rPr>
      </w:pPr>
      <w:r w:rsidRPr="000727B8">
        <w:rPr>
          <w:rtl/>
        </w:rPr>
        <w:t>جزوه میکروکنترلر و برنامه‌نویسی</w:t>
      </w:r>
      <w:r w:rsidRPr="000727B8">
        <w:t xml:space="preserve"> Embedded</w:t>
      </w:r>
    </w:p>
    <w:sectPr w:rsidR="00001894" w:rsidRPr="0000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B8"/>
    <w:rsid w:val="00001894"/>
    <w:rsid w:val="000267EB"/>
    <w:rsid w:val="000727B8"/>
    <w:rsid w:val="001C6343"/>
    <w:rsid w:val="00303809"/>
    <w:rsid w:val="00517F2D"/>
    <w:rsid w:val="009048B1"/>
    <w:rsid w:val="00DF525B"/>
    <w:rsid w:val="00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8A16EC6"/>
  <w15:chartTrackingRefBased/>
  <w15:docId w15:val="{68A77424-AE10-42D6-8B99-7811F1CC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4"/>
    <w:pPr>
      <w:bidi/>
    </w:pPr>
    <w:rPr>
      <w:rFonts w:ascii="Times New Roman" w:hAnsi="Times New Roman" w:cs="IRANSansWeb(FaNum) Light"/>
      <w:b/>
      <w:i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894"/>
    <w:pPr>
      <w:jc w:val="center"/>
      <w:outlineLvl w:val="0"/>
    </w:pPr>
    <w:rPr>
      <w:b w:val="0"/>
      <w:bCs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01894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01894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01894"/>
    <w:pPr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94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94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94"/>
    <w:rPr>
      <w:rFonts w:ascii="Times New Roman" w:hAnsi="Times New Roman" w:cs="IRANSansWeb(FaNum) Light"/>
      <w:bCs/>
      <w:i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001894"/>
    <w:rPr>
      <w:rFonts w:ascii="Times New Roman" w:hAnsi="Times New Roman" w:cs="IRANSansWeb(FaNum) Light"/>
      <w:bCs/>
      <w:i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001894"/>
    <w:rPr>
      <w:rFonts w:ascii="Times New Roman" w:hAnsi="Times New Roman" w:cs="IRANSansWeb(FaNum) Light"/>
      <w:bCs/>
      <w:i/>
      <w:sz w:val="32"/>
      <w:szCs w:val="32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001894"/>
    <w:rPr>
      <w:rFonts w:ascii="Times New Roman" w:hAnsi="Times New Roman" w:cs="IRANSansWeb(FaNum) Light"/>
      <w:bCs/>
      <w:i/>
      <w:sz w:val="28"/>
      <w:szCs w:val="28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94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1</cp:revision>
  <dcterms:created xsi:type="dcterms:W3CDTF">2026-08-29T11:19:00Z</dcterms:created>
  <dcterms:modified xsi:type="dcterms:W3CDTF">2026-08-29T11:19:00Z</dcterms:modified>
</cp:coreProperties>
</file>